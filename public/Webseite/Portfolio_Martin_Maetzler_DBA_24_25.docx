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C9922A" w14:textId="77777777" w:rsidR="0030147B" w:rsidRDefault="0030147B"/>
    <w:p w14:paraId="3BF92D99" w14:textId="630057B3" w:rsidR="0030147B" w:rsidRDefault="00C33348">
      <w:r w:rsidRPr="00C33348">
        <w:rPr>
          <w:noProof/>
        </w:rPr>
        <w:drawing>
          <wp:inline distT="0" distB="0" distL="0" distR="0" wp14:anchorId="1F315787" wp14:editId="364D8D85">
            <wp:extent cx="2282125" cy="723900"/>
            <wp:effectExtent l="0" t="0" r="4445" b="0"/>
            <wp:docPr id="657953281" name="Grafik 1" descr="Ein Bild, das Grafiken, Logo,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53281" name="Grafik 1" descr="Ein Bild, das Grafiken, Logo, Design enthält.&#10;&#10;Automatisch generierte Beschreibung"/>
                    <pic:cNvPicPr/>
                  </pic:nvPicPr>
                  <pic:blipFill>
                    <a:blip r:embed="rId11"/>
                    <a:stretch>
                      <a:fillRect/>
                    </a:stretch>
                  </pic:blipFill>
                  <pic:spPr>
                    <a:xfrm>
                      <a:off x="0" y="0"/>
                      <a:ext cx="2290727" cy="726629"/>
                    </a:xfrm>
                    <a:prstGeom prst="rect">
                      <a:avLst/>
                    </a:prstGeom>
                  </pic:spPr>
                </pic:pic>
              </a:graphicData>
            </a:graphic>
          </wp:inline>
        </w:drawing>
      </w:r>
    </w:p>
    <w:p w14:paraId="61572657" w14:textId="77777777" w:rsidR="0030147B" w:rsidRDefault="0030147B"/>
    <w:p w14:paraId="6766B6B0" w14:textId="78B110B9" w:rsidR="0030147B" w:rsidRDefault="0030147B"/>
    <w:p w14:paraId="64ED8730" w14:textId="16AE025E" w:rsidR="0030147B" w:rsidRPr="00ED0B2A" w:rsidRDefault="00C33348" w:rsidP="00AE359F">
      <w:pPr>
        <w:jc w:val="center"/>
        <w:rPr>
          <w:sz w:val="48"/>
          <w:szCs w:val="48"/>
        </w:rPr>
      </w:pPr>
      <w:r w:rsidRPr="00ED0B2A">
        <w:rPr>
          <w:sz w:val="48"/>
          <w:szCs w:val="48"/>
        </w:rPr>
        <w:t>Portfolio didaktisches Basismodul A</w:t>
      </w:r>
    </w:p>
    <w:p w14:paraId="7875A1AE" w14:textId="7A4EBFC2" w:rsidR="00C33348" w:rsidRDefault="00C33348" w:rsidP="00AE359F">
      <w:pPr>
        <w:jc w:val="center"/>
        <w:rPr>
          <w:sz w:val="48"/>
          <w:szCs w:val="48"/>
        </w:rPr>
      </w:pPr>
      <w:r w:rsidRPr="00ED0B2A">
        <w:rPr>
          <w:sz w:val="48"/>
          <w:szCs w:val="48"/>
        </w:rPr>
        <w:t xml:space="preserve">Studienjahr 2024 </w:t>
      </w:r>
      <w:r w:rsidR="00AE359F" w:rsidRPr="00ED0B2A">
        <w:rPr>
          <w:sz w:val="48"/>
          <w:szCs w:val="48"/>
        </w:rPr>
        <w:t>/</w:t>
      </w:r>
      <w:r w:rsidRPr="00ED0B2A">
        <w:rPr>
          <w:sz w:val="48"/>
          <w:szCs w:val="48"/>
        </w:rPr>
        <w:t xml:space="preserve"> 2025</w:t>
      </w:r>
    </w:p>
    <w:p w14:paraId="6D9ED2DE" w14:textId="524B1F43" w:rsidR="00ED0B2A" w:rsidRDefault="002E6621" w:rsidP="00AE359F">
      <w:pPr>
        <w:jc w:val="center"/>
        <w:rPr>
          <w:sz w:val="48"/>
          <w:szCs w:val="48"/>
        </w:rPr>
      </w:pPr>
      <w:r>
        <w:rPr>
          <w:noProof/>
          <w:szCs w:val="24"/>
        </w:rPr>
        <w:drawing>
          <wp:anchor distT="0" distB="0" distL="114300" distR="114300" simplePos="0" relativeHeight="251658248" behindDoc="0" locked="0" layoutInCell="1" allowOverlap="1" wp14:anchorId="14E0CF44" wp14:editId="69AE7673">
            <wp:simplePos x="0" y="0"/>
            <wp:positionH relativeFrom="margin">
              <wp:posOffset>19050</wp:posOffset>
            </wp:positionH>
            <wp:positionV relativeFrom="paragraph">
              <wp:posOffset>430530</wp:posOffset>
            </wp:positionV>
            <wp:extent cx="2603500" cy="767715"/>
            <wp:effectExtent l="0" t="0" r="6350" b="0"/>
            <wp:wrapNone/>
            <wp:docPr id="1454056778" name="Grafik 6" descr="Bildergebnis für Haustech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ldergebnis für Haustechni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03500" cy="767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F0DD07" w14:textId="466FB164" w:rsidR="00ED0B2A" w:rsidRPr="00ED0B2A" w:rsidRDefault="00ED0B2A" w:rsidP="00AE359F">
      <w:pPr>
        <w:jc w:val="center"/>
        <w:rPr>
          <w:sz w:val="48"/>
          <w:szCs w:val="48"/>
        </w:rPr>
      </w:pPr>
    </w:p>
    <w:p w14:paraId="07683261" w14:textId="3FDFB60A" w:rsidR="0030147B" w:rsidRDefault="0030147B"/>
    <w:p w14:paraId="5C07B3BE" w14:textId="61144AF7" w:rsidR="00C33348" w:rsidRDefault="00C33348"/>
    <w:p w14:paraId="7C4063B8" w14:textId="19EFFE8F" w:rsidR="00C33348" w:rsidRDefault="002E504A">
      <w:r>
        <w:rPr>
          <w:noProof/>
        </w:rPr>
        <mc:AlternateContent>
          <mc:Choice Requires="wps">
            <w:drawing>
              <wp:anchor distT="0" distB="0" distL="114300" distR="114300" simplePos="0" relativeHeight="251659272" behindDoc="1" locked="0" layoutInCell="1" allowOverlap="1" wp14:anchorId="70C4B731" wp14:editId="2062B1B2">
                <wp:simplePos x="0" y="0"/>
                <wp:positionH relativeFrom="margin">
                  <wp:align>left</wp:align>
                </wp:positionH>
                <wp:positionV relativeFrom="paragraph">
                  <wp:posOffset>7620</wp:posOffset>
                </wp:positionV>
                <wp:extent cx="3152775" cy="1835785"/>
                <wp:effectExtent l="0" t="0" r="9525" b="0"/>
                <wp:wrapTight wrapText="bothSides">
                  <wp:wrapPolygon edited="0">
                    <wp:start x="0" y="0"/>
                    <wp:lineTo x="0" y="21294"/>
                    <wp:lineTo x="21535" y="21294"/>
                    <wp:lineTo x="21535" y="0"/>
                    <wp:lineTo x="0" y="0"/>
                  </wp:wrapPolygon>
                </wp:wrapTight>
                <wp:docPr id="1958527117" name="Textfeld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18357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E9E70DE" w14:textId="77777777" w:rsidR="00D36CC5" w:rsidRDefault="00D36CC5" w:rsidP="00D36CC5">
                            <w:pPr>
                              <w:widowControl w:val="0"/>
                              <w:rPr>
                                <w:szCs w:val="22"/>
                              </w:rPr>
                            </w:pPr>
                            <w:r>
                              <w:rPr>
                                <w:b/>
                                <w:bCs/>
                                <w:szCs w:val="22"/>
                              </w:rPr>
                              <w:t xml:space="preserve">Name: </w:t>
                            </w:r>
                            <w:r>
                              <w:rPr>
                                <w:szCs w:val="22"/>
                              </w:rPr>
                              <w:tab/>
                            </w:r>
                            <w:r>
                              <w:rPr>
                                <w:szCs w:val="22"/>
                              </w:rPr>
                              <w:tab/>
                              <w:t>Mätzler</w:t>
                            </w:r>
                          </w:p>
                          <w:p w14:paraId="3F5CA74D" w14:textId="77777777" w:rsidR="00D36CC5" w:rsidRDefault="00D36CC5" w:rsidP="00D36CC5">
                            <w:pPr>
                              <w:widowControl w:val="0"/>
                              <w:rPr>
                                <w:szCs w:val="22"/>
                              </w:rPr>
                            </w:pPr>
                            <w:r>
                              <w:rPr>
                                <w:b/>
                                <w:bCs/>
                                <w:szCs w:val="22"/>
                              </w:rPr>
                              <w:t xml:space="preserve">Vorname: </w:t>
                            </w:r>
                            <w:r>
                              <w:rPr>
                                <w:szCs w:val="22"/>
                              </w:rPr>
                              <w:tab/>
                            </w:r>
                            <w:r>
                              <w:rPr>
                                <w:szCs w:val="22"/>
                              </w:rPr>
                              <w:tab/>
                              <w:t>Martin</w:t>
                            </w:r>
                          </w:p>
                          <w:p w14:paraId="608B06B8" w14:textId="77777777" w:rsidR="00D36CC5" w:rsidRDefault="00D36CC5" w:rsidP="00D36CC5">
                            <w:pPr>
                              <w:widowControl w:val="0"/>
                              <w:rPr>
                                <w:szCs w:val="22"/>
                              </w:rPr>
                            </w:pPr>
                            <w:r>
                              <w:rPr>
                                <w:b/>
                                <w:bCs/>
                                <w:szCs w:val="22"/>
                              </w:rPr>
                              <w:t>Adresse:</w:t>
                            </w:r>
                            <w:r>
                              <w:rPr>
                                <w:szCs w:val="22"/>
                              </w:rPr>
                              <w:tab/>
                            </w:r>
                            <w:r>
                              <w:rPr>
                                <w:szCs w:val="22"/>
                              </w:rPr>
                              <w:tab/>
                              <w:t>Rigistrasse 177</w:t>
                            </w:r>
                          </w:p>
                          <w:p w14:paraId="508DA133" w14:textId="77777777" w:rsidR="00D36CC5" w:rsidRDefault="00D36CC5" w:rsidP="00D36CC5">
                            <w:pPr>
                              <w:widowControl w:val="0"/>
                              <w:rPr>
                                <w:szCs w:val="22"/>
                              </w:rPr>
                            </w:pPr>
                            <w:r>
                              <w:rPr>
                                <w:szCs w:val="22"/>
                              </w:rPr>
                              <w:tab/>
                            </w:r>
                            <w:r>
                              <w:rPr>
                                <w:szCs w:val="22"/>
                              </w:rPr>
                              <w:tab/>
                            </w:r>
                            <w:r>
                              <w:rPr>
                                <w:szCs w:val="22"/>
                              </w:rPr>
                              <w:tab/>
                              <w:t>CH-6340 Baar</w:t>
                            </w:r>
                          </w:p>
                          <w:p w14:paraId="646E11FE" w14:textId="77777777" w:rsidR="00D36CC5" w:rsidRDefault="00D36CC5" w:rsidP="00D36CC5">
                            <w:pPr>
                              <w:widowControl w:val="0"/>
                              <w:rPr>
                                <w:szCs w:val="22"/>
                              </w:rPr>
                            </w:pPr>
                            <w:r>
                              <w:rPr>
                                <w:b/>
                                <w:bCs/>
                                <w:szCs w:val="22"/>
                              </w:rPr>
                              <w:t>Tel: Nr. P:</w:t>
                            </w:r>
                            <w:r>
                              <w:rPr>
                                <w:szCs w:val="22"/>
                              </w:rPr>
                              <w:tab/>
                            </w:r>
                            <w:r>
                              <w:rPr>
                                <w:szCs w:val="22"/>
                              </w:rPr>
                              <w:tab/>
                              <w:t>041 790 03 80</w:t>
                            </w:r>
                          </w:p>
                          <w:p w14:paraId="6DB52FC3" w14:textId="5DFA2407" w:rsidR="00D36CC5" w:rsidRDefault="00D36CC5" w:rsidP="00D36CC5">
                            <w:pPr>
                              <w:widowControl w:val="0"/>
                              <w:rPr>
                                <w:szCs w:val="22"/>
                              </w:rPr>
                            </w:pPr>
                            <w:r>
                              <w:rPr>
                                <w:b/>
                                <w:bCs/>
                                <w:szCs w:val="22"/>
                              </w:rPr>
                              <w:t>Natel:</w:t>
                            </w:r>
                            <w:r>
                              <w:rPr>
                                <w:szCs w:val="22"/>
                              </w:rPr>
                              <w:tab/>
                            </w:r>
                            <w:r>
                              <w:rPr>
                                <w:szCs w:val="22"/>
                              </w:rPr>
                              <w:tab/>
                            </w:r>
                            <w:r w:rsidR="00AE359F">
                              <w:rPr>
                                <w:szCs w:val="22"/>
                              </w:rPr>
                              <w:tab/>
                            </w:r>
                            <w:r>
                              <w:rPr>
                                <w:szCs w:val="22"/>
                              </w:rPr>
                              <w:t>079 413 18 74</w:t>
                            </w:r>
                          </w:p>
                          <w:p w14:paraId="5AF63AA8" w14:textId="5BB8F1B9" w:rsidR="00D36CC5" w:rsidRDefault="00D36CC5" w:rsidP="00D36CC5">
                            <w:pPr>
                              <w:widowControl w:val="0"/>
                              <w:rPr>
                                <w:szCs w:val="22"/>
                              </w:rPr>
                            </w:pPr>
                            <w:r>
                              <w:rPr>
                                <w:b/>
                                <w:bCs/>
                                <w:szCs w:val="22"/>
                              </w:rPr>
                              <w:t>E-Mail:</w:t>
                            </w:r>
                            <w:r>
                              <w:rPr>
                                <w:szCs w:val="22"/>
                              </w:rPr>
                              <w:tab/>
                            </w:r>
                            <w:r>
                              <w:rPr>
                                <w:szCs w:val="22"/>
                              </w:rPr>
                              <w:tab/>
                            </w:r>
                            <w:hyperlink r:id="rId13" w:history="1">
                              <w:r w:rsidR="002E504A" w:rsidRPr="00636A85">
                                <w:rPr>
                                  <w:rStyle w:val="Hyperlink"/>
                                  <w:szCs w:val="22"/>
                                </w:rPr>
                                <w:t>m.maetzler@gmx.ch</w:t>
                              </w:r>
                            </w:hyperlink>
                          </w:p>
                          <w:p w14:paraId="758CE183" w14:textId="0E352D44" w:rsidR="002E504A" w:rsidRDefault="002E504A" w:rsidP="002E504A">
                            <w:pPr>
                              <w:widowControl w:val="0"/>
                              <w:rPr>
                                <w:szCs w:val="22"/>
                              </w:rPr>
                            </w:pPr>
                            <w:r w:rsidRPr="002E504A">
                              <w:rPr>
                                <w:b/>
                                <w:bCs/>
                                <w:szCs w:val="22"/>
                              </w:rPr>
                              <w:t>Dozen:</w:t>
                            </w:r>
                            <w:r>
                              <w:rPr>
                                <w:szCs w:val="22"/>
                              </w:rPr>
                              <w:t xml:space="preserve"> </w:t>
                            </w:r>
                            <w:r>
                              <w:rPr>
                                <w:szCs w:val="22"/>
                              </w:rPr>
                              <w:tab/>
                            </w:r>
                            <w:r>
                              <w:rPr>
                                <w:szCs w:val="22"/>
                              </w:rPr>
                              <w:tab/>
                              <w:t>WBZ Luzern für Hauswarte</w:t>
                            </w:r>
                          </w:p>
                          <w:p w14:paraId="4D87D2B5" w14:textId="77777777" w:rsidR="002E504A" w:rsidRDefault="002E504A" w:rsidP="00D36CC5">
                            <w:pPr>
                              <w:widowControl w:val="0"/>
                              <w:rPr>
                                <w:szCs w:val="22"/>
                              </w:rPr>
                            </w:pPr>
                          </w:p>
                          <w:p w14:paraId="333531BF" w14:textId="77777777" w:rsidR="00D36CC5" w:rsidRDefault="00D36CC5" w:rsidP="00D36CC5">
                            <w:pPr>
                              <w:widowControl w:val="0"/>
                              <w:rPr>
                                <w:szCs w:val="22"/>
                              </w:rPr>
                            </w:pPr>
                            <w:r>
                              <w:rPr>
                                <w:szCs w:val="22"/>
                              </w:rPr>
                              <w:t> </w:t>
                            </w:r>
                          </w:p>
                          <w:p w14:paraId="1AC249C0" w14:textId="77777777" w:rsidR="00D36CC5" w:rsidRDefault="00D36CC5" w:rsidP="00D36CC5">
                            <w:pPr>
                              <w:widowControl w:val="0"/>
                              <w:rPr>
                                <w:szCs w:val="22"/>
                              </w:rPr>
                            </w:pPr>
                            <w:r>
                              <w:rPr>
                                <w:szCs w:val="22"/>
                              </w:rPr>
                              <w:t> </w:t>
                            </w:r>
                          </w:p>
                        </w:txbxContent>
                      </wps:txbx>
                      <wps:bodyPr rot="0" vert="horz" wrap="square" lIns="36576" tIns="36576" rIns="36576" bIns="36576"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0C4B731" id="_x0000_t202" coordsize="21600,21600" o:spt="202" path="m,l,21600r21600,l21600,xe">
                <v:stroke joinstyle="miter"/>
                <v:path gradientshapeok="t" o:connecttype="rect"/>
              </v:shapetype>
              <v:shape id="Textfeld 5" o:spid="_x0000_s1026" type="#_x0000_t202" style="position:absolute;margin-left:0;margin-top:.6pt;width:248.25pt;height:144.55pt;z-index:-251657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" filled="f" stroked="f" strokecolor="black [0]" insetpen="t">
                <v:textbox inset="2.88pt,2.88pt,2.88pt,2.88pt">
                  <w:txbxContent>
                    <w:p w14:paraId="1E9E70DE" w14:textId="77777777" w:rsidR="00D36CC5" w:rsidRDefault="00D36CC5" w:rsidP="00D36CC5">
                      <w:pPr>
                        <w:widowControl w:val="0"/>
                        <w:rPr>
                          <w:szCs w:val="22"/>
                        </w:rPr>
                      </w:pPr>
                      <w:r>
                        <w:rPr>
                          <w:b/>
                          <w:bCs/>
                          <w:szCs w:val="22"/>
                        </w:rPr>
                        <w:t xml:space="preserve">Name: </w:t>
                      </w:r>
                      <w:r>
                        <w:rPr>
                          <w:szCs w:val="22"/>
                        </w:rPr>
                        <w:tab/>
                      </w:r>
                      <w:r>
                        <w:rPr>
                          <w:szCs w:val="22"/>
                        </w:rPr>
                        <w:tab/>
                        <w:t>Mätzler</w:t>
                      </w:r>
                    </w:p>
                    <w:p w14:paraId="3F5CA74D" w14:textId="77777777" w:rsidR="00D36CC5" w:rsidRDefault="00D36CC5" w:rsidP="00D36CC5">
                      <w:pPr>
                        <w:widowControl w:val="0"/>
                        <w:rPr>
                          <w:szCs w:val="22"/>
                        </w:rPr>
                      </w:pPr>
                      <w:r>
                        <w:rPr>
                          <w:b/>
                          <w:bCs/>
                          <w:szCs w:val="22"/>
                        </w:rPr>
                        <w:t xml:space="preserve">Vorname: </w:t>
                      </w:r>
                      <w:r>
                        <w:rPr>
                          <w:szCs w:val="22"/>
                        </w:rPr>
                        <w:tab/>
                      </w:r>
                      <w:r>
                        <w:rPr>
                          <w:szCs w:val="22"/>
                        </w:rPr>
                        <w:tab/>
                        <w:t>Martin</w:t>
                      </w:r>
                    </w:p>
                    <w:p w14:paraId="608B06B8" w14:textId="77777777" w:rsidR="00D36CC5" w:rsidRDefault="00D36CC5" w:rsidP="00D36CC5">
                      <w:pPr>
                        <w:widowControl w:val="0"/>
                        <w:rPr>
                          <w:szCs w:val="22"/>
                        </w:rPr>
                      </w:pPr>
                      <w:r>
                        <w:rPr>
                          <w:b/>
                          <w:bCs/>
                          <w:szCs w:val="22"/>
                        </w:rPr>
                        <w:t>Adresse:</w:t>
                      </w:r>
                      <w:r>
                        <w:rPr>
                          <w:szCs w:val="22"/>
                        </w:rPr>
                        <w:tab/>
                      </w:r>
                      <w:r>
                        <w:rPr>
                          <w:szCs w:val="22"/>
                        </w:rPr>
                        <w:tab/>
                        <w:t>Rigistrasse 177</w:t>
                      </w:r>
                    </w:p>
                    <w:p w14:paraId="508DA133" w14:textId="77777777" w:rsidR="00D36CC5" w:rsidRDefault="00D36CC5" w:rsidP="00D36CC5">
                      <w:pPr>
                        <w:widowControl w:val="0"/>
                        <w:rPr>
                          <w:szCs w:val="22"/>
                        </w:rPr>
                      </w:pPr>
                      <w:r>
                        <w:rPr>
                          <w:szCs w:val="22"/>
                        </w:rPr>
                        <w:tab/>
                      </w:r>
                      <w:r>
                        <w:rPr>
                          <w:szCs w:val="22"/>
                        </w:rPr>
                        <w:tab/>
                      </w:r>
                      <w:r>
                        <w:rPr>
                          <w:szCs w:val="22"/>
                        </w:rPr>
                        <w:tab/>
                        <w:t>CH-6340 Baar</w:t>
                      </w:r>
                    </w:p>
                    <w:p w14:paraId="646E11FE" w14:textId="77777777" w:rsidR="00D36CC5" w:rsidRDefault="00D36CC5" w:rsidP="00D36CC5">
                      <w:pPr>
                        <w:widowControl w:val="0"/>
                        <w:rPr>
                          <w:szCs w:val="22"/>
                        </w:rPr>
                      </w:pPr>
                      <w:r>
                        <w:rPr>
                          <w:b/>
                          <w:bCs/>
                          <w:szCs w:val="22"/>
                        </w:rPr>
                        <w:t>Tel: Nr. P:</w:t>
                      </w:r>
                      <w:r>
                        <w:rPr>
                          <w:szCs w:val="22"/>
                        </w:rPr>
                        <w:tab/>
                      </w:r>
                      <w:r>
                        <w:rPr>
                          <w:szCs w:val="22"/>
                        </w:rPr>
                        <w:tab/>
                        <w:t>041 790 03 80</w:t>
                      </w:r>
                    </w:p>
                    <w:p w14:paraId="6DB52FC3" w14:textId="5DFA2407" w:rsidR="00D36CC5" w:rsidRDefault="00D36CC5" w:rsidP="00D36CC5">
                      <w:pPr>
                        <w:widowControl w:val="0"/>
                        <w:rPr>
                          <w:szCs w:val="22"/>
                        </w:rPr>
                      </w:pPr>
                      <w:r>
                        <w:rPr>
                          <w:b/>
                          <w:bCs/>
                          <w:szCs w:val="22"/>
                        </w:rPr>
                        <w:t>Natel:</w:t>
                      </w:r>
                      <w:r>
                        <w:rPr>
                          <w:szCs w:val="22"/>
                        </w:rPr>
                        <w:tab/>
                      </w:r>
                      <w:r>
                        <w:rPr>
                          <w:szCs w:val="22"/>
                        </w:rPr>
                        <w:tab/>
                      </w:r>
                      <w:r w:rsidR="00AE359F">
                        <w:rPr>
                          <w:szCs w:val="22"/>
                        </w:rPr>
                        <w:tab/>
                      </w:r>
                      <w:r>
                        <w:rPr>
                          <w:szCs w:val="22"/>
                        </w:rPr>
                        <w:t>079 413 18 74</w:t>
                      </w:r>
                    </w:p>
                    <w:p w14:paraId="5AF63AA8" w14:textId="5BB8F1B9" w:rsidR="00D36CC5" w:rsidRDefault="00D36CC5" w:rsidP="00D36CC5">
                      <w:pPr>
                        <w:widowControl w:val="0"/>
                        <w:rPr>
                          <w:szCs w:val="22"/>
                        </w:rPr>
                      </w:pPr>
                      <w:r>
                        <w:rPr>
                          <w:b/>
                          <w:bCs/>
                          <w:szCs w:val="22"/>
                        </w:rPr>
                        <w:t>E-Mail:</w:t>
                      </w:r>
                      <w:r>
                        <w:rPr>
                          <w:szCs w:val="22"/>
                        </w:rPr>
                        <w:tab/>
                      </w:r>
                      <w:r>
                        <w:rPr>
                          <w:szCs w:val="22"/>
                        </w:rPr>
                        <w:tab/>
                      </w:r>
                      <w:hyperlink r:id="rId14" w:history="1">
                        <w:r w:rsidR="002E504A" w:rsidRPr="00636A85">
                          <w:rPr>
                            <w:rStyle w:val="Hyperlink"/>
                            <w:szCs w:val="22"/>
                          </w:rPr>
                          <w:t>m.maetzler@gmx.ch</w:t>
                        </w:r>
                      </w:hyperlink>
                    </w:p>
                    <w:p w14:paraId="758CE183" w14:textId="0E352D44" w:rsidR="002E504A" w:rsidRDefault="002E504A" w:rsidP="002E504A">
                      <w:pPr>
                        <w:widowControl w:val="0"/>
                        <w:rPr>
                          <w:szCs w:val="22"/>
                        </w:rPr>
                      </w:pPr>
                      <w:r w:rsidRPr="002E504A">
                        <w:rPr>
                          <w:b/>
                          <w:bCs/>
                          <w:szCs w:val="22"/>
                        </w:rPr>
                        <w:t>Dozen:</w:t>
                      </w:r>
                      <w:r>
                        <w:rPr>
                          <w:szCs w:val="22"/>
                        </w:rPr>
                        <w:t xml:space="preserve"> </w:t>
                      </w:r>
                      <w:r>
                        <w:rPr>
                          <w:szCs w:val="22"/>
                        </w:rPr>
                        <w:tab/>
                      </w:r>
                      <w:r>
                        <w:rPr>
                          <w:szCs w:val="22"/>
                        </w:rPr>
                        <w:tab/>
                        <w:t>WBZ Luzern für Hauswarte</w:t>
                      </w:r>
                    </w:p>
                    <w:p w14:paraId="4D87D2B5" w14:textId="77777777" w:rsidR="002E504A" w:rsidRDefault="002E504A" w:rsidP="00D36CC5">
                      <w:pPr>
                        <w:widowControl w:val="0"/>
                        <w:rPr>
                          <w:szCs w:val="22"/>
                        </w:rPr>
                      </w:pPr>
                    </w:p>
                    <w:p w14:paraId="333531BF" w14:textId="77777777" w:rsidR="00D36CC5" w:rsidRDefault="00D36CC5" w:rsidP="00D36CC5">
                      <w:pPr>
                        <w:widowControl w:val="0"/>
                        <w:rPr>
                          <w:szCs w:val="22"/>
                        </w:rPr>
                      </w:pPr>
                      <w:r>
                        <w:rPr>
                          <w:szCs w:val="22"/>
                        </w:rPr>
                        <w:t> </w:t>
                      </w:r>
                    </w:p>
                    <w:p w14:paraId="1AC249C0" w14:textId="77777777" w:rsidR="00D36CC5" w:rsidRDefault="00D36CC5" w:rsidP="00D36CC5">
                      <w:pPr>
                        <w:widowControl w:val="0"/>
                        <w:rPr>
                          <w:szCs w:val="22"/>
                        </w:rPr>
                      </w:pPr>
                      <w:r>
                        <w:rPr>
                          <w:szCs w:val="22"/>
                        </w:rPr>
                        <w:t> </w:t>
                      </w:r>
                    </w:p>
                  </w:txbxContent>
                </v:textbox>
                <w10:wrap type="tight" anchorx="margin"/>
              </v:shape>
            </w:pict>
          </mc:Fallback>
        </mc:AlternateContent>
      </w:r>
      <w:r w:rsidR="002E6621">
        <w:rPr>
          <w:noProof/>
          <w:szCs w:val="24"/>
        </w:rPr>
        <w:drawing>
          <wp:anchor distT="36576" distB="36576" distL="36576" distR="36576" simplePos="0" relativeHeight="251662344" behindDoc="0" locked="0" layoutInCell="1" allowOverlap="1" wp14:anchorId="5334A9CA" wp14:editId="1D28D83C">
            <wp:simplePos x="0" y="0"/>
            <wp:positionH relativeFrom="column">
              <wp:posOffset>4509770</wp:posOffset>
            </wp:positionH>
            <wp:positionV relativeFrom="paragraph">
              <wp:posOffset>26670</wp:posOffset>
            </wp:positionV>
            <wp:extent cx="1543050" cy="2273687"/>
            <wp:effectExtent l="0" t="0" r="0" b="0"/>
            <wp:wrapNone/>
            <wp:docPr id="546246931" name="Grafik 9" descr="Ein Bild, das Menschliches Gesicht, Person, Kleidung, Man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46931" name="Grafik 9" descr="Ein Bild, das Menschliches Gesicht, Person, Kleidung, Mann enthält.&#10;&#10;Automatisch generierte Beschreibu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43050" cy="2273687"/>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6303D09D" w14:textId="77777777" w:rsidR="00AE359F" w:rsidRDefault="00AE359F"/>
    <w:p w14:paraId="2166772C" w14:textId="7C670328" w:rsidR="00AE359F" w:rsidRDefault="00AE359F"/>
    <w:p w14:paraId="7803FDDA" w14:textId="0EA2E6AA" w:rsidR="00AE359F" w:rsidRDefault="00AE359F"/>
    <w:p w14:paraId="32C35602" w14:textId="198F694C" w:rsidR="00AE359F" w:rsidRDefault="00AE359F"/>
    <w:p w14:paraId="1DA38946" w14:textId="33BAFAB6" w:rsidR="00AE359F" w:rsidRDefault="00AE359F"/>
    <w:p w14:paraId="1E94DC72" w14:textId="64EC24C2" w:rsidR="00AE359F" w:rsidRDefault="00AE359F"/>
    <w:p w14:paraId="6DCC82B2" w14:textId="38BDB1AC" w:rsidR="00AE359F" w:rsidRDefault="00AE359F"/>
    <w:p w14:paraId="0A9A909C" w14:textId="2A4EFDDC" w:rsidR="00AE359F" w:rsidRDefault="00AE359F"/>
    <w:p w14:paraId="32ED6AAD" w14:textId="601D1433" w:rsidR="00AE359F" w:rsidRDefault="00AE359F"/>
    <w:p w14:paraId="4A5910E4" w14:textId="77777777" w:rsidR="00DE0C31" w:rsidRDefault="00DE0C31">
      <w:pPr>
        <w:rPr>
          <w:b/>
          <w:bCs/>
        </w:rPr>
      </w:pPr>
    </w:p>
    <w:p w14:paraId="0800653E" w14:textId="77777777" w:rsidR="00DE0C31" w:rsidRDefault="00DE0C31">
      <w:pPr>
        <w:rPr>
          <w:b/>
          <w:bCs/>
        </w:rPr>
      </w:pPr>
    </w:p>
    <w:p w14:paraId="24FD14E5" w14:textId="77777777" w:rsidR="00DE0C31" w:rsidRDefault="00DE0C31">
      <w:pPr>
        <w:rPr>
          <w:b/>
          <w:bCs/>
        </w:rPr>
      </w:pPr>
    </w:p>
    <w:p w14:paraId="495EDF56" w14:textId="77777777" w:rsidR="00DE0C31" w:rsidRDefault="00DE0C31">
      <w:pPr>
        <w:rPr>
          <w:b/>
          <w:bCs/>
        </w:rPr>
      </w:pPr>
    </w:p>
    <w:p w14:paraId="4F15DA97" w14:textId="77777777" w:rsidR="00DE0C31" w:rsidRDefault="00DE0C31">
      <w:pPr>
        <w:rPr>
          <w:b/>
          <w:bCs/>
        </w:rPr>
      </w:pPr>
    </w:p>
    <w:p w14:paraId="1C0FF107" w14:textId="77777777" w:rsidR="00DE0C31" w:rsidRDefault="00DE0C31">
      <w:pPr>
        <w:rPr>
          <w:b/>
          <w:bCs/>
        </w:rPr>
      </w:pPr>
    </w:p>
    <w:p w14:paraId="0261CC1F" w14:textId="146FB218" w:rsidR="00C33348" w:rsidRPr="00ED0B2A" w:rsidRDefault="00C33348">
      <w:pPr>
        <w:rPr>
          <w:b/>
          <w:bCs/>
        </w:rPr>
      </w:pPr>
      <w:r w:rsidRPr="00ED0B2A">
        <w:rPr>
          <w:b/>
          <w:bCs/>
        </w:rPr>
        <w:t>Kursleitung:</w:t>
      </w:r>
      <w:r w:rsidR="00ED0B2A">
        <w:rPr>
          <w:b/>
          <w:bCs/>
        </w:rPr>
        <w:tab/>
      </w:r>
      <w:r w:rsidR="00ED0B2A">
        <w:rPr>
          <w:b/>
          <w:bCs/>
        </w:rPr>
        <w:tab/>
      </w:r>
      <w:r>
        <w:t>Cornel Gautschi</w:t>
      </w:r>
    </w:p>
    <w:p w14:paraId="436162F8" w14:textId="7BE74EE5" w:rsidR="0030147B" w:rsidRDefault="00190C44">
      <w:r>
        <w:tab/>
      </w:r>
      <w:r>
        <w:tab/>
      </w:r>
      <w:r>
        <w:tab/>
        <w:t>Mich</w:t>
      </w:r>
      <w:r w:rsidR="00783B59">
        <w:t>ael Marfurt</w:t>
      </w:r>
    </w:p>
    <w:p w14:paraId="0C2B23F6" w14:textId="4E3DCD34" w:rsidR="00190C44" w:rsidRDefault="00190C44">
      <w:r>
        <w:tab/>
      </w:r>
      <w:r>
        <w:tab/>
      </w:r>
      <w:r>
        <w:tab/>
        <w:t>Silvio Ludwig</w:t>
      </w:r>
    </w:p>
    <w:p w14:paraId="41DAB020" w14:textId="64C2970D" w:rsidR="00783B59" w:rsidRDefault="00783B59">
      <w:r>
        <w:tab/>
      </w:r>
      <w:r>
        <w:tab/>
      </w:r>
      <w:r>
        <w:tab/>
        <w:t>Claudia Kleinholz</w:t>
      </w:r>
    </w:p>
    <w:p w14:paraId="0A1E929F" w14:textId="4389E768" w:rsidR="0030147B" w:rsidRDefault="0030147B"/>
    <w:p w14:paraId="22DB552E" w14:textId="6BE0600F" w:rsidR="0030147B" w:rsidRDefault="002361E9" w:rsidP="002361E9">
      <w:r>
        <w:br w:type="page"/>
      </w:r>
    </w:p>
    <w:p w14:paraId="6222BAA6" w14:textId="532B26E2" w:rsidR="0030147B" w:rsidRDefault="0030147B"/>
    <w:p w14:paraId="19D70207" w14:textId="0C05ACED" w:rsidR="00C801DF" w:rsidRDefault="00C801DF"/>
    <w:bookmarkStart w:id="0" w:name="_Toc190970188" w:displacedByCustomXml="next"/>
    <w:sdt>
      <w:sdtPr>
        <w:rPr>
          <w:rFonts w:cs="Arial"/>
          <w:b w:val="0"/>
          <w:sz w:val="24"/>
          <w:szCs w:val="20"/>
          <w:lang w:val="de-DE"/>
        </w:rPr>
        <w:id w:val="1892765306"/>
        <w:docPartObj>
          <w:docPartGallery w:val="Table of Contents"/>
          <w:docPartUnique/>
        </w:docPartObj>
      </w:sdtPr>
      <w:sdtEndPr>
        <w:rPr>
          <w:bCs/>
          <w:sz w:val="22"/>
        </w:rPr>
      </w:sdtEndPr>
      <w:sdtContent>
        <w:p w14:paraId="049ECEB2" w14:textId="318AE465" w:rsidR="00186E73" w:rsidRDefault="00186E73" w:rsidP="002D42A4">
          <w:pPr>
            <w:pStyle w:val="berschrift1"/>
          </w:pPr>
          <w:r>
            <w:rPr>
              <w:lang w:val="de-DE"/>
            </w:rPr>
            <w:t>Inhaltsverzeichnis</w:t>
          </w:r>
          <w:bookmarkEnd w:id="0"/>
        </w:p>
        <w:p w14:paraId="3B28A900" w14:textId="2C37D2B9" w:rsidR="00D869D0" w:rsidRDefault="00186E73">
          <w:pPr>
            <w:pStyle w:val="Verzeichnis1"/>
            <w:rPr>
              <w:rFonts w:asciiTheme="minorHAnsi" w:eastAsiaTheme="minorEastAsia" w:hAnsiTheme="minorHAnsi" w:cstheme="minorBidi"/>
              <w:b w:val="0"/>
              <w:kern w:val="2"/>
              <w:sz w:val="24"/>
              <w:szCs w:val="24"/>
              <w:lang w:eastAsia="de-CH"/>
              <w14:ligatures w14:val="standardContextual"/>
            </w:rPr>
          </w:pPr>
          <w:r>
            <w:fldChar w:fldCharType="begin"/>
          </w:r>
          <w:r>
            <w:instrText xml:space="preserve"> TOC \o "1-3" \h \z \u </w:instrText>
          </w:r>
          <w:r>
            <w:fldChar w:fldCharType="separate"/>
          </w:r>
          <w:hyperlink w:anchor="_Toc190970188" w:history="1">
            <w:r w:rsidR="00D869D0" w:rsidRPr="00A11423">
              <w:rPr>
                <w:rStyle w:val="Hyperlink"/>
                <w:lang w:val="de-DE"/>
              </w:rPr>
              <w:t>Inhaltsverzeichnis</w:t>
            </w:r>
            <w:r w:rsidR="00D869D0">
              <w:rPr>
                <w:webHidden/>
              </w:rPr>
              <w:tab/>
            </w:r>
            <w:r w:rsidR="00D869D0">
              <w:rPr>
                <w:webHidden/>
              </w:rPr>
              <w:fldChar w:fldCharType="begin"/>
            </w:r>
            <w:r w:rsidR="00D869D0">
              <w:rPr>
                <w:webHidden/>
              </w:rPr>
              <w:instrText xml:space="preserve"> PAGEREF _Toc190970188 \h </w:instrText>
            </w:r>
            <w:r w:rsidR="00D869D0">
              <w:rPr>
                <w:webHidden/>
              </w:rPr>
            </w:r>
            <w:r w:rsidR="00D869D0">
              <w:rPr>
                <w:webHidden/>
              </w:rPr>
              <w:fldChar w:fldCharType="separate"/>
            </w:r>
            <w:r w:rsidR="00D869D0">
              <w:rPr>
                <w:webHidden/>
              </w:rPr>
              <w:t>2</w:t>
            </w:r>
            <w:r w:rsidR="00D869D0">
              <w:rPr>
                <w:webHidden/>
              </w:rPr>
              <w:fldChar w:fldCharType="end"/>
            </w:r>
          </w:hyperlink>
        </w:p>
        <w:p w14:paraId="21E82E0F" w14:textId="6A0800DD" w:rsidR="00D869D0" w:rsidRDefault="00D869D0">
          <w:pPr>
            <w:pStyle w:val="Verzeichnis1"/>
            <w:rPr>
              <w:rFonts w:asciiTheme="minorHAnsi" w:eastAsiaTheme="minorEastAsia" w:hAnsiTheme="minorHAnsi" w:cstheme="minorBidi"/>
              <w:b w:val="0"/>
              <w:kern w:val="2"/>
              <w:sz w:val="24"/>
              <w:szCs w:val="24"/>
              <w:lang w:eastAsia="de-CH"/>
              <w14:ligatures w14:val="standardContextual"/>
            </w:rPr>
          </w:pPr>
          <w:hyperlink w:anchor="_Toc190970189" w:history="1">
            <w:r w:rsidRPr="00A11423">
              <w:rPr>
                <w:rStyle w:val="Hyperlink"/>
              </w:rPr>
              <w:t>Lehrziele</w:t>
            </w:r>
            <w:r>
              <w:rPr>
                <w:webHidden/>
              </w:rPr>
              <w:tab/>
            </w:r>
            <w:r>
              <w:rPr>
                <w:webHidden/>
              </w:rPr>
              <w:fldChar w:fldCharType="begin"/>
            </w:r>
            <w:r>
              <w:rPr>
                <w:webHidden/>
              </w:rPr>
              <w:instrText xml:space="preserve"> PAGEREF _Toc190970189 \h </w:instrText>
            </w:r>
            <w:r>
              <w:rPr>
                <w:webHidden/>
              </w:rPr>
            </w:r>
            <w:r>
              <w:rPr>
                <w:webHidden/>
              </w:rPr>
              <w:fldChar w:fldCharType="separate"/>
            </w:r>
            <w:r>
              <w:rPr>
                <w:webHidden/>
              </w:rPr>
              <w:t>3</w:t>
            </w:r>
            <w:r>
              <w:rPr>
                <w:webHidden/>
              </w:rPr>
              <w:fldChar w:fldCharType="end"/>
            </w:r>
          </w:hyperlink>
        </w:p>
        <w:p w14:paraId="633BACBF" w14:textId="442EE7CF" w:rsidR="00D869D0" w:rsidRDefault="00D869D0">
          <w:pPr>
            <w:pStyle w:val="Verzeichnis1"/>
            <w:rPr>
              <w:rFonts w:asciiTheme="minorHAnsi" w:eastAsiaTheme="minorEastAsia" w:hAnsiTheme="minorHAnsi" w:cstheme="minorBidi"/>
              <w:b w:val="0"/>
              <w:kern w:val="2"/>
              <w:sz w:val="24"/>
              <w:szCs w:val="24"/>
              <w:lang w:eastAsia="de-CH"/>
              <w14:ligatures w14:val="standardContextual"/>
            </w:rPr>
          </w:pPr>
          <w:hyperlink w:anchor="_Toc190970190" w:history="1">
            <w:r w:rsidRPr="00A11423">
              <w:rPr>
                <w:rStyle w:val="Hyperlink"/>
              </w:rPr>
              <w:t>Vorwort</w:t>
            </w:r>
            <w:r>
              <w:rPr>
                <w:webHidden/>
              </w:rPr>
              <w:tab/>
            </w:r>
            <w:r>
              <w:rPr>
                <w:webHidden/>
              </w:rPr>
              <w:fldChar w:fldCharType="begin"/>
            </w:r>
            <w:r>
              <w:rPr>
                <w:webHidden/>
              </w:rPr>
              <w:instrText xml:space="preserve"> PAGEREF _Toc190970190 \h </w:instrText>
            </w:r>
            <w:r>
              <w:rPr>
                <w:webHidden/>
              </w:rPr>
            </w:r>
            <w:r>
              <w:rPr>
                <w:webHidden/>
              </w:rPr>
              <w:fldChar w:fldCharType="separate"/>
            </w:r>
            <w:r>
              <w:rPr>
                <w:webHidden/>
              </w:rPr>
              <w:t>4</w:t>
            </w:r>
            <w:r>
              <w:rPr>
                <w:webHidden/>
              </w:rPr>
              <w:fldChar w:fldCharType="end"/>
            </w:r>
          </w:hyperlink>
        </w:p>
        <w:p w14:paraId="035EF72E" w14:textId="05E2ACAA" w:rsidR="00D869D0" w:rsidRDefault="00D869D0">
          <w:pPr>
            <w:pStyle w:val="Verzeichnis1"/>
            <w:rPr>
              <w:rFonts w:asciiTheme="minorHAnsi" w:eastAsiaTheme="minorEastAsia" w:hAnsiTheme="minorHAnsi" w:cstheme="minorBidi"/>
              <w:b w:val="0"/>
              <w:kern w:val="2"/>
              <w:sz w:val="24"/>
              <w:szCs w:val="24"/>
              <w:lang w:eastAsia="de-CH"/>
              <w14:ligatures w14:val="standardContextual"/>
            </w:rPr>
          </w:pPr>
          <w:hyperlink w:anchor="_Toc190970191" w:history="1">
            <w:r w:rsidRPr="00A11423">
              <w:rPr>
                <w:rStyle w:val="Hyperlink"/>
              </w:rPr>
              <w:t>Lebenslauf (CV)</w:t>
            </w:r>
            <w:r>
              <w:rPr>
                <w:webHidden/>
              </w:rPr>
              <w:tab/>
            </w:r>
            <w:r>
              <w:rPr>
                <w:webHidden/>
              </w:rPr>
              <w:fldChar w:fldCharType="begin"/>
            </w:r>
            <w:r>
              <w:rPr>
                <w:webHidden/>
              </w:rPr>
              <w:instrText xml:space="preserve"> PAGEREF _Toc190970191 \h </w:instrText>
            </w:r>
            <w:r>
              <w:rPr>
                <w:webHidden/>
              </w:rPr>
            </w:r>
            <w:r>
              <w:rPr>
                <w:webHidden/>
              </w:rPr>
              <w:fldChar w:fldCharType="separate"/>
            </w:r>
            <w:r>
              <w:rPr>
                <w:webHidden/>
              </w:rPr>
              <w:t>4</w:t>
            </w:r>
            <w:r>
              <w:rPr>
                <w:webHidden/>
              </w:rPr>
              <w:fldChar w:fldCharType="end"/>
            </w:r>
          </w:hyperlink>
        </w:p>
        <w:p w14:paraId="6D3D4061" w14:textId="66BA5985" w:rsidR="00D869D0" w:rsidRDefault="00D869D0">
          <w:pPr>
            <w:pStyle w:val="Verzeichnis2"/>
            <w:rPr>
              <w:rFonts w:asciiTheme="minorHAnsi" w:eastAsiaTheme="minorEastAsia" w:hAnsiTheme="minorHAnsi" w:cstheme="minorBidi"/>
              <w:kern w:val="2"/>
              <w:sz w:val="24"/>
              <w:szCs w:val="24"/>
              <w:lang w:eastAsia="de-CH"/>
              <w14:ligatures w14:val="standardContextual"/>
            </w:rPr>
          </w:pPr>
          <w:hyperlink w:anchor="_Toc190970192" w:history="1">
            <w:r w:rsidRPr="00A11423">
              <w:rPr>
                <w:rStyle w:val="Hyperlink"/>
              </w:rPr>
              <w:t>1.1</w:t>
            </w:r>
            <w:r>
              <w:rPr>
                <w:rFonts w:asciiTheme="minorHAnsi" w:eastAsiaTheme="minorEastAsia" w:hAnsiTheme="minorHAnsi" w:cstheme="minorBidi"/>
                <w:kern w:val="2"/>
                <w:sz w:val="24"/>
                <w:szCs w:val="24"/>
                <w:lang w:eastAsia="de-CH"/>
                <w14:ligatures w14:val="standardContextual"/>
              </w:rPr>
              <w:tab/>
            </w:r>
            <w:r w:rsidRPr="00A11423">
              <w:rPr>
                <w:rStyle w:val="Hyperlink"/>
              </w:rPr>
              <w:t>Berufserfahrung</w:t>
            </w:r>
            <w:r>
              <w:rPr>
                <w:webHidden/>
              </w:rPr>
              <w:tab/>
            </w:r>
            <w:r>
              <w:rPr>
                <w:webHidden/>
              </w:rPr>
              <w:fldChar w:fldCharType="begin"/>
            </w:r>
            <w:r>
              <w:rPr>
                <w:webHidden/>
              </w:rPr>
              <w:instrText xml:space="preserve"> PAGEREF _Toc190970192 \h </w:instrText>
            </w:r>
            <w:r>
              <w:rPr>
                <w:webHidden/>
              </w:rPr>
            </w:r>
            <w:r>
              <w:rPr>
                <w:webHidden/>
              </w:rPr>
              <w:fldChar w:fldCharType="separate"/>
            </w:r>
            <w:r>
              <w:rPr>
                <w:webHidden/>
              </w:rPr>
              <w:t>4</w:t>
            </w:r>
            <w:r>
              <w:rPr>
                <w:webHidden/>
              </w:rPr>
              <w:fldChar w:fldCharType="end"/>
            </w:r>
          </w:hyperlink>
        </w:p>
        <w:p w14:paraId="61DBAA92" w14:textId="63F7A0C9" w:rsidR="00D869D0" w:rsidRDefault="00D869D0">
          <w:pPr>
            <w:pStyle w:val="Verzeichnis2"/>
            <w:rPr>
              <w:rFonts w:asciiTheme="minorHAnsi" w:eastAsiaTheme="minorEastAsia" w:hAnsiTheme="minorHAnsi" w:cstheme="minorBidi"/>
              <w:kern w:val="2"/>
              <w:sz w:val="24"/>
              <w:szCs w:val="24"/>
              <w:lang w:eastAsia="de-CH"/>
              <w14:ligatures w14:val="standardContextual"/>
            </w:rPr>
          </w:pPr>
          <w:hyperlink w:anchor="_Toc190970193" w:history="1">
            <w:r w:rsidRPr="00A11423">
              <w:rPr>
                <w:rStyle w:val="Hyperlink"/>
              </w:rPr>
              <w:t>1.2</w:t>
            </w:r>
            <w:r>
              <w:rPr>
                <w:rFonts w:asciiTheme="minorHAnsi" w:eastAsiaTheme="minorEastAsia" w:hAnsiTheme="minorHAnsi" w:cstheme="minorBidi"/>
                <w:kern w:val="2"/>
                <w:sz w:val="24"/>
                <w:szCs w:val="24"/>
                <w:lang w:eastAsia="de-CH"/>
                <w14:ligatures w14:val="standardContextual"/>
              </w:rPr>
              <w:tab/>
            </w:r>
            <w:r w:rsidRPr="00A11423">
              <w:rPr>
                <w:rStyle w:val="Hyperlink"/>
              </w:rPr>
              <w:t>Aus und Weiterbildung</w:t>
            </w:r>
            <w:r>
              <w:rPr>
                <w:webHidden/>
              </w:rPr>
              <w:tab/>
            </w:r>
            <w:r>
              <w:rPr>
                <w:webHidden/>
              </w:rPr>
              <w:fldChar w:fldCharType="begin"/>
            </w:r>
            <w:r>
              <w:rPr>
                <w:webHidden/>
              </w:rPr>
              <w:instrText xml:space="preserve"> PAGEREF _Toc190970193 \h </w:instrText>
            </w:r>
            <w:r>
              <w:rPr>
                <w:webHidden/>
              </w:rPr>
            </w:r>
            <w:r>
              <w:rPr>
                <w:webHidden/>
              </w:rPr>
              <w:fldChar w:fldCharType="separate"/>
            </w:r>
            <w:r>
              <w:rPr>
                <w:webHidden/>
              </w:rPr>
              <w:t>5</w:t>
            </w:r>
            <w:r>
              <w:rPr>
                <w:webHidden/>
              </w:rPr>
              <w:fldChar w:fldCharType="end"/>
            </w:r>
          </w:hyperlink>
        </w:p>
        <w:p w14:paraId="432B7B14" w14:textId="362647F8" w:rsidR="00D869D0" w:rsidRDefault="00D869D0">
          <w:pPr>
            <w:pStyle w:val="Verzeichnis2"/>
            <w:rPr>
              <w:rFonts w:asciiTheme="minorHAnsi" w:eastAsiaTheme="minorEastAsia" w:hAnsiTheme="minorHAnsi" w:cstheme="minorBidi"/>
              <w:kern w:val="2"/>
              <w:sz w:val="24"/>
              <w:szCs w:val="24"/>
              <w:lang w:eastAsia="de-CH"/>
              <w14:ligatures w14:val="standardContextual"/>
            </w:rPr>
          </w:pPr>
          <w:hyperlink w:anchor="_Toc190970194" w:history="1">
            <w:r w:rsidRPr="00A11423">
              <w:rPr>
                <w:rStyle w:val="Hyperlink"/>
              </w:rPr>
              <w:t>1.3</w:t>
            </w:r>
            <w:r>
              <w:rPr>
                <w:rFonts w:asciiTheme="minorHAnsi" w:eastAsiaTheme="minorEastAsia" w:hAnsiTheme="minorHAnsi" w:cstheme="minorBidi"/>
                <w:kern w:val="2"/>
                <w:sz w:val="24"/>
                <w:szCs w:val="24"/>
                <w:lang w:eastAsia="de-CH"/>
                <w14:ligatures w14:val="standardContextual"/>
              </w:rPr>
              <w:tab/>
            </w:r>
            <w:r w:rsidRPr="00A11423">
              <w:rPr>
                <w:rStyle w:val="Hyperlink"/>
              </w:rPr>
              <w:t>Hobbys</w:t>
            </w:r>
            <w:r>
              <w:rPr>
                <w:webHidden/>
              </w:rPr>
              <w:tab/>
            </w:r>
            <w:r>
              <w:rPr>
                <w:webHidden/>
              </w:rPr>
              <w:fldChar w:fldCharType="begin"/>
            </w:r>
            <w:r>
              <w:rPr>
                <w:webHidden/>
              </w:rPr>
              <w:instrText xml:space="preserve"> PAGEREF _Toc190970194 \h </w:instrText>
            </w:r>
            <w:r>
              <w:rPr>
                <w:webHidden/>
              </w:rPr>
            </w:r>
            <w:r>
              <w:rPr>
                <w:webHidden/>
              </w:rPr>
              <w:fldChar w:fldCharType="separate"/>
            </w:r>
            <w:r>
              <w:rPr>
                <w:webHidden/>
              </w:rPr>
              <w:t>5</w:t>
            </w:r>
            <w:r>
              <w:rPr>
                <w:webHidden/>
              </w:rPr>
              <w:fldChar w:fldCharType="end"/>
            </w:r>
          </w:hyperlink>
        </w:p>
        <w:p w14:paraId="761D9883" w14:textId="0EF73047" w:rsidR="00D869D0" w:rsidRDefault="00D869D0">
          <w:pPr>
            <w:pStyle w:val="Verzeichnis2"/>
            <w:rPr>
              <w:rFonts w:asciiTheme="minorHAnsi" w:eastAsiaTheme="minorEastAsia" w:hAnsiTheme="minorHAnsi" w:cstheme="minorBidi"/>
              <w:kern w:val="2"/>
              <w:sz w:val="24"/>
              <w:szCs w:val="24"/>
              <w:lang w:eastAsia="de-CH"/>
              <w14:ligatures w14:val="standardContextual"/>
            </w:rPr>
          </w:pPr>
          <w:hyperlink w:anchor="_Toc190970195" w:history="1">
            <w:r w:rsidRPr="00A11423">
              <w:rPr>
                <w:rStyle w:val="Hyperlink"/>
              </w:rPr>
              <w:t>1.4</w:t>
            </w:r>
            <w:r>
              <w:rPr>
                <w:rFonts w:asciiTheme="minorHAnsi" w:eastAsiaTheme="minorEastAsia" w:hAnsiTheme="minorHAnsi" w:cstheme="minorBidi"/>
                <w:kern w:val="2"/>
                <w:sz w:val="24"/>
                <w:szCs w:val="24"/>
                <w:lang w:eastAsia="de-CH"/>
                <w14:ligatures w14:val="standardContextual"/>
              </w:rPr>
              <w:tab/>
            </w:r>
            <w:r w:rsidRPr="00A11423">
              <w:rPr>
                <w:rStyle w:val="Hyperlink"/>
              </w:rPr>
              <w:t>Weitere Kenntnisse</w:t>
            </w:r>
            <w:r>
              <w:rPr>
                <w:webHidden/>
              </w:rPr>
              <w:tab/>
            </w:r>
            <w:r>
              <w:rPr>
                <w:webHidden/>
              </w:rPr>
              <w:fldChar w:fldCharType="begin"/>
            </w:r>
            <w:r>
              <w:rPr>
                <w:webHidden/>
              </w:rPr>
              <w:instrText xml:space="preserve"> PAGEREF _Toc190970195 \h </w:instrText>
            </w:r>
            <w:r>
              <w:rPr>
                <w:webHidden/>
              </w:rPr>
            </w:r>
            <w:r>
              <w:rPr>
                <w:webHidden/>
              </w:rPr>
              <w:fldChar w:fldCharType="separate"/>
            </w:r>
            <w:r>
              <w:rPr>
                <w:webHidden/>
              </w:rPr>
              <w:t>5</w:t>
            </w:r>
            <w:r>
              <w:rPr>
                <w:webHidden/>
              </w:rPr>
              <w:fldChar w:fldCharType="end"/>
            </w:r>
          </w:hyperlink>
        </w:p>
        <w:p w14:paraId="6870C928" w14:textId="5D7BDF33" w:rsidR="00D869D0" w:rsidRDefault="00D869D0">
          <w:pPr>
            <w:pStyle w:val="Verzeichnis1"/>
            <w:rPr>
              <w:rFonts w:asciiTheme="minorHAnsi" w:eastAsiaTheme="minorEastAsia" w:hAnsiTheme="minorHAnsi" w:cstheme="minorBidi"/>
              <w:b w:val="0"/>
              <w:kern w:val="2"/>
              <w:sz w:val="24"/>
              <w:szCs w:val="24"/>
              <w:lang w:eastAsia="de-CH"/>
              <w14:ligatures w14:val="standardContextual"/>
            </w:rPr>
          </w:pPr>
          <w:hyperlink w:anchor="_Toc190970196" w:history="1">
            <w:r w:rsidRPr="00A11423">
              <w:rPr>
                <w:rStyle w:val="Hyperlink"/>
              </w:rPr>
              <w:t>Kompra (Standortbestimmung und Kompetenzeinschätzung)</w:t>
            </w:r>
            <w:r>
              <w:rPr>
                <w:webHidden/>
              </w:rPr>
              <w:tab/>
            </w:r>
            <w:r>
              <w:rPr>
                <w:webHidden/>
              </w:rPr>
              <w:fldChar w:fldCharType="begin"/>
            </w:r>
            <w:r>
              <w:rPr>
                <w:webHidden/>
              </w:rPr>
              <w:instrText xml:space="preserve"> PAGEREF _Toc190970196 \h </w:instrText>
            </w:r>
            <w:r>
              <w:rPr>
                <w:webHidden/>
              </w:rPr>
            </w:r>
            <w:r>
              <w:rPr>
                <w:webHidden/>
              </w:rPr>
              <w:fldChar w:fldCharType="separate"/>
            </w:r>
            <w:r>
              <w:rPr>
                <w:webHidden/>
              </w:rPr>
              <w:t>6</w:t>
            </w:r>
            <w:r>
              <w:rPr>
                <w:webHidden/>
              </w:rPr>
              <w:fldChar w:fldCharType="end"/>
            </w:r>
          </w:hyperlink>
        </w:p>
        <w:p w14:paraId="49E1EF34" w14:textId="3AB24946" w:rsidR="00D869D0" w:rsidRDefault="00D869D0">
          <w:pPr>
            <w:pStyle w:val="Verzeichnis2"/>
            <w:rPr>
              <w:rFonts w:asciiTheme="minorHAnsi" w:eastAsiaTheme="minorEastAsia" w:hAnsiTheme="minorHAnsi" w:cstheme="minorBidi"/>
              <w:kern w:val="2"/>
              <w:sz w:val="24"/>
              <w:szCs w:val="24"/>
              <w:lang w:eastAsia="de-CH"/>
              <w14:ligatures w14:val="standardContextual"/>
            </w:rPr>
          </w:pPr>
          <w:hyperlink w:anchor="_Toc190970197" w:history="1">
            <w:r w:rsidRPr="00A11423">
              <w:rPr>
                <w:rStyle w:val="Hyperlink"/>
              </w:rPr>
              <w:t>1.5</w:t>
            </w:r>
            <w:r>
              <w:rPr>
                <w:rFonts w:asciiTheme="minorHAnsi" w:eastAsiaTheme="minorEastAsia" w:hAnsiTheme="minorHAnsi" w:cstheme="minorBidi"/>
                <w:kern w:val="2"/>
                <w:sz w:val="24"/>
                <w:szCs w:val="24"/>
                <w:lang w:eastAsia="de-CH"/>
                <w14:ligatures w14:val="standardContextual"/>
              </w:rPr>
              <w:tab/>
            </w:r>
            <w:r w:rsidRPr="00A11423">
              <w:rPr>
                <w:rStyle w:val="Hyperlink"/>
              </w:rPr>
              <w:t>Kommentar zur Standortbestimmung 1.</w:t>
            </w:r>
            <w:r>
              <w:rPr>
                <w:webHidden/>
              </w:rPr>
              <w:tab/>
            </w:r>
            <w:r>
              <w:rPr>
                <w:webHidden/>
              </w:rPr>
              <w:fldChar w:fldCharType="begin"/>
            </w:r>
            <w:r>
              <w:rPr>
                <w:webHidden/>
              </w:rPr>
              <w:instrText xml:space="preserve"> PAGEREF _Toc190970197 \h </w:instrText>
            </w:r>
            <w:r>
              <w:rPr>
                <w:webHidden/>
              </w:rPr>
            </w:r>
            <w:r>
              <w:rPr>
                <w:webHidden/>
              </w:rPr>
              <w:fldChar w:fldCharType="separate"/>
            </w:r>
            <w:r>
              <w:rPr>
                <w:webHidden/>
              </w:rPr>
              <w:t>6</w:t>
            </w:r>
            <w:r>
              <w:rPr>
                <w:webHidden/>
              </w:rPr>
              <w:fldChar w:fldCharType="end"/>
            </w:r>
          </w:hyperlink>
        </w:p>
        <w:p w14:paraId="7BA27867" w14:textId="110083D9" w:rsidR="00D869D0" w:rsidRDefault="00D869D0">
          <w:pPr>
            <w:pStyle w:val="Verzeichnis2"/>
            <w:rPr>
              <w:rFonts w:asciiTheme="minorHAnsi" w:eastAsiaTheme="minorEastAsia" w:hAnsiTheme="minorHAnsi" w:cstheme="minorBidi"/>
              <w:kern w:val="2"/>
              <w:sz w:val="24"/>
              <w:szCs w:val="24"/>
              <w:lang w:eastAsia="de-CH"/>
              <w14:ligatures w14:val="standardContextual"/>
            </w:rPr>
          </w:pPr>
          <w:hyperlink w:anchor="_Toc190970198" w:history="1">
            <w:r w:rsidRPr="00A11423">
              <w:rPr>
                <w:rStyle w:val="Hyperlink"/>
              </w:rPr>
              <w:t>1.6</w:t>
            </w:r>
            <w:r>
              <w:rPr>
                <w:rFonts w:asciiTheme="minorHAnsi" w:eastAsiaTheme="minorEastAsia" w:hAnsiTheme="minorHAnsi" w:cstheme="minorBidi"/>
                <w:kern w:val="2"/>
                <w:sz w:val="24"/>
                <w:szCs w:val="24"/>
                <w:lang w:eastAsia="de-CH"/>
                <w14:ligatures w14:val="standardContextual"/>
              </w:rPr>
              <w:tab/>
            </w:r>
            <w:r w:rsidRPr="00A11423">
              <w:rPr>
                <w:rStyle w:val="Hyperlink"/>
              </w:rPr>
              <w:t>Wo möchtest du am Ende des Lehrganges sein?</w:t>
            </w:r>
            <w:r>
              <w:rPr>
                <w:webHidden/>
              </w:rPr>
              <w:tab/>
            </w:r>
            <w:r>
              <w:rPr>
                <w:webHidden/>
              </w:rPr>
              <w:fldChar w:fldCharType="begin"/>
            </w:r>
            <w:r>
              <w:rPr>
                <w:webHidden/>
              </w:rPr>
              <w:instrText xml:space="preserve"> PAGEREF _Toc190970198 \h </w:instrText>
            </w:r>
            <w:r>
              <w:rPr>
                <w:webHidden/>
              </w:rPr>
            </w:r>
            <w:r>
              <w:rPr>
                <w:webHidden/>
              </w:rPr>
              <w:fldChar w:fldCharType="separate"/>
            </w:r>
            <w:r>
              <w:rPr>
                <w:webHidden/>
              </w:rPr>
              <w:t>7</w:t>
            </w:r>
            <w:r>
              <w:rPr>
                <w:webHidden/>
              </w:rPr>
              <w:fldChar w:fldCharType="end"/>
            </w:r>
          </w:hyperlink>
        </w:p>
        <w:p w14:paraId="22F1F172" w14:textId="7281B2D7" w:rsidR="00D869D0" w:rsidRDefault="00D869D0">
          <w:pPr>
            <w:pStyle w:val="Verzeichnis2"/>
            <w:rPr>
              <w:rFonts w:asciiTheme="minorHAnsi" w:eastAsiaTheme="minorEastAsia" w:hAnsiTheme="minorHAnsi" w:cstheme="minorBidi"/>
              <w:kern w:val="2"/>
              <w:sz w:val="24"/>
              <w:szCs w:val="24"/>
              <w:lang w:eastAsia="de-CH"/>
              <w14:ligatures w14:val="standardContextual"/>
            </w:rPr>
          </w:pPr>
          <w:hyperlink w:anchor="_Toc190970199" w:history="1">
            <w:r w:rsidRPr="00A11423">
              <w:rPr>
                <w:rStyle w:val="Hyperlink"/>
              </w:rPr>
              <w:t>1.7</w:t>
            </w:r>
            <w:r>
              <w:rPr>
                <w:rFonts w:asciiTheme="minorHAnsi" w:eastAsiaTheme="minorEastAsia" w:hAnsiTheme="minorHAnsi" w:cstheme="minorBidi"/>
                <w:kern w:val="2"/>
                <w:sz w:val="24"/>
                <w:szCs w:val="24"/>
                <w:lang w:eastAsia="de-CH"/>
                <w14:ligatures w14:val="standardContextual"/>
              </w:rPr>
              <w:tab/>
            </w:r>
            <w:r w:rsidRPr="00A11423">
              <w:rPr>
                <w:rStyle w:val="Hyperlink"/>
              </w:rPr>
              <w:t>Worüber möchtest du mehr wissen?</w:t>
            </w:r>
            <w:r>
              <w:rPr>
                <w:webHidden/>
              </w:rPr>
              <w:tab/>
            </w:r>
            <w:r>
              <w:rPr>
                <w:webHidden/>
              </w:rPr>
              <w:fldChar w:fldCharType="begin"/>
            </w:r>
            <w:r>
              <w:rPr>
                <w:webHidden/>
              </w:rPr>
              <w:instrText xml:space="preserve"> PAGEREF _Toc190970199 \h </w:instrText>
            </w:r>
            <w:r>
              <w:rPr>
                <w:webHidden/>
              </w:rPr>
            </w:r>
            <w:r>
              <w:rPr>
                <w:webHidden/>
              </w:rPr>
              <w:fldChar w:fldCharType="separate"/>
            </w:r>
            <w:r>
              <w:rPr>
                <w:webHidden/>
              </w:rPr>
              <w:t>7</w:t>
            </w:r>
            <w:r>
              <w:rPr>
                <w:webHidden/>
              </w:rPr>
              <w:fldChar w:fldCharType="end"/>
            </w:r>
          </w:hyperlink>
        </w:p>
        <w:p w14:paraId="36C856CA" w14:textId="3781F09C" w:rsidR="00D869D0" w:rsidRDefault="00D869D0">
          <w:pPr>
            <w:pStyle w:val="Verzeichnis2"/>
            <w:rPr>
              <w:rFonts w:asciiTheme="minorHAnsi" w:eastAsiaTheme="minorEastAsia" w:hAnsiTheme="minorHAnsi" w:cstheme="minorBidi"/>
              <w:kern w:val="2"/>
              <w:sz w:val="24"/>
              <w:szCs w:val="24"/>
              <w:lang w:eastAsia="de-CH"/>
              <w14:ligatures w14:val="standardContextual"/>
            </w:rPr>
          </w:pPr>
          <w:hyperlink w:anchor="_Toc190970200" w:history="1">
            <w:r w:rsidRPr="00A11423">
              <w:rPr>
                <w:rStyle w:val="Hyperlink"/>
              </w:rPr>
              <w:t>1.8</w:t>
            </w:r>
            <w:r>
              <w:rPr>
                <w:rFonts w:asciiTheme="minorHAnsi" w:eastAsiaTheme="minorEastAsia" w:hAnsiTheme="minorHAnsi" w:cstheme="minorBidi"/>
                <w:kern w:val="2"/>
                <w:sz w:val="24"/>
                <w:szCs w:val="24"/>
                <w:lang w:eastAsia="de-CH"/>
                <w14:ligatures w14:val="standardContextual"/>
              </w:rPr>
              <w:tab/>
            </w:r>
            <w:r w:rsidRPr="00A11423">
              <w:rPr>
                <w:rStyle w:val="Hyperlink"/>
              </w:rPr>
              <w:t>Welche Skills möchtest du weiterentwickeln?</w:t>
            </w:r>
            <w:r>
              <w:rPr>
                <w:webHidden/>
              </w:rPr>
              <w:tab/>
            </w:r>
            <w:r>
              <w:rPr>
                <w:webHidden/>
              </w:rPr>
              <w:fldChar w:fldCharType="begin"/>
            </w:r>
            <w:r>
              <w:rPr>
                <w:webHidden/>
              </w:rPr>
              <w:instrText xml:space="preserve"> PAGEREF _Toc190970200 \h </w:instrText>
            </w:r>
            <w:r>
              <w:rPr>
                <w:webHidden/>
              </w:rPr>
            </w:r>
            <w:r>
              <w:rPr>
                <w:webHidden/>
              </w:rPr>
              <w:fldChar w:fldCharType="separate"/>
            </w:r>
            <w:r>
              <w:rPr>
                <w:webHidden/>
              </w:rPr>
              <w:t>7</w:t>
            </w:r>
            <w:r>
              <w:rPr>
                <w:webHidden/>
              </w:rPr>
              <w:fldChar w:fldCharType="end"/>
            </w:r>
          </w:hyperlink>
        </w:p>
        <w:p w14:paraId="3EB65BF3" w14:textId="122BB2B7" w:rsidR="00D869D0" w:rsidRDefault="00D869D0">
          <w:pPr>
            <w:pStyle w:val="Verzeichnis2"/>
            <w:rPr>
              <w:rFonts w:asciiTheme="minorHAnsi" w:eastAsiaTheme="minorEastAsia" w:hAnsiTheme="minorHAnsi" w:cstheme="minorBidi"/>
              <w:kern w:val="2"/>
              <w:sz w:val="24"/>
              <w:szCs w:val="24"/>
              <w:lang w:eastAsia="de-CH"/>
              <w14:ligatures w14:val="standardContextual"/>
            </w:rPr>
          </w:pPr>
          <w:hyperlink w:anchor="_Toc190970201" w:history="1">
            <w:r w:rsidRPr="00A11423">
              <w:rPr>
                <w:rStyle w:val="Hyperlink"/>
              </w:rPr>
              <w:t>1.9</w:t>
            </w:r>
            <w:r>
              <w:rPr>
                <w:rFonts w:asciiTheme="minorHAnsi" w:eastAsiaTheme="minorEastAsia" w:hAnsiTheme="minorHAnsi" w:cstheme="minorBidi"/>
                <w:kern w:val="2"/>
                <w:sz w:val="24"/>
                <w:szCs w:val="24"/>
                <w:lang w:eastAsia="de-CH"/>
                <w14:ligatures w14:val="standardContextual"/>
              </w:rPr>
              <w:tab/>
            </w:r>
            <w:r w:rsidRPr="00A11423">
              <w:rPr>
                <w:rStyle w:val="Hyperlink"/>
              </w:rPr>
              <w:t>Was möchtest du über dich selbst lernen?</w:t>
            </w:r>
            <w:r>
              <w:rPr>
                <w:webHidden/>
              </w:rPr>
              <w:tab/>
            </w:r>
            <w:r>
              <w:rPr>
                <w:webHidden/>
              </w:rPr>
              <w:fldChar w:fldCharType="begin"/>
            </w:r>
            <w:r>
              <w:rPr>
                <w:webHidden/>
              </w:rPr>
              <w:instrText xml:space="preserve"> PAGEREF _Toc190970201 \h </w:instrText>
            </w:r>
            <w:r>
              <w:rPr>
                <w:webHidden/>
              </w:rPr>
            </w:r>
            <w:r>
              <w:rPr>
                <w:webHidden/>
              </w:rPr>
              <w:fldChar w:fldCharType="separate"/>
            </w:r>
            <w:r>
              <w:rPr>
                <w:webHidden/>
              </w:rPr>
              <w:t>7</w:t>
            </w:r>
            <w:r>
              <w:rPr>
                <w:webHidden/>
              </w:rPr>
              <w:fldChar w:fldCharType="end"/>
            </w:r>
          </w:hyperlink>
        </w:p>
        <w:p w14:paraId="74F24793" w14:textId="2A6FB01D" w:rsidR="00D869D0" w:rsidRDefault="00D869D0">
          <w:pPr>
            <w:pStyle w:val="Verzeichnis2"/>
            <w:rPr>
              <w:rFonts w:asciiTheme="minorHAnsi" w:eastAsiaTheme="minorEastAsia" w:hAnsiTheme="minorHAnsi" w:cstheme="minorBidi"/>
              <w:kern w:val="2"/>
              <w:sz w:val="24"/>
              <w:szCs w:val="24"/>
              <w:lang w:eastAsia="de-CH"/>
              <w14:ligatures w14:val="standardContextual"/>
            </w:rPr>
          </w:pPr>
          <w:hyperlink w:anchor="_Toc190970202" w:history="1">
            <w:r w:rsidRPr="00A11423">
              <w:rPr>
                <w:rStyle w:val="Hyperlink"/>
              </w:rPr>
              <w:t>1.10</w:t>
            </w:r>
            <w:r>
              <w:rPr>
                <w:rFonts w:asciiTheme="minorHAnsi" w:eastAsiaTheme="minorEastAsia" w:hAnsiTheme="minorHAnsi" w:cstheme="minorBidi"/>
                <w:kern w:val="2"/>
                <w:sz w:val="24"/>
                <w:szCs w:val="24"/>
                <w:lang w:eastAsia="de-CH"/>
                <w14:ligatures w14:val="standardContextual"/>
              </w:rPr>
              <w:tab/>
            </w:r>
            <w:r w:rsidRPr="00A11423">
              <w:rPr>
                <w:rStyle w:val="Hyperlink"/>
              </w:rPr>
              <w:t>Persönliche Ziele</w:t>
            </w:r>
            <w:r>
              <w:rPr>
                <w:webHidden/>
              </w:rPr>
              <w:tab/>
            </w:r>
            <w:r>
              <w:rPr>
                <w:webHidden/>
              </w:rPr>
              <w:fldChar w:fldCharType="begin"/>
            </w:r>
            <w:r>
              <w:rPr>
                <w:webHidden/>
              </w:rPr>
              <w:instrText xml:space="preserve"> PAGEREF _Toc190970202 \h </w:instrText>
            </w:r>
            <w:r>
              <w:rPr>
                <w:webHidden/>
              </w:rPr>
            </w:r>
            <w:r>
              <w:rPr>
                <w:webHidden/>
              </w:rPr>
              <w:fldChar w:fldCharType="separate"/>
            </w:r>
            <w:r>
              <w:rPr>
                <w:webHidden/>
              </w:rPr>
              <w:t>7</w:t>
            </w:r>
            <w:r>
              <w:rPr>
                <w:webHidden/>
              </w:rPr>
              <w:fldChar w:fldCharType="end"/>
            </w:r>
          </w:hyperlink>
        </w:p>
        <w:p w14:paraId="0DB0CB7D" w14:textId="6431C191" w:rsidR="00D869D0" w:rsidRDefault="00D869D0">
          <w:pPr>
            <w:pStyle w:val="Verzeichnis2"/>
            <w:rPr>
              <w:rFonts w:asciiTheme="minorHAnsi" w:eastAsiaTheme="minorEastAsia" w:hAnsiTheme="minorHAnsi" w:cstheme="minorBidi"/>
              <w:kern w:val="2"/>
              <w:sz w:val="24"/>
              <w:szCs w:val="24"/>
              <w:lang w:eastAsia="de-CH"/>
              <w14:ligatures w14:val="standardContextual"/>
            </w:rPr>
          </w:pPr>
          <w:hyperlink w:anchor="_Toc190970203" w:history="1">
            <w:r w:rsidRPr="00A11423">
              <w:rPr>
                <w:rStyle w:val="Hyperlink"/>
              </w:rPr>
              <w:t>1.11</w:t>
            </w:r>
            <w:r>
              <w:rPr>
                <w:rFonts w:asciiTheme="minorHAnsi" w:eastAsiaTheme="minorEastAsia" w:hAnsiTheme="minorHAnsi" w:cstheme="minorBidi"/>
                <w:kern w:val="2"/>
                <w:sz w:val="24"/>
                <w:szCs w:val="24"/>
                <w:lang w:eastAsia="de-CH"/>
                <w14:ligatures w14:val="standardContextual"/>
              </w:rPr>
              <w:tab/>
            </w:r>
            <w:r w:rsidRPr="00A11423">
              <w:rPr>
                <w:rStyle w:val="Hyperlink"/>
              </w:rPr>
              <w:t>Umsetzungsmassnahmen</w:t>
            </w:r>
            <w:r>
              <w:rPr>
                <w:webHidden/>
              </w:rPr>
              <w:tab/>
            </w:r>
            <w:r>
              <w:rPr>
                <w:webHidden/>
              </w:rPr>
              <w:fldChar w:fldCharType="begin"/>
            </w:r>
            <w:r>
              <w:rPr>
                <w:webHidden/>
              </w:rPr>
              <w:instrText xml:space="preserve"> PAGEREF _Toc190970203 \h </w:instrText>
            </w:r>
            <w:r>
              <w:rPr>
                <w:webHidden/>
              </w:rPr>
            </w:r>
            <w:r>
              <w:rPr>
                <w:webHidden/>
              </w:rPr>
              <w:fldChar w:fldCharType="separate"/>
            </w:r>
            <w:r>
              <w:rPr>
                <w:webHidden/>
              </w:rPr>
              <w:t>7</w:t>
            </w:r>
            <w:r>
              <w:rPr>
                <w:webHidden/>
              </w:rPr>
              <w:fldChar w:fldCharType="end"/>
            </w:r>
          </w:hyperlink>
        </w:p>
        <w:p w14:paraId="527B4244" w14:textId="5889511F" w:rsidR="00D869D0" w:rsidRDefault="00D869D0">
          <w:pPr>
            <w:pStyle w:val="Verzeichnis1"/>
            <w:rPr>
              <w:rFonts w:asciiTheme="minorHAnsi" w:eastAsiaTheme="minorEastAsia" w:hAnsiTheme="minorHAnsi" w:cstheme="minorBidi"/>
              <w:b w:val="0"/>
              <w:kern w:val="2"/>
              <w:sz w:val="24"/>
              <w:szCs w:val="24"/>
              <w:lang w:eastAsia="de-CH"/>
              <w14:ligatures w14:val="standardContextual"/>
            </w:rPr>
          </w:pPr>
          <w:hyperlink w:anchor="_Toc190970204" w:history="1">
            <w:r w:rsidRPr="00A11423">
              <w:rPr>
                <w:rStyle w:val="Hyperlink"/>
              </w:rPr>
              <w:t>Online- Werkstatt</w:t>
            </w:r>
            <w:r>
              <w:rPr>
                <w:webHidden/>
              </w:rPr>
              <w:tab/>
            </w:r>
            <w:r>
              <w:rPr>
                <w:webHidden/>
              </w:rPr>
              <w:fldChar w:fldCharType="begin"/>
            </w:r>
            <w:r>
              <w:rPr>
                <w:webHidden/>
              </w:rPr>
              <w:instrText xml:space="preserve"> PAGEREF _Toc190970204 \h </w:instrText>
            </w:r>
            <w:r>
              <w:rPr>
                <w:webHidden/>
              </w:rPr>
            </w:r>
            <w:r>
              <w:rPr>
                <w:webHidden/>
              </w:rPr>
              <w:fldChar w:fldCharType="separate"/>
            </w:r>
            <w:r>
              <w:rPr>
                <w:webHidden/>
              </w:rPr>
              <w:t>8</w:t>
            </w:r>
            <w:r>
              <w:rPr>
                <w:webHidden/>
              </w:rPr>
              <w:fldChar w:fldCharType="end"/>
            </w:r>
          </w:hyperlink>
        </w:p>
        <w:p w14:paraId="5DAA0BF5" w14:textId="2774D085" w:rsidR="00D869D0" w:rsidRDefault="00D869D0">
          <w:pPr>
            <w:pStyle w:val="Verzeichnis1"/>
            <w:rPr>
              <w:rFonts w:asciiTheme="minorHAnsi" w:eastAsiaTheme="minorEastAsia" w:hAnsiTheme="minorHAnsi" w:cstheme="minorBidi"/>
              <w:b w:val="0"/>
              <w:kern w:val="2"/>
              <w:sz w:val="24"/>
              <w:szCs w:val="24"/>
              <w:lang w:eastAsia="de-CH"/>
              <w14:ligatures w14:val="standardContextual"/>
            </w:rPr>
          </w:pPr>
          <w:hyperlink w:anchor="_Toc190970205" w:history="1">
            <w:r w:rsidRPr="00A11423">
              <w:rPr>
                <w:rStyle w:val="Hyperlink"/>
              </w:rPr>
              <w:t>Organisieren Schützen und Teilen digitaler. Ressourcen 2.3</w:t>
            </w:r>
            <w:r>
              <w:rPr>
                <w:webHidden/>
              </w:rPr>
              <w:tab/>
            </w:r>
            <w:r>
              <w:rPr>
                <w:webHidden/>
              </w:rPr>
              <w:fldChar w:fldCharType="begin"/>
            </w:r>
            <w:r>
              <w:rPr>
                <w:webHidden/>
              </w:rPr>
              <w:instrText xml:space="preserve"> PAGEREF _Toc190970205 \h </w:instrText>
            </w:r>
            <w:r>
              <w:rPr>
                <w:webHidden/>
              </w:rPr>
            </w:r>
            <w:r>
              <w:rPr>
                <w:webHidden/>
              </w:rPr>
              <w:fldChar w:fldCharType="separate"/>
            </w:r>
            <w:r>
              <w:rPr>
                <w:webHidden/>
              </w:rPr>
              <w:t>8</w:t>
            </w:r>
            <w:r>
              <w:rPr>
                <w:webHidden/>
              </w:rPr>
              <w:fldChar w:fldCharType="end"/>
            </w:r>
          </w:hyperlink>
        </w:p>
        <w:p w14:paraId="5F99AD5D" w14:textId="621780A3" w:rsidR="00D869D0" w:rsidRDefault="00D869D0">
          <w:pPr>
            <w:pStyle w:val="Verzeichnis2"/>
            <w:rPr>
              <w:rFonts w:asciiTheme="minorHAnsi" w:eastAsiaTheme="minorEastAsia" w:hAnsiTheme="minorHAnsi" w:cstheme="minorBidi"/>
              <w:kern w:val="2"/>
              <w:sz w:val="24"/>
              <w:szCs w:val="24"/>
              <w:lang w:eastAsia="de-CH"/>
              <w14:ligatures w14:val="standardContextual"/>
            </w:rPr>
          </w:pPr>
          <w:hyperlink w:anchor="_Toc190970206" w:history="1">
            <w:r w:rsidRPr="00A11423">
              <w:rPr>
                <w:rStyle w:val="Hyperlink"/>
              </w:rPr>
              <w:t>1.12</w:t>
            </w:r>
            <w:r>
              <w:rPr>
                <w:rFonts w:asciiTheme="minorHAnsi" w:eastAsiaTheme="minorEastAsia" w:hAnsiTheme="minorHAnsi" w:cstheme="minorBidi"/>
                <w:kern w:val="2"/>
                <w:sz w:val="24"/>
                <w:szCs w:val="24"/>
                <w:lang w:eastAsia="de-CH"/>
                <w14:ligatures w14:val="standardContextual"/>
              </w:rPr>
              <w:tab/>
            </w:r>
            <w:r w:rsidRPr="00A11423">
              <w:rPr>
                <w:rStyle w:val="Hyperlink"/>
              </w:rPr>
              <w:t>Lernziel.</w:t>
            </w:r>
            <w:r>
              <w:rPr>
                <w:webHidden/>
              </w:rPr>
              <w:tab/>
            </w:r>
            <w:r>
              <w:rPr>
                <w:webHidden/>
              </w:rPr>
              <w:fldChar w:fldCharType="begin"/>
            </w:r>
            <w:r>
              <w:rPr>
                <w:webHidden/>
              </w:rPr>
              <w:instrText xml:space="preserve"> PAGEREF _Toc190970206 \h </w:instrText>
            </w:r>
            <w:r>
              <w:rPr>
                <w:webHidden/>
              </w:rPr>
            </w:r>
            <w:r>
              <w:rPr>
                <w:webHidden/>
              </w:rPr>
              <w:fldChar w:fldCharType="separate"/>
            </w:r>
            <w:r>
              <w:rPr>
                <w:webHidden/>
              </w:rPr>
              <w:t>8</w:t>
            </w:r>
            <w:r>
              <w:rPr>
                <w:webHidden/>
              </w:rPr>
              <w:fldChar w:fldCharType="end"/>
            </w:r>
          </w:hyperlink>
        </w:p>
        <w:p w14:paraId="259CB030" w14:textId="5248DDA2" w:rsidR="00D869D0" w:rsidRDefault="00D869D0">
          <w:pPr>
            <w:pStyle w:val="Verzeichnis2"/>
            <w:rPr>
              <w:rFonts w:asciiTheme="minorHAnsi" w:eastAsiaTheme="minorEastAsia" w:hAnsiTheme="minorHAnsi" w:cstheme="minorBidi"/>
              <w:kern w:val="2"/>
              <w:sz w:val="24"/>
              <w:szCs w:val="24"/>
              <w:lang w:eastAsia="de-CH"/>
              <w14:ligatures w14:val="standardContextual"/>
            </w:rPr>
          </w:pPr>
          <w:hyperlink w:anchor="_Toc190970207" w:history="1">
            <w:r w:rsidRPr="00A11423">
              <w:rPr>
                <w:rStyle w:val="Hyperlink"/>
              </w:rPr>
              <w:t>1.13</w:t>
            </w:r>
            <w:r>
              <w:rPr>
                <w:rFonts w:asciiTheme="minorHAnsi" w:eastAsiaTheme="minorEastAsia" w:hAnsiTheme="minorHAnsi" w:cstheme="minorBidi"/>
                <w:kern w:val="2"/>
                <w:sz w:val="24"/>
                <w:szCs w:val="24"/>
                <w:lang w:eastAsia="de-CH"/>
                <w14:ligatures w14:val="standardContextual"/>
              </w:rPr>
              <w:tab/>
            </w:r>
            <w:r w:rsidRPr="00A11423">
              <w:rPr>
                <w:rStyle w:val="Hyperlink"/>
              </w:rPr>
              <w:t>Begründung:</w:t>
            </w:r>
            <w:r>
              <w:rPr>
                <w:webHidden/>
              </w:rPr>
              <w:tab/>
            </w:r>
            <w:r>
              <w:rPr>
                <w:webHidden/>
              </w:rPr>
              <w:fldChar w:fldCharType="begin"/>
            </w:r>
            <w:r>
              <w:rPr>
                <w:webHidden/>
              </w:rPr>
              <w:instrText xml:space="preserve"> PAGEREF _Toc190970207 \h </w:instrText>
            </w:r>
            <w:r>
              <w:rPr>
                <w:webHidden/>
              </w:rPr>
            </w:r>
            <w:r>
              <w:rPr>
                <w:webHidden/>
              </w:rPr>
              <w:fldChar w:fldCharType="separate"/>
            </w:r>
            <w:r>
              <w:rPr>
                <w:webHidden/>
              </w:rPr>
              <w:t>8</w:t>
            </w:r>
            <w:r>
              <w:rPr>
                <w:webHidden/>
              </w:rPr>
              <w:fldChar w:fldCharType="end"/>
            </w:r>
          </w:hyperlink>
        </w:p>
        <w:p w14:paraId="071FEE65" w14:textId="116D6C8D" w:rsidR="00D869D0" w:rsidRDefault="00D869D0">
          <w:pPr>
            <w:pStyle w:val="Verzeichnis2"/>
            <w:rPr>
              <w:rFonts w:asciiTheme="minorHAnsi" w:eastAsiaTheme="minorEastAsia" w:hAnsiTheme="minorHAnsi" w:cstheme="minorBidi"/>
              <w:kern w:val="2"/>
              <w:sz w:val="24"/>
              <w:szCs w:val="24"/>
              <w:lang w:eastAsia="de-CH"/>
              <w14:ligatures w14:val="standardContextual"/>
            </w:rPr>
          </w:pPr>
          <w:hyperlink w:anchor="_Toc190970208" w:history="1">
            <w:r w:rsidRPr="00A11423">
              <w:rPr>
                <w:rStyle w:val="Hyperlink"/>
              </w:rPr>
              <w:t>1.14</w:t>
            </w:r>
            <w:r>
              <w:rPr>
                <w:rFonts w:asciiTheme="minorHAnsi" w:eastAsiaTheme="minorEastAsia" w:hAnsiTheme="minorHAnsi" w:cstheme="minorBidi"/>
                <w:kern w:val="2"/>
                <w:sz w:val="24"/>
                <w:szCs w:val="24"/>
                <w:lang w:eastAsia="de-CH"/>
                <w14:ligatures w14:val="standardContextual"/>
              </w:rPr>
              <w:tab/>
            </w:r>
            <w:r w:rsidRPr="00A11423">
              <w:rPr>
                <w:rStyle w:val="Hyperlink"/>
              </w:rPr>
              <w:t>Reflektion:</w:t>
            </w:r>
            <w:r>
              <w:rPr>
                <w:webHidden/>
              </w:rPr>
              <w:tab/>
            </w:r>
            <w:r>
              <w:rPr>
                <w:webHidden/>
              </w:rPr>
              <w:fldChar w:fldCharType="begin"/>
            </w:r>
            <w:r>
              <w:rPr>
                <w:webHidden/>
              </w:rPr>
              <w:instrText xml:space="preserve"> PAGEREF _Toc190970208 \h </w:instrText>
            </w:r>
            <w:r>
              <w:rPr>
                <w:webHidden/>
              </w:rPr>
            </w:r>
            <w:r>
              <w:rPr>
                <w:webHidden/>
              </w:rPr>
              <w:fldChar w:fldCharType="separate"/>
            </w:r>
            <w:r>
              <w:rPr>
                <w:webHidden/>
              </w:rPr>
              <w:t>8</w:t>
            </w:r>
            <w:r>
              <w:rPr>
                <w:webHidden/>
              </w:rPr>
              <w:fldChar w:fldCharType="end"/>
            </w:r>
          </w:hyperlink>
        </w:p>
        <w:p w14:paraId="6F093AB5" w14:textId="508B8CE4" w:rsidR="00D869D0" w:rsidRDefault="00D869D0">
          <w:pPr>
            <w:pStyle w:val="Verzeichnis2"/>
            <w:rPr>
              <w:rFonts w:asciiTheme="minorHAnsi" w:eastAsiaTheme="minorEastAsia" w:hAnsiTheme="minorHAnsi" w:cstheme="minorBidi"/>
              <w:kern w:val="2"/>
              <w:sz w:val="24"/>
              <w:szCs w:val="24"/>
              <w:lang w:eastAsia="de-CH"/>
              <w14:ligatures w14:val="standardContextual"/>
            </w:rPr>
          </w:pPr>
          <w:hyperlink w:anchor="_Toc190970209" w:history="1">
            <w:r w:rsidRPr="00A11423">
              <w:rPr>
                <w:rStyle w:val="Hyperlink"/>
              </w:rPr>
              <w:t>1.15</w:t>
            </w:r>
            <w:r>
              <w:rPr>
                <w:rFonts w:asciiTheme="minorHAnsi" w:eastAsiaTheme="minorEastAsia" w:hAnsiTheme="minorHAnsi" w:cstheme="minorBidi"/>
                <w:kern w:val="2"/>
                <w:sz w:val="24"/>
                <w:szCs w:val="24"/>
                <w:lang w:eastAsia="de-CH"/>
                <w14:ligatures w14:val="standardContextual"/>
              </w:rPr>
              <w:tab/>
            </w:r>
            <w:r w:rsidRPr="00A11423">
              <w:rPr>
                <w:rStyle w:val="Hyperlink"/>
              </w:rPr>
              <w:t>Umsetzung:</w:t>
            </w:r>
            <w:r>
              <w:rPr>
                <w:webHidden/>
              </w:rPr>
              <w:tab/>
            </w:r>
            <w:r>
              <w:rPr>
                <w:webHidden/>
              </w:rPr>
              <w:fldChar w:fldCharType="begin"/>
            </w:r>
            <w:r>
              <w:rPr>
                <w:webHidden/>
              </w:rPr>
              <w:instrText xml:space="preserve"> PAGEREF _Toc190970209 \h </w:instrText>
            </w:r>
            <w:r>
              <w:rPr>
                <w:webHidden/>
              </w:rPr>
            </w:r>
            <w:r>
              <w:rPr>
                <w:webHidden/>
              </w:rPr>
              <w:fldChar w:fldCharType="separate"/>
            </w:r>
            <w:r>
              <w:rPr>
                <w:webHidden/>
              </w:rPr>
              <w:t>9</w:t>
            </w:r>
            <w:r>
              <w:rPr>
                <w:webHidden/>
              </w:rPr>
              <w:fldChar w:fldCharType="end"/>
            </w:r>
          </w:hyperlink>
        </w:p>
        <w:p w14:paraId="501E1D6D" w14:textId="38B3FB6F" w:rsidR="00D869D0" w:rsidRDefault="00D869D0">
          <w:pPr>
            <w:pStyle w:val="Verzeichnis1"/>
            <w:rPr>
              <w:rFonts w:asciiTheme="minorHAnsi" w:eastAsiaTheme="minorEastAsia" w:hAnsiTheme="minorHAnsi" w:cstheme="minorBidi"/>
              <w:b w:val="0"/>
              <w:kern w:val="2"/>
              <w:sz w:val="24"/>
              <w:szCs w:val="24"/>
              <w:lang w:eastAsia="de-CH"/>
              <w14:ligatures w14:val="standardContextual"/>
            </w:rPr>
          </w:pPr>
          <w:hyperlink w:anchor="_Toc190970210" w:history="1">
            <w:r w:rsidRPr="00A11423">
              <w:rPr>
                <w:rStyle w:val="Hyperlink"/>
              </w:rPr>
              <w:t>Aktive Einbindung der Lernenden 5.3</w:t>
            </w:r>
            <w:r>
              <w:rPr>
                <w:webHidden/>
              </w:rPr>
              <w:tab/>
            </w:r>
            <w:r>
              <w:rPr>
                <w:webHidden/>
              </w:rPr>
              <w:fldChar w:fldCharType="begin"/>
            </w:r>
            <w:r>
              <w:rPr>
                <w:webHidden/>
              </w:rPr>
              <w:instrText xml:space="preserve"> PAGEREF _Toc190970210 \h </w:instrText>
            </w:r>
            <w:r>
              <w:rPr>
                <w:webHidden/>
              </w:rPr>
            </w:r>
            <w:r>
              <w:rPr>
                <w:webHidden/>
              </w:rPr>
              <w:fldChar w:fldCharType="separate"/>
            </w:r>
            <w:r>
              <w:rPr>
                <w:webHidden/>
              </w:rPr>
              <w:t>9</w:t>
            </w:r>
            <w:r>
              <w:rPr>
                <w:webHidden/>
              </w:rPr>
              <w:fldChar w:fldCharType="end"/>
            </w:r>
          </w:hyperlink>
        </w:p>
        <w:p w14:paraId="2E5BB930" w14:textId="4B18C471" w:rsidR="00D869D0" w:rsidRDefault="00D869D0">
          <w:pPr>
            <w:pStyle w:val="Verzeichnis2"/>
            <w:rPr>
              <w:rFonts w:asciiTheme="minorHAnsi" w:eastAsiaTheme="minorEastAsia" w:hAnsiTheme="minorHAnsi" w:cstheme="minorBidi"/>
              <w:kern w:val="2"/>
              <w:sz w:val="24"/>
              <w:szCs w:val="24"/>
              <w:lang w:eastAsia="de-CH"/>
              <w14:ligatures w14:val="standardContextual"/>
            </w:rPr>
          </w:pPr>
          <w:hyperlink w:anchor="_Toc190970211" w:history="1">
            <w:r w:rsidRPr="00A11423">
              <w:rPr>
                <w:rStyle w:val="Hyperlink"/>
              </w:rPr>
              <w:t>1.16</w:t>
            </w:r>
            <w:r>
              <w:rPr>
                <w:rFonts w:asciiTheme="minorHAnsi" w:eastAsiaTheme="minorEastAsia" w:hAnsiTheme="minorHAnsi" w:cstheme="minorBidi"/>
                <w:kern w:val="2"/>
                <w:sz w:val="24"/>
                <w:szCs w:val="24"/>
                <w:lang w:eastAsia="de-CH"/>
                <w14:ligatures w14:val="standardContextual"/>
              </w:rPr>
              <w:tab/>
            </w:r>
            <w:r w:rsidRPr="00A11423">
              <w:rPr>
                <w:rStyle w:val="Hyperlink"/>
              </w:rPr>
              <w:t>Lernziel.</w:t>
            </w:r>
            <w:r>
              <w:rPr>
                <w:webHidden/>
              </w:rPr>
              <w:tab/>
            </w:r>
            <w:r>
              <w:rPr>
                <w:webHidden/>
              </w:rPr>
              <w:fldChar w:fldCharType="begin"/>
            </w:r>
            <w:r>
              <w:rPr>
                <w:webHidden/>
              </w:rPr>
              <w:instrText xml:space="preserve"> PAGEREF _Toc190970211 \h </w:instrText>
            </w:r>
            <w:r>
              <w:rPr>
                <w:webHidden/>
              </w:rPr>
            </w:r>
            <w:r>
              <w:rPr>
                <w:webHidden/>
              </w:rPr>
              <w:fldChar w:fldCharType="separate"/>
            </w:r>
            <w:r>
              <w:rPr>
                <w:webHidden/>
              </w:rPr>
              <w:t>9</w:t>
            </w:r>
            <w:r>
              <w:rPr>
                <w:webHidden/>
              </w:rPr>
              <w:fldChar w:fldCharType="end"/>
            </w:r>
          </w:hyperlink>
        </w:p>
        <w:p w14:paraId="0FDC3112" w14:textId="5A2E5DE4" w:rsidR="00D869D0" w:rsidRDefault="00D869D0">
          <w:pPr>
            <w:pStyle w:val="Verzeichnis2"/>
            <w:rPr>
              <w:rFonts w:asciiTheme="minorHAnsi" w:eastAsiaTheme="minorEastAsia" w:hAnsiTheme="minorHAnsi" w:cstheme="minorBidi"/>
              <w:kern w:val="2"/>
              <w:sz w:val="24"/>
              <w:szCs w:val="24"/>
              <w:lang w:eastAsia="de-CH"/>
              <w14:ligatures w14:val="standardContextual"/>
            </w:rPr>
          </w:pPr>
          <w:hyperlink w:anchor="_Toc190970212" w:history="1">
            <w:r w:rsidRPr="00A11423">
              <w:rPr>
                <w:rStyle w:val="Hyperlink"/>
              </w:rPr>
              <w:t>1.17</w:t>
            </w:r>
            <w:r>
              <w:rPr>
                <w:rFonts w:asciiTheme="minorHAnsi" w:eastAsiaTheme="minorEastAsia" w:hAnsiTheme="minorHAnsi" w:cstheme="minorBidi"/>
                <w:kern w:val="2"/>
                <w:sz w:val="24"/>
                <w:szCs w:val="24"/>
                <w:lang w:eastAsia="de-CH"/>
                <w14:ligatures w14:val="standardContextual"/>
              </w:rPr>
              <w:tab/>
            </w:r>
            <w:r w:rsidRPr="00A11423">
              <w:rPr>
                <w:rStyle w:val="Hyperlink"/>
              </w:rPr>
              <w:t>Begründung:</w:t>
            </w:r>
            <w:r>
              <w:rPr>
                <w:webHidden/>
              </w:rPr>
              <w:tab/>
            </w:r>
            <w:r>
              <w:rPr>
                <w:webHidden/>
              </w:rPr>
              <w:fldChar w:fldCharType="begin"/>
            </w:r>
            <w:r>
              <w:rPr>
                <w:webHidden/>
              </w:rPr>
              <w:instrText xml:space="preserve"> PAGEREF _Toc190970212 \h </w:instrText>
            </w:r>
            <w:r>
              <w:rPr>
                <w:webHidden/>
              </w:rPr>
            </w:r>
            <w:r>
              <w:rPr>
                <w:webHidden/>
              </w:rPr>
              <w:fldChar w:fldCharType="separate"/>
            </w:r>
            <w:r>
              <w:rPr>
                <w:webHidden/>
              </w:rPr>
              <w:t>9</w:t>
            </w:r>
            <w:r>
              <w:rPr>
                <w:webHidden/>
              </w:rPr>
              <w:fldChar w:fldCharType="end"/>
            </w:r>
          </w:hyperlink>
        </w:p>
        <w:p w14:paraId="0D532FB9" w14:textId="54ECED79" w:rsidR="00D869D0" w:rsidRDefault="00D869D0">
          <w:pPr>
            <w:pStyle w:val="Verzeichnis2"/>
            <w:rPr>
              <w:rFonts w:asciiTheme="minorHAnsi" w:eastAsiaTheme="minorEastAsia" w:hAnsiTheme="minorHAnsi" w:cstheme="minorBidi"/>
              <w:kern w:val="2"/>
              <w:sz w:val="24"/>
              <w:szCs w:val="24"/>
              <w:lang w:eastAsia="de-CH"/>
              <w14:ligatures w14:val="standardContextual"/>
            </w:rPr>
          </w:pPr>
          <w:hyperlink w:anchor="_Toc190970213" w:history="1">
            <w:r w:rsidRPr="00A11423">
              <w:rPr>
                <w:rStyle w:val="Hyperlink"/>
              </w:rPr>
              <w:t>1.18</w:t>
            </w:r>
            <w:r>
              <w:rPr>
                <w:rFonts w:asciiTheme="minorHAnsi" w:eastAsiaTheme="minorEastAsia" w:hAnsiTheme="minorHAnsi" w:cstheme="minorBidi"/>
                <w:kern w:val="2"/>
                <w:sz w:val="24"/>
                <w:szCs w:val="24"/>
                <w:lang w:eastAsia="de-CH"/>
                <w14:ligatures w14:val="standardContextual"/>
              </w:rPr>
              <w:tab/>
            </w:r>
            <w:r w:rsidRPr="00A11423">
              <w:rPr>
                <w:rStyle w:val="Hyperlink"/>
              </w:rPr>
              <w:t>Reflektion:</w:t>
            </w:r>
            <w:r>
              <w:rPr>
                <w:webHidden/>
              </w:rPr>
              <w:tab/>
            </w:r>
            <w:r>
              <w:rPr>
                <w:webHidden/>
              </w:rPr>
              <w:fldChar w:fldCharType="begin"/>
            </w:r>
            <w:r>
              <w:rPr>
                <w:webHidden/>
              </w:rPr>
              <w:instrText xml:space="preserve"> PAGEREF _Toc190970213 \h </w:instrText>
            </w:r>
            <w:r>
              <w:rPr>
                <w:webHidden/>
              </w:rPr>
            </w:r>
            <w:r>
              <w:rPr>
                <w:webHidden/>
              </w:rPr>
              <w:fldChar w:fldCharType="separate"/>
            </w:r>
            <w:r>
              <w:rPr>
                <w:webHidden/>
              </w:rPr>
              <w:t>9</w:t>
            </w:r>
            <w:r>
              <w:rPr>
                <w:webHidden/>
              </w:rPr>
              <w:fldChar w:fldCharType="end"/>
            </w:r>
          </w:hyperlink>
        </w:p>
        <w:p w14:paraId="4B5A77D1" w14:textId="7EB20FA4" w:rsidR="00D869D0" w:rsidRDefault="00D869D0">
          <w:pPr>
            <w:pStyle w:val="Verzeichnis2"/>
            <w:rPr>
              <w:rFonts w:asciiTheme="minorHAnsi" w:eastAsiaTheme="minorEastAsia" w:hAnsiTheme="minorHAnsi" w:cstheme="minorBidi"/>
              <w:kern w:val="2"/>
              <w:sz w:val="24"/>
              <w:szCs w:val="24"/>
              <w:lang w:eastAsia="de-CH"/>
              <w14:ligatures w14:val="standardContextual"/>
            </w:rPr>
          </w:pPr>
          <w:hyperlink w:anchor="_Toc190970214" w:history="1">
            <w:r w:rsidRPr="00A11423">
              <w:rPr>
                <w:rStyle w:val="Hyperlink"/>
              </w:rPr>
              <w:t>1.19</w:t>
            </w:r>
            <w:r>
              <w:rPr>
                <w:rFonts w:asciiTheme="minorHAnsi" w:eastAsiaTheme="minorEastAsia" w:hAnsiTheme="minorHAnsi" w:cstheme="minorBidi"/>
                <w:kern w:val="2"/>
                <w:sz w:val="24"/>
                <w:szCs w:val="24"/>
                <w:lang w:eastAsia="de-CH"/>
                <w14:ligatures w14:val="standardContextual"/>
              </w:rPr>
              <w:tab/>
            </w:r>
            <w:r w:rsidRPr="00A11423">
              <w:rPr>
                <w:rStyle w:val="Hyperlink"/>
              </w:rPr>
              <w:t>Umsetzung Fall Ursula:</w:t>
            </w:r>
            <w:r>
              <w:rPr>
                <w:webHidden/>
              </w:rPr>
              <w:tab/>
            </w:r>
            <w:r>
              <w:rPr>
                <w:webHidden/>
              </w:rPr>
              <w:fldChar w:fldCharType="begin"/>
            </w:r>
            <w:r>
              <w:rPr>
                <w:webHidden/>
              </w:rPr>
              <w:instrText xml:space="preserve"> PAGEREF _Toc190970214 \h </w:instrText>
            </w:r>
            <w:r>
              <w:rPr>
                <w:webHidden/>
              </w:rPr>
            </w:r>
            <w:r>
              <w:rPr>
                <w:webHidden/>
              </w:rPr>
              <w:fldChar w:fldCharType="separate"/>
            </w:r>
            <w:r>
              <w:rPr>
                <w:webHidden/>
              </w:rPr>
              <w:t>10</w:t>
            </w:r>
            <w:r>
              <w:rPr>
                <w:webHidden/>
              </w:rPr>
              <w:fldChar w:fldCharType="end"/>
            </w:r>
          </w:hyperlink>
        </w:p>
        <w:p w14:paraId="68B35BD3" w14:textId="57F3C994" w:rsidR="00D869D0" w:rsidRDefault="00D869D0">
          <w:pPr>
            <w:pStyle w:val="Verzeichnis2"/>
            <w:rPr>
              <w:rFonts w:asciiTheme="minorHAnsi" w:eastAsiaTheme="minorEastAsia" w:hAnsiTheme="minorHAnsi" w:cstheme="minorBidi"/>
              <w:kern w:val="2"/>
              <w:sz w:val="24"/>
              <w:szCs w:val="24"/>
              <w:lang w:eastAsia="de-CH"/>
              <w14:ligatures w14:val="standardContextual"/>
            </w:rPr>
          </w:pPr>
          <w:hyperlink w:anchor="_Toc190970215" w:history="1">
            <w:r w:rsidRPr="00A11423">
              <w:rPr>
                <w:rStyle w:val="Hyperlink"/>
              </w:rPr>
              <w:t>1.20</w:t>
            </w:r>
            <w:r>
              <w:rPr>
                <w:rFonts w:asciiTheme="minorHAnsi" w:eastAsiaTheme="minorEastAsia" w:hAnsiTheme="minorHAnsi" w:cstheme="minorBidi"/>
                <w:kern w:val="2"/>
                <w:sz w:val="24"/>
                <w:szCs w:val="24"/>
                <w:lang w:eastAsia="de-CH"/>
                <w14:ligatures w14:val="standardContextual"/>
              </w:rPr>
              <w:tab/>
            </w:r>
            <w:r w:rsidRPr="00A11423">
              <w:rPr>
                <w:rStyle w:val="Hyperlink"/>
              </w:rPr>
              <w:t>Eigene Problemstellung der Freitagsklasse</w:t>
            </w:r>
            <w:r>
              <w:rPr>
                <w:webHidden/>
              </w:rPr>
              <w:tab/>
            </w:r>
            <w:r>
              <w:rPr>
                <w:webHidden/>
              </w:rPr>
              <w:fldChar w:fldCharType="begin"/>
            </w:r>
            <w:r>
              <w:rPr>
                <w:webHidden/>
              </w:rPr>
              <w:instrText xml:space="preserve"> PAGEREF _Toc190970215 \h </w:instrText>
            </w:r>
            <w:r>
              <w:rPr>
                <w:webHidden/>
              </w:rPr>
            </w:r>
            <w:r>
              <w:rPr>
                <w:webHidden/>
              </w:rPr>
              <w:fldChar w:fldCharType="separate"/>
            </w:r>
            <w:r>
              <w:rPr>
                <w:webHidden/>
              </w:rPr>
              <w:t>11</w:t>
            </w:r>
            <w:r>
              <w:rPr>
                <w:webHidden/>
              </w:rPr>
              <w:fldChar w:fldCharType="end"/>
            </w:r>
          </w:hyperlink>
        </w:p>
        <w:p w14:paraId="43D691C2" w14:textId="708B459B" w:rsidR="00D869D0" w:rsidRDefault="00D869D0">
          <w:pPr>
            <w:pStyle w:val="Verzeichnis1"/>
            <w:rPr>
              <w:rFonts w:asciiTheme="minorHAnsi" w:eastAsiaTheme="minorEastAsia" w:hAnsiTheme="minorHAnsi" w:cstheme="minorBidi"/>
              <w:b w:val="0"/>
              <w:kern w:val="2"/>
              <w:sz w:val="24"/>
              <w:szCs w:val="24"/>
              <w:lang w:eastAsia="de-CH"/>
              <w14:ligatures w14:val="standardContextual"/>
            </w:rPr>
          </w:pPr>
          <w:hyperlink w:anchor="_Toc190970216" w:history="1">
            <w:r w:rsidRPr="00A11423">
              <w:rPr>
                <w:rStyle w:val="Hyperlink"/>
              </w:rPr>
              <w:t>Feedback und Planung 4.3</w:t>
            </w:r>
            <w:r>
              <w:rPr>
                <w:webHidden/>
              </w:rPr>
              <w:tab/>
            </w:r>
            <w:r>
              <w:rPr>
                <w:webHidden/>
              </w:rPr>
              <w:fldChar w:fldCharType="begin"/>
            </w:r>
            <w:r>
              <w:rPr>
                <w:webHidden/>
              </w:rPr>
              <w:instrText xml:space="preserve"> PAGEREF _Toc190970216 \h </w:instrText>
            </w:r>
            <w:r>
              <w:rPr>
                <w:webHidden/>
              </w:rPr>
            </w:r>
            <w:r>
              <w:rPr>
                <w:webHidden/>
              </w:rPr>
              <w:fldChar w:fldCharType="separate"/>
            </w:r>
            <w:r>
              <w:rPr>
                <w:webHidden/>
              </w:rPr>
              <w:t>12</w:t>
            </w:r>
            <w:r>
              <w:rPr>
                <w:webHidden/>
              </w:rPr>
              <w:fldChar w:fldCharType="end"/>
            </w:r>
          </w:hyperlink>
        </w:p>
        <w:p w14:paraId="19A28CBB" w14:textId="1E305C96" w:rsidR="00D869D0" w:rsidRDefault="00D869D0">
          <w:pPr>
            <w:pStyle w:val="Verzeichnis2"/>
            <w:rPr>
              <w:rFonts w:asciiTheme="minorHAnsi" w:eastAsiaTheme="minorEastAsia" w:hAnsiTheme="minorHAnsi" w:cstheme="minorBidi"/>
              <w:kern w:val="2"/>
              <w:sz w:val="24"/>
              <w:szCs w:val="24"/>
              <w:lang w:eastAsia="de-CH"/>
              <w14:ligatures w14:val="standardContextual"/>
            </w:rPr>
          </w:pPr>
          <w:hyperlink w:anchor="_Toc190970217" w:history="1">
            <w:r w:rsidRPr="00A11423">
              <w:rPr>
                <w:rStyle w:val="Hyperlink"/>
              </w:rPr>
              <w:t>1.21</w:t>
            </w:r>
            <w:r>
              <w:rPr>
                <w:rFonts w:asciiTheme="minorHAnsi" w:eastAsiaTheme="minorEastAsia" w:hAnsiTheme="minorHAnsi" w:cstheme="minorBidi"/>
                <w:kern w:val="2"/>
                <w:sz w:val="24"/>
                <w:szCs w:val="24"/>
                <w:lang w:eastAsia="de-CH"/>
                <w14:ligatures w14:val="standardContextual"/>
              </w:rPr>
              <w:tab/>
            </w:r>
            <w:r w:rsidRPr="00A11423">
              <w:rPr>
                <w:rStyle w:val="Hyperlink"/>
              </w:rPr>
              <w:t>Lernziel.</w:t>
            </w:r>
            <w:r>
              <w:rPr>
                <w:webHidden/>
              </w:rPr>
              <w:tab/>
            </w:r>
            <w:r>
              <w:rPr>
                <w:webHidden/>
              </w:rPr>
              <w:fldChar w:fldCharType="begin"/>
            </w:r>
            <w:r>
              <w:rPr>
                <w:webHidden/>
              </w:rPr>
              <w:instrText xml:space="preserve"> PAGEREF _Toc190970217 \h </w:instrText>
            </w:r>
            <w:r>
              <w:rPr>
                <w:webHidden/>
              </w:rPr>
            </w:r>
            <w:r>
              <w:rPr>
                <w:webHidden/>
              </w:rPr>
              <w:fldChar w:fldCharType="separate"/>
            </w:r>
            <w:r>
              <w:rPr>
                <w:webHidden/>
              </w:rPr>
              <w:t>12</w:t>
            </w:r>
            <w:r>
              <w:rPr>
                <w:webHidden/>
              </w:rPr>
              <w:fldChar w:fldCharType="end"/>
            </w:r>
          </w:hyperlink>
        </w:p>
        <w:p w14:paraId="0BFD9FD4" w14:textId="0170AF6D" w:rsidR="00D869D0" w:rsidRDefault="00D869D0">
          <w:pPr>
            <w:pStyle w:val="Verzeichnis2"/>
            <w:rPr>
              <w:rFonts w:asciiTheme="minorHAnsi" w:eastAsiaTheme="minorEastAsia" w:hAnsiTheme="minorHAnsi" w:cstheme="minorBidi"/>
              <w:kern w:val="2"/>
              <w:sz w:val="24"/>
              <w:szCs w:val="24"/>
              <w:lang w:eastAsia="de-CH"/>
              <w14:ligatures w14:val="standardContextual"/>
            </w:rPr>
          </w:pPr>
          <w:hyperlink w:anchor="_Toc190970218" w:history="1">
            <w:r w:rsidRPr="00A11423">
              <w:rPr>
                <w:rStyle w:val="Hyperlink"/>
              </w:rPr>
              <w:t>1.22</w:t>
            </w:r>
            <w:r>
              <w:rPr>
                <w:rFonts w:asciiTheme="minorHAnsi" w:eastAsiaTheme="minorEastAsia" w:hAnsiTheme="minorHAnsi" w:cstheme="minorBidi"/>
                <w:kern w:val="2"/>
                <w:sz w:val="24"/>
                <w:szCs w:val="24"/>
                <w:lang w:eastAsia="de-CH"/>
                <w14:ligatures w14:val="standardContextual"/>
              </w:rPr>
              <w:tab/>
            </w:r>
            <w:r w:rsidRPr="00A11423">
              <w:rPr>
                <w:rStyle w:val="Hyperlink"/>
              </w:rPr>
              <w:t>Begründung:</w:t>
            </w:r>
            <w:r>
              <w:rPr>
                <w:webHidden/>
              </w:rPr>
              <w:tab/>
            </w:r>
            <w:r>
              <w:rPr>
                <w:webHidden/>
              </w:rPr>
              <w:fldChar w:fldCharType="begin"/>
            </w:r>
            <w:r>
              <w:rPr>
                <w:webHidden/>
              </w:rPr>
              <w:instrText xml:space="preserve"> PAGEREF _Toc190970218 \h </w:instrText>
            </w:r>
            <w:r>
              <w:rPr>
                <w:webHidden/>
              </w:rPr>
            </w:r>
            <w:r>
              <w:rPr>
                <w:webHidden/>
              </w:rPr>
              <w:fldChar w:fldCharType="separate"/>
            </w:r>
            <w:r>
              <w:rPr>
                <w:webHidden/>
              </w:rPr>
              <w:t>12</w:t>
            </w:r>
            <w:r>
              <w:rPr>
                <w:webHidden/>
              </w:rPr>
              <w:fldChar w:fldCharType="end"/>
            </w:r>
          </w:hyperlink>
        </w:p>
        <w:p w14:paraId="1BE93CD8" w14:textId="299402AB" w:rsidR="00D869D0" w:rsidRDefault="00D869D0">
          <w:pPr>
            <w:pStyle w:val="Verzeichnis2"/>
            <w:rPr>
              <w:rFonts w:asciiTheme="minorHAnsi" w:eastAsiaTheme="minorEastAsia" w:hAnsiTheme="minorHAnsi" w:cstheme="minorBidi"/>
              <w:kern w:val="2"/>
              <w:sz w:val="24"/>
              <w:szCs w:val="24"/>
              <w:lang w:eastAsia="de-CH"/>
              <w14:ligatures w14:val="standardContextual"/>
            </w:rPr>
          </w:pPr>
          <w:hyperlink w:anchor="_Toc190970219" w:history="1">
            <w:r w:rsidRPr="00A11423">
              <w:rPr>
                <w:rStyle w:val="Hyperlink"/>
              </w:rPr>
              <w:t>1.23</w:t>
            </w:r>
            <w:r>
              <w:rPr>
                <w:rFonts w:asciiTheme="minorHAnsi" w:eastAsiaTheme="minorEastAsia" w:hAnsiTheme="minorHAnsi" w:cstheme="minorBidi"/>
                <w:kern w:val="2"/>
                <w:sz w:val="24"/>
                <w:szCs w:val="24"/>
                <w:lang w:eastAsia="de-CH"/>
                <w14:ligatures w14:val="standardContextual"/>
              </w:rPr>
              <w:tab/>
            </w:r>
            <w:r w:rsidRPr="00A11423">
              <w:rPr>
                <w:rStyle w:val="Hyperlink"/>
              </w:rPr>
              <w:t>Reflektion:</w:t>
            </w:r>
            <w:r>
              <w:rPr>
                <w:webHidden/>
              </w:rPr>
              <w:tab/>
            </w:r>
            <w:r>
              <w:rPr>
                <w:webHidden/>
              </w:rPr>
              <w:fldChar w:fldCharType="begin"/>
            </w:r>
            <w:r>
              <w:rPr>
                <w:webHidden/>
              </w:rPr>
              <w:instrText xml:space="preserve"> PAGEREF _Toc190970219 \h </w:instrText>
            </w:r>
            <w:r>
              <w:rPr>
                <w:webHidden/>
              </w:rPr>
            </w:r>
            <w:r>
              <w:rPr>
                <w:webHidden/>
              </w:rPr>
              <w:fldChar w:fldCharType="separate"/>
            </w:r>
            <w:r>
              <w:rPr>
                <w:webHidden/>
              </w:rPr>
              <w:t>12</w:t>
            </w:r>
            <w:r>
              <w:rPr>
                <w:webHidden/>
              </w:rPr>
              <w:fldChar w:fldCharType="end"/>
            </w:r>
          </w:hyperlink>
        </w:p>
        <w:p w14:paraId="5DCFE01E" w14:textId="57F609B3" w:rsidR="00D869D0" w:rsidRDefault="00D869D0">
          <w:pPr>
            <w:pStyle w:val="Verzeichnis1"/>
            <w:rPr>
              <w:rFonts w:asciiTheme="minorHAnsi" w:eastAsiaTheme="minorEastAsia" w:hAnsiTheme="minorHAnsi" w:cstheme="minorBidi"/>
              <w:b w:val="0"/>
              <w:kern w:val="2"/>
              <w:sz w:val="24"/>
              <w:szCs w:val="24"/>
              <w:lang w:eastAsia="de-CH"/>
              <w14:ligatures w14:val="standardContextual"/>
            </w:rPr>
          </w:pPr>
          <w:hyperlink w:anchor="_Toc190970220" w:history="1">
            <w:r w:rsidRPr="00A11423">
              <w:rPr>
                <w:rStyle w:val="Hyperlink"/>
              </w:rPr>
              <w:t>Hospitalisation vom 10. Januar 2025</w:t>
            </w:r>
            <w:r>
              <w:rPr>
                <w:webHidden/>
              </w:rPr>
              <w:tab/>
            </w:r>
            <w:r>
              <w:rPr>
                <w:webHidden/>
              </w:rPr>
              <w:fldChar w:fldCharType="begin"/>
            </w:r>
            <w:r>
              <w:rPr>
                <w:webHidden/>
              </w:rPr>
              <w:instrText xml:space="preserve"> PAGEREF _Toc190970220 \h </w:instrText>
            </w:r>
            <w:r>
              <w:rPr>
                <w:webHidden/>
              </w:rPr>
            </w:r>
            <w:r>
              <w:rPr>
                <w:webHidden/>
              </w:rPr>
              <w:fldChar w:fldCharType="separate"/>
            </w:r>
            <w:r>
              <w:rPr>
                <w:webHidden/>
              </w:rPr>
              <w:t>13</w:t>
            </w:r>
            <w:r>
              <w:rPr>
                <w:webHidden/>
              </w:rPr>
              <w:fldChar w:fldCharType="end"/>
            </w:r>
          </w:hyperlink>
        </w:p>
        <w:p w14:paraId="0AD5BAD7" w14:textId="765BF293" w:rsidR="00D869D0" w:rsidRDefault="00D869D0">
          <w:pPr>
            <w:pStyle w:val="Verzeichnis2"/>
            <w:rPr>
              <w:rFonts w:asciiTheme="minorHAnsi" w:eastAsiaTheme="minorEastAsia" w:hAnsiTheme="minorHAnsi" w:cstheme="minorBidi"/>
              <w:kern w:val="2"/>
              <w:sz w:val="24"/>
              <w:szCs w:val="24"/>
              <w:lang w:eastAsia="de-CH"/>
              <w14:ligatures w14:val="standardContextual"/>
            </w:rPr>
          </w:pPr>
          <w:hyperlink w:anchor="_Toc190970221" w:history="1">
            <w:r w:rsidRPr="00A11423">
              <w:rPr>
                <w:rStyle w:val="Hyperlink"/>
              </w:rPr>
              <w:t>1.24</w:t>
            </w:r>
            <w:r>
              <w:rPr>
                <w:rFonts w:asciiTheme="minorHAnsi" w:eastAsiaTheme="minorEastAsia" w:hAnsiTheme="minorHAnsi" w:cstheme="minorBidi"/>
                <w:kern w:val="2"/>
                <w:sz w:val="24"/>
                <w:szCs w:val="24"/>
                <w:lang w:eastAsia="de-CH"/>
                <w14:ligatures w14:val="standardContextual"/>
              </w:rPr>
              <w:tab/>
            </w:r>
            <w:r w:rsidRPr="00A11423">
              <w:rPr>
                <w:rStyle w:val="Hyperlink"/>
              </w:rPr>
              <w:t>Beobachtungspunkte</w:t>
            </w:r>
            <w:r>
              <w:rPr>
                <w:webHidden/>
              </w:rPr>
              <w:tab/>
            </w:r>
            <w:r>
              <w:rPr>
                <w:webHidden/>
              </w:rPr>
              <w:fldChar w:fldCharType="begin"/>
            </w:r>
            <w:r>
              <w:rPr>
                <w:webHidden/>
              </w:rPr>
              <w:instrText xml:space="preserve"> PAGEREF _Toc190970221 \h </w:instrText>
            </w:r>
            <w:r>
              <w:rPr>
                <w:webHidden/>
              </w:rPr>
            </w:r>
            <w:r>
              <w:rPr>
                <w:webHidden/>
              </w:rPr>
              <w:fldChar w:fldCharType="separate"/>
            </w:r>
            <w:r>
              <w:rPr>
                <w:webHidden/>
              </w:rPr>
              <w:t>13</w:t>
            </w:r>
            <w:r>
              <w:rPr>
                <w:webHidden/>
              </w:rPr>
              <w:fldChar w:fldCharType="end"/>
            </w:r>
          </w:hyperlink>
        </w:p>
        <w:p w14:paraId="446D78B6" w14:textId="3497DB56" w:rsidR="00D869D0" w:rsidRDefault="00D869D0">
          <w:pPr>
            <w:pStyle w:val="Verzeichnis2"/>
            <w:rPr>
              <w:rFonts w:asciiTheme="minorHAnsi" w:eastAsiaTheme="minorEastAsia" w:hAnsiTheme="minorHAnsi" w:cstheme="minorBidi"/>
              <w:kern w:val="2"/>
              <w:sz w:val="24"/>
              <w:szCs w:val="24"/>
              <w:lang w:eastAsia="de-CH"/>
              <w14:ligatures w14:val="standardContextual"/>
            </w:rPr>
          </w:pPr>
          <w:hyperlink w:anchor="_Toc190970222" w:history="1">
            <w:r w:rsidRPr="00A11423">
              <w:rPr>
                <w:rStyle w:val="Hyperlink"/>
              </w:rPr>
              <w:t>1.25</w:t>
            </w:r>
            <w:r>
              <w:rPr>
                <w:rFonts w:asciiTheme="minorHAnsi" w:eastAsiaTheme="minorEastAsia" w:hAnsiTheme="minorHAnsi" w:cstheme="minorBidi"/>
                <w:kern w:val="2"/>
                <w:sz w:val="24"/>
                <w:szCs w:val="24"/>
                <w:lang w:eastAsia="de-CH"/>
                <w14:ligatures w14:val="standardContextual"/>
              </w:rPr>
              <w:tab/>
            </w:r>
            <w:r w:rsidRPr="00A11423">
              <w:rPr>
                <w:rStyle w:val="Hyperlink"/>
              </w:rPr>
              <w:t>Feinplanung</w:t>
            </w:r>
            <w:r>
              <w:rPr>
                <w:webHidden/>
              </w:rPr>
              <w:tab/>
            </w:r>
            <w:r>
              <w:rPr>
                <w:webHidden/>
              </w:rPr>
              <w:fldChar w:fldCharType="begin"/>
            </w:r>
            <w:r>
              <w:rPr>
                <w:webHidden/>
              </w:rPr>
              <w:instrText xml:space="preserve"> PAGEREF _Toc190970222 \h </w:instrText>
            </w:r>
            <w:r>
              <w:rPr>
                <w:webHidden/>
              </w:rPr>
            </w:r>
            <w:r>
              <w:rPr>
                <w:webHidden/>
              </w:rPr>
              <w:fldChar w:fldCharType="separate"/>
            </w:r>
            <w:r>
              <w:rPr>
                <w:webHidden/>
              </w:rPr>
              <w:t>14</w:t>
            </w:r>
            <w:r>
              <w:rPr>
                <w:webHidden/>
              </w:rPr>
              <w:fldChar w:fldCharType="end"/>
            </w:r>
          </w:hyperlink>
        </w:p>
        <w:p w14:paraId="36BCB735" w14:textId="7B8F8DDC" w:rsidR="00D869D0" w:rsidRDefault="00D869D0">
          <w:pPr>
            <w:pStyle w:val="Verzeichnis2"/>
            <w:rPr>
              <w:rFonts w:asciiTheme="minorHAnsi" w:eastAsiaTheme="minorEastAsia" w:hAnsiTheme="minorHAnsi" w:cstheme="minorBidi"/>
              <w:kern w:val="2"/>
              <w:sz w:val="24"/>
              <w:szCs w:val="24"/>
              <w:lang w:eastAsia="de-CH"/>
              <w14:ligatures w14:val="standardContextual"/>
            </w:rPr>
          </w:pPr>
          <w:hyperlink w:anchor="_Toc190970223" w:history="1">
            <w:r w:rsidRPr="00A11423">
              <w:rPr>
                <w:rStyle w:val="Hyperlink"/>
                <w:lang w:val="de-DE"/>
              </w:rPr>
              <w:t>1.26</w:t>
            </w:r>
            <w:r>
              <w:rPr>
                <w:rFonts w:asciiTheme="minorHAnsi" w:eastAsiaTheme="minorEastAsia" w:hAnsiTheme="minorHAnsi" w:cstheme="minorBidi"/>
                <w:kern w:val="2"/>
                <w:sz w:val="24"/>
                <w:szCs w:val="24"/>
                <w:lang w:eastAsia="de-CH"/>
                <w14:ligatures w14:val="standardContextual"/>
              </w:rPr>
              <w:tab/>
            </w:r>
            <w:r w:rsidRPr="00A11423">
              <w:rPr>
                <w:rStyle w:val="Hyperlink"/>
                <w:lang w:val="de-DE"/>
              </w:rPr>
              <w:t>Reflektion des Besuches:</w:t>
            </w:r>
            <w:r>
              <w:rPr>
                <w:webHidden/>
              </w:rPr>
              <w:tab/>
            </w:r>
            <w:r>
              <w:rPr>
                <w:webHidden/>
              </w:rPr>
              <w:fldChar w:fldCharType="begin"/>
            </w:r>
            <w:r>
              <w:rPr>
                <w:webHidden/>
              </w:rPr>
              <w:instrText xml:space="preserve"> PAGEREF _Toc190970223 \h </w:instrText>
            </w:r>
            <w:r>
              <w:rPr>
                <w:webHidden/>
              </w:rPr>
            </w:r>
            <w:r>
              <w:rPr>
                <w:webHidden/>
              </w:rPr>
              <w:fldChar w:fldCharType="separate"/>
            </w:r>
            <w:r>
              <w:rPr>
                <w:webHidden/>
              </w:rPr>
              <w:t>15</w:t>
            </w:r>
            <w:r>
              <w:rPr>
                <w:webHidden/>
              </w:rPr>
              <w:fldChar w:fldCharType="end"/>
            </w:r>
          </w:hyperlink>
        </w:p>
        <w:p w14:paraId="00CD44F9" w14:textId="734D7370" w:rsidR="00D869D0" w:rsidRDefault="00D869D0">
          <w:pPr>
            <w:pStyle w:val="Verzeichnis2"/>
            <w:rPr>
              <w:rFonts w:asciiTheme="minorHAnsi" w:eastAsiaTheme="minorEastAsia" w:hAnsiTheme="minorHAnsi" w:cstheme="minorBidi"/>
              <w:kern w:val="2"/>
              <w:sz w:val="24"/>
              <w:szCs w:val="24"/>
              <w:lang w:eastAsia="de-CH"/>
              <w14:ligatures w14:val="standardContextual"/>
            </w:rPr>
          </w:pPr>
          <w:hyperlink w:anchor="_Toc190970224" w:history="1">
            <w:r w:rsidRPr="00A11423">
              <w:rPr>
                <w:rStyle w:val="Hyperlink"/>
                <w:lang w:val="de-DE"/>
              </w:rPr>
              <w:t>1.27</w:t>
            </w:r>
            <w:r>
              <w:rPr>
                <w:rFonts w:asciiTheme="minorHAnsi" w:eastAsiaTheme="minorEastAsia" w:hAnsiTheme="minorHAnsi" w:cstheme="minorBidi"/>
                <w:kern w:val="2"/>
                <w:sz w:val="24"/>
                <w:szCs w:val="24"/>
                <w:lang w:eastAsia="de-CH"/>
                <w14:ligatures w14:val="standardContextual"/>
              </w:rPr>
              <w:tab/>
            </w:r>
            <w:r w:rsidRPr="00A11423">
              <w:rPr>
                <w:rStyle w:val="Hyperlink"/>
                <w:lang w:val="de-DE"/>
              </w:rPr>
              <w:t>Persönliche Entwicklung:</w:t>
            </w:r>
            <w:r>
              <w:rPr>
                <w:webHidden/>
              </w:rPr>
              <w:tab/>
            </w:r>
            <w:r>
              <w:rPr>
                <w:webHidden/>
              </w:rPr>
              <w:fldChar w:fldCharType="begin"/>
            </w:r>
            <w:r>
              <w:rPr>
                <w:webHidden/>
              </w:rPr>
              <w:instrText xml:space="preserve"> PAGEREF _Toc190970224 \h </w:instrText>
            </w:r>
            <w:r>
              <w:rPr>
                <w:webHidden/>
              </w:rPr>
            </w:r>
            <w:r>
              <w:rPr>
                <w:webHidden/>
              </w:rPr>
              <w:fldChar w:fldCharType="separate"/>
            </w:r>
            <w:r>
              <w:rPr>
                <w:webHidden/>
              </w:rPr>
              <w:t>15</w:t>
            </w:r>
            <w:r>
              <w:rPr>
                <w:webHidden/>
              </w:rPr>
              <w:fldChar w:fldCharType="end"/>
            </w:r>
          </w:hyperlink>
        </w:p>
        <w:p w14:paraId="5DDBBA54" w14:textId="4A324FD4" w:rsidR="00D869D0" w:rsidRDefault="00D869D0">
          <w:pPr>
            <w:pStyle w:val="Verzeichnis1"/>
            <w:rPr>
              <w:rFonts w:asciiTheme="minorHAnsi" w:eastAsiaTheme="minorEastAsia" w:hAnsiTheme="minorHAnsi" w:cstheme="minorBidi"/>
              <w:b w:val="0"/>
              <w:kern w:val="2"/>
              <w:sz w:val="24"/>
              <w:szCs w:val="24"/>
              <w:lang w:eastAsia="de-CH"/>
              <w14:ligatures w14:val="standardContextual"/>
            </w:rPr>
          </w:pPr>
          <w:hyperlink w:anchor="_Toc190970225" w:history="1">
            <w:r w:rsidRPr="00A11423">
              <w:rPr>
                <w:rStyle w:val="Hyperlink"/>
              </w:rPr>
              <w:t>Hospitalisation vom 14. Februar 2025</w:t>
            </w:r>
            <w:r>
              <w:rPr>
                <w:webHidden/>
              </w:rPr>
              <w:tab/>
            </w:r>
            <w:r>
              <w:rPr>
                <w:webHidden/>
              </w:rPr>
              <w:fldChar w:fldCharType="begin"/>
            </w:r>
            <w:r>
              <w:rPr>
                <w:webHidden/>
              </w:rPr>
              <w:instrText xml:space="preserve"> PAGEREF _Toc190970225 \h </w:instrText>
            </w:r>
            <w:r>
              <w:rPr>
                <w:webHidden/>
              </w:rPr>
            </w:r>
            <w:r>
              <w:rPr>
                <w:webHidden/>
              </w:rPr>
              <w:fldChar w:fldCharType="separate"/>
            </w:r>
            <w:r>
              <w:rPr>
                <w:webHidden/>
              </w:rPr>
              <w:t>17</w:t>
            </w:r>
            <w:r>
              <w:rPr>
                <w:webHidden/>
              </w:rPr>
              <w:fldChar w:fldCharType="end"/>
            </w:r>
          </w:hyperlink>
        </w:p>
        <w:p w14:paraId="5188195C" w14:textId="72A9949D" w:rsidR="00D869D0" w:rsidRDefault="00D869D0">
          <w:pPr>
            <w:pStyle w:val="Verzeichnis2"/>
            <w:rPr>
              <w:rFonts w:asciiTheme="minorHAnsi" w:eastAsiaTheme="minorEastAsia" w:hAnsiTheme="minorHAnsi" w:cstheme="minorBidi"/>
              <w:kern w:val="2"/>
              <w:sz w:val="24"/>
              <w:szCs w:val="24"/>
              <w:lang w:eastAsia="de-CH"/>
              <w14:ligatures w14:val="standardContextual"/>
            </w:rPr>
          </w:pPr>
          <w:hyperlink w:anchor="_Toc190970226" w:history="1">
            <w:r w:rsidRPr="00A11423">
              <w:rPr>
                <w:rStyle w:val="Hyperlink"/>
              </w:rPr>
              <w:t>1.28</w:t>
            </w:r>
            <w:r>
              <w:rPr>
                <w:rFonts w:asciiTheme="minorHAnsi" w:eastAsiaTheme="minorEastAsia" w:hAnsiTheme="minorHAnsi" w:cstheme="minorBidi"/>
                <w:kern w:val="2"/>
                <w:sz w:val="24"/>
                <w:szCs w:val="24"/>
                <w:lang w:eastAsia="de-CH"/>
                <w14:ligatures w14:val="standardContextual"/>
              </w:rPr>
              <w:tab/>
            </w:r>
            <w:r w:rsidRPr="00A11423">
              <w:rPr>
                <w:rStyle w:val="Hyperlink"/>
              </w:rPr>
              <w:t>Unterrichtsplanung der Hospitation vom 14.2.25</w:t>
            </w:r>
            <w:r>
              <w:rPr>
                <w:webHidden/>
              </w:rPr>
              <w:tab/>
            </w:r>
            <w:r>
              <w:rPr>
                <w:webHidden/>
              </w:rPr>
              <w:fldChar w:fldCharType="begin"/>
            </w:r>
            <w:r>
              <w:rPr>
                <w:webHidden/>
              </w:rPr>
              <w:instrText xml:space="preserve"> PAGEREF _Toc190970226 \h </w:instrText>
            </w:r>
            <w:r>
              <w:rPr>
                <w:webHidden/>
              </w:rPr>
            </w:r>
            <w:r>
              <w:rPr>
                <w:webHidden/>
              </w:rPr>
              <w:fldChar w:fldCharType="separate"/>
            </w:r>
            <w:r>
              <w:rPr>
                <w:webHidden/>
              </w:rPr>
              <w:t>17</w:t>
            </w:r>
            <w:r>
              <w:rPr>
                <w:webHidden/>
              </w:rPr>
              <w:fldChar w:fldCharType="end"/>
            </w:r>
          </w:hyperlink>
        </w:p>
        <w:p w14:paraId="6D41B27D" w14:textId="0B1E96A9" w:rsidR="00D869D0" w:rsidRDefault="00D869D0">
          <w:pPr>
            <w:pStyle w:val="Verzeichnis2"/>
            <w:rPr>
              <w:rFonts w:asciiTheme="minorHAnsi" w:eastAsiaTheme="minorEastAsia" w:hAnsiTheme="minorHAnsi" w:cstheme="minorBidi"/>
              <w:kern w:val="2"/>
              <w:sz w:val="24"/>
              <w:szCs w:val="24"/>
              <w:lang w:eastAsia="de-CH"/>
              <w14:ligatures w14:val="standardContextual"/>
            </w:rPr>
          </w:pPr>
          <w:hyperlink w:anchor="_Toc190970227" w:history="1">
            <w:r w:rsidRPr="00A11423">
              <w:rPr>
                <w:rStyle w:val="Hyperlink"/>
              </w:rPr>
              <w:t>1.29</w:t>
            </w:r>
            <w:r>
              <w:rPr>
                <w:rFonts w:asciiTheme="minorHAnsi" w:eastAsiaTheme="minorEastAsia" w:hAnsiTheme="minorHAnsi" w:cstheme="minorBidi"/>
                <w:kern w:val="2"/>
                <w:sz w:val="24"/>
                <w:szCs w:val="24"/>
                <w:lang w:eastAsia="de-CH"/>
                <w14:ligatures w14:val="standardContextual"/>
              </w:rPr>
              <w:tab/>
            </w:r>
            <w:r w:rsidRPr="00A11423">
              <w:rPr>
                <w:rStyle w:val="Hyperlink"/>
              </w:rPr>
              <w:t>Beobachtungspunkte</w:t>
            </w:r>
            <w:r>
              <w:rPr>
                <w:webHidden/>
              </w:rPr>
              <w:tab/>
            </w:r>
            <w:r>
              <w:rPr>
                <w:webHidden/>
              </w:rPr>
              <w:fldChar w:fldCharType="begin"/>
            </w:r>
            <w:r>
              <w:rPr>
                <w:webHidden/>
              </w:rPr>
              <w:instrText xml:space="preserve"> PAGEREF _Toc190970227 \h </w:instrText>
            </w:r>
            <w:r>
              <w:rPr>
                <w:webHidden/>
              </w:rPr>
            </w:r>
            <w:r>
              <w:rPr>
                <w:webHidden/>
              </w:rPr>
              <w:fldChar w:fldCharType="separate"/>
            </w:r>
            <w:r>
              <w:rPr>
                <w:webHidden/>
              </w:rPr>
              <w:t>17</w:t>
            </w:r>
            <w:r>
              <w:rPr>
                <w:webHidden/>
              </w:rPr>
              <w:fldChar w:fldCharType="end"/>
            </w:r>
          </w:hyperlink>
        </w:p>
        <w:p w14:paraId="0C695DF9" w14:textId="27709B72" w:rsidR="00D869D0" w:rsidRDefault="00D869D0">
          <w:pPr>
            <w:pStyle w:val="Verzeichnis2"/>
            <w:rPr>
              <w:rFonts w:asciiTheme="minorHAnsi" w:eastAsiaTheme="minorEastAsia" w:hAnsiTheme="minorHAnsi" w:cstheme="minorBidi"/>
              <w:kern w:val="2"/>
              <w:sz w:val="24"/>
              <w:szCs w:val="24"/>
              <w:lang w:eastAsia="de-CH"/>
              <w14:ligatures w14:val="standardContextual"/>
            </w:rPr>
          </w:pPr>
          <w:hyperlink w:anchor="_Toc190970228" w:history="1">
            <w:r w:rsidRPr="00A11423">
              <w:rPr>
                <w:rStyle w:val="Hyperlink"/>
              </w:rPr>
              <w:t>1.30</w:t>
            </w:r>
            <w:r>
              <w:rPr>
                <w:rFonts w:asciiTheme="minorHAnsi" w:eastAsiaTheme="minorEastAsia" w:hAnsiTheme="minorHAnsi" w:cstheme="minorBidi"/>
                <w:kern w:val="2"/>
                <w:sz w:val="24"/>
                <w:szCs w:val="24"/>
                <w:lang w:eastAsia="de-CH"/>
                <w14:ligatures w14:val="standardContextual"/>
              </w:rPr>
              <w:tab/>
            </w:r>
            <w:r w:rsidRPr="00A11423">
              <w:rPr>
                <w:rStyle w:val="Hyperlink"/>
              </w:rPr>
              <w:t>2-3 konkrete, persönliche Entwicklungsschritte aufzeigen:</w:t>
            </w:r>
            <w:r>
              <w:rPr>
                <w:webHidden/>
              </w:rPr>
              <w:tab/>
            </w:r>
            <w:r>
              <w:rPr>
                <w:webHidden/>
              </w:rPr>
              <w:fldChar w:fldCharType="begin"/>
            </w:r>
            <w:r>
              <w:rPr>
                <w:webHidden/>
              </w:rPr>
              <w:instrText xml:space="preserve"> PAGEREF _Toc190970228 \h </w:instrText>
            </w:r>
            <w:r>
              <w:rPr>
                <w:webHidden/>
              </w:rPr>
            </w:r>
            <w:r>
              <w:rPr>
                <w:webHidden/>
              </w:rPr>
              <w:fldChar w:fldCharType="separate"/>
            </w:r>
            <w:r>
              <w:rPr>
                <w:webHidden/>
              </w:rPr>
              <w:t>18</w:t>
            </w:r>
            <w:r>
              <w:rPr>
                <w:webHidden/>
              </w:rPr>
              <w:fldChar w:fldCharType="end"/>
            </w:r>
          </w:hyperlink>
        </w:p>
        <w:p w14:paraId="4146D6F9" w14:textId="49889044" w:rsidR="00D869D0" w:rsidRDefault="00D869D0">
          <w:pPr>
            <w:pStyle w:val="Verzeichnis2"/>
            <w:rPr>
              <w:rFonts w:asciiTheme="minorHAnsi" w:eastAsiaTheme="minorEastAsia" w:hAnsiTheme="minorHAnsi" w:cstheme="minorBidi"/>
              <w:kern w:val="2"/>
              <w:sz w:val="24"/>
              <w:szCs w:val="24"/>
              <w:lang w:eastAsia="de-CH"/>
              <w14:ligatures w14:val="standardContextual"/>
            </w:rPr>
          </w:pPr>
          <w:hyperlink w:anchor="_Toc190970229" w:history="1">
            <w:r w:rsidRPr="00A11423">
              <w:rPr>
                <w:rStyle w:val="Hyperlink"/>
              </w:rPr>
              <w:t>1.31</w:t>
            </w:r>
            <w:r>
              <w:rPr>
                <w:rFonts w:asciiTheme="minorHAnsi" w:eastAsiaTheme="minorEastAsia" w:hAnsiTheme="minorHAnsi" w:cstheme="minorBidi"/>
                <w:kern w:val="2"/>
                <w:sz w:val="24"/>
                <w:szCs w:val="24"/>
                <w:lang w:eastAsia="de-CH"/>
                <w14:ligatures w14:val="standardContextual"/>
              </w:rPr>
              <w:tab/>
            </w:r>
            <w:r w:rsidRPr="00A11423">
              <w:rPr>
                <w:rStyle w:val="Hyperlink"/>
              </w:rPr>
              <w:t>Reflation vom Unterricht bei Patrick vom 14.2.25</w:t>
            </w:r>
            <w:r>
              <w:rPr>
                <w:webHidden/>
              </w:rPr>
              <w:tab/>
            </w:r>
            <w:r>
              <w:rPr>
                <w:webHidden/>
              </w:rPr>
              <w:fldChar w:fldCharType="begin"/>
            </w:r>
            <w:r>
              <w:rPr>
                <w:webHidden/>
              </w:rPr>
              <w:instrText xml:space="preserve"> PAGEREF _Toc190970229 \h </w:instrText>
            </w:r>
            <w:r>
              <w:rPr>
                <w:webHidden/>
              </w:rPr>
            </w:r>
            <w:r>
              <w:rPr>
                <w:webHidden/>
              </w:rPr>
              <w:fldChar w:fldCharType="separate"/>
            </w:r>
            <w:r>
              <w:rPr>
                <w:webHidden/>
              </w:rPr>
              <w:t>18</w:t>
            </w:r>
            <w:r>
              <w:rPr>
                <w:webHidden/>
              </w:rPr>
              <w:fldChar w:fldCharType="end"/>
            </w:r>
          </w:hyperlink>
        </w:p>
        <w:p w14:paraId="55B1ED2A" w14:textId="6EF3C8D6" w:rsidR="00D869D0" w:rsidRDefault="00D869D0">
          <w:pPr>
            <w:pStyle w:val="Verzeichnis1"/>
            <w:rPr>
              <w:rFonts w:asciiTheme="minorHAnsi" w:eastAsiaTheme="minorEastAsia" w:hAnsiTheme="minorHAnsi" w:cstheme="minorBidi"/>
              <w:b w:val="0"/>
              <w:kern w:val="2"/>
              <w:sz w:val="24"/>
              <w:szCs w:val="24"/>
              <w:lang w:eastAsia="de-CH"/>
              <w14:ligatures w14:val="standardContextual"/>
            </w:rPr>
          </w:pPr>
          <w:hyperlink w:anchor="_Toc190970230" w:history="1">
            <w:r w:rsidRPr="00A11423">
              <w:rPr>
                <w:rStyle w:val="Hyperlink"/>
              </w:rPr>
              <w:t>WLI-Check</w:t>
            </w:r>
            <w:r>
              <w:rPr>
                <w:webHidden/>
              </w:rPr>
              <w:tab/>
            </w:r>
            <w:r>
              <w:rPr>
                <w:webHidden/>
              </w:rPr>
              <w:fldChar w:fldCharType="begin"/>
            </w:r>
            <w:r>
              <w:rPr>
                <w:webHidden/>
              </w:rPr>
              <w:instrText xml:space="preserve"> PAGEREF _Toc190970230 \h </w:instrText>
            </w:r>
            <w:r>
              <w:rPr>
                <w:webHidden/>
              </w:rPr>
            </w:r>
            <w:r>
              <w:rPr>
                <w:webHidden/>
              </w:rPr>
              <w:fldChar w:fldCharType="separate"/>
            </w:r>
            <w:r>
              <w:rPr>
                <w:webHidden/>
              </w:rPr>
              <w:t>18</w:t>
            </w:r>
            <w:r>
              <w:rPr>
                <w:webHidden/>
              </w:rPr>
              <w:fldChar w:fldCharType="end"/>
            </w:r>
          </w:hyperlink>
        </w:p>
        <w:p w14:paraId="25E454E0" w14:textId="604695D5" w:rsidR="00D869D0" w:rsidRDefault="00D869D0">
          <w:pPr>
            <w:pStyle w:val="Verzeichnis2"/>
            <w:rPr>
              <w:rFonts w:asciiTheme="minorHAnsi" w:eastAsiaTheme="minorEastAsia" w:hAnsiTheme="minorHAnsi" w:cstheme="minorBidi"/>
              <w:kern w:val="2"/>
              <w:sz w:val="24"/>
              <w:szCs w:val="24"/>
              <w:lang w:eastAsia="de-CH"/>
              <w14:ligatures w14:val="standardContextual"/>
            </w:rPr>
          </w:pPr>
          <w:hyperlink w:anchor="_Toc190970231" w:history="1">
            <w:r w:rsidRPr="00A11423">
              <w:rPr>
                <w:rStyle w:val="Hyperlink"/>
              </w:rPr>
              <w:t>1.32</w:t>
            </w:r>
            <w:r>
              <w:rPr>
                <w:rFonts w:asciiTheme="minorHAnsi" w:eastAsiaTheme="minorEastAsia" w:hAnsiTheme="minorHAnsi" w:cstheme="minorBidi"/>
                <w:kern w:val="2"/>
                <w:sz w:val="24"/>
                <w:szCs w:val="24"/>
                <w:lang w:eastAsia="de-CH"/>
                <w14:ligatures w14:val="standardContextual"/>
              </w:rPr>
              <w:tab/>
            </w:r>
            <w:r w:rsidRPr="00A11423">
              <w:rPr>
                <w:rStyle w:val="Hyperlink"/>
              </w:rPr>
              <w:t>WLI Fragebogen Auswertung</w:t>
            </w:r>
            <w:r>
              <w:rPr>
                <w:webHidden/>
              </w:rPr>
              <w:tab/>
            </w:r>
            <w:r>
              <w:rPr>
                <w:webHidden/>
              </w:rPr>
              <w:fldChar w:fldCharType="begin"/>
            </w:r>
            <w:r>
              <w:rPr>
                <w:webHidden/>
              </w:rPr>
              <w:instrText xml:space="preserve"> PAGEREF _Toc190970231 \h </w:instrText>
            </w:r>
            <w:r>
              <w:rPr>
                <w:webHidden/>
              </w:rPr>
            </w:r>
            <w:r>
              <w:rPr>
                <w:webHidden/>
              </w:rPr>
              <w:fldChar w:fldCharType="separate"/>
            </w:r>
            <w:r>
              <w:rPr>
                <w:webHidden/>
              </w:rPr>
              <w:t>19</w:t>
            </w:r>
            <w:r>
              <w:rPr>
                <w:webHidden/>
              </w:rPr>
              <w:fldChar w:fldCharType="end"/>
            </w:r>
          </w:hyperlink>
        </w:p>
        <w:p w14:paraId="4398EF70" w14:textId="46DC6A4A" w:rsidR="00D869D0" w:rsidRDefault="00D869D0">
          <w:pPr>
            <w:pStyle w:val="Verzeichnis2"/>
            <w:rPr>
              <w:rFonts w:asciiTheme="minorHAnsi" w:eastAsiaTheme="minorEastAsia" w:hAnsiTheme="minorHAnsi" w:cstheme="minorBidi"/>
              <w:kern w:val="2"/>
              <w:sz w:val="24"/>
              <w:szCs w:val="24"/>
              <w:lang w:eastAsia="de-CH"/>
              <w14:ligatures w14:val="standardContextual"/>
            </w:rPr>
          </w:pPr>
          <w:hyperlink w:anchor="_Toc190970232" w:history="1">
            <w:r w:rsidRPr="00A11423">
              <w:rPr>
                <w:rStyle w:val="Hyperlink"/>
              </w:rPr>
              <w:t>1.33</w:t>
            </w:r>
            <w:r>
              <w:rPr>
                <w:rFonts w:asciiTheme="minorHAnsi" w:eastAsiaTheme="minorEastAsia" w:hAnsiTheme="minorHAnsi" w:cstheme="minorBidi"/>
                <w:kern w:val="2"/>
                <w:sz w:val="24"/>
                <w:szCs w:val="24"/>
                <w:lang w:eastAsia="de-CH"/>
                <w14:ligatures w14:val="standardContextual"/>
              </w:rPr>
              <w:tab/>
            </w:r>
            <w:r w:rsidRPr="00A11423">
              <w:rPr>
                <w:rStyle w:val="Hyperlink"/>
              </w:rPr>
              <w:t>Reflektion WLI</w:t>
            </w:r>
            <w:r>
              <w:rPr>
                <w:webHidden/>
              </w:rPr>
              <w:tab/>
            </w:r>
            <w:r>
              <w:rPr>
                <w:webHidden/>
              </w:rPr>
              <w:fldChar w:fldCharType="begin"/>
            </w:r>
            <w:r>
              <w:rPr>
                <w:webHidden/>
              </w:rPr>
              <w:instrText xml:space="preserve"> PAGEREF _Toc190970232 \h </w:instrText>
            </w:r>
            <w:r>
              <w:rPr>
                <w:webHidden/>
              </w:rPr>
            </w:r>
            <w:r>
              <w:rPr>
                <w:webHidden/>
              </w:rPr>
              <w:fldChar w:fldCharType="separate"/>
            </w:r>
            <w:r>
              <w:rPr>
                <w:webHidden/>
              </w:rPr>
              <w:t>19</w:t>
            </w:r>
            <w:r>
              <w:rPr>
                <w:webHidden/>
              </w:rPr>
              <w:fldChar w:fldCharType="end"/>
            </w:r>
          </w:hyperlink>
        </w:p>
        <w:p w14:paraId="5D268243" w14:textId="00E9406F" w:rsidR="00D869D0" w:rsidRDefault="00D869D0">
          <w:pPr>
            <w:pStyle w:val="Verzeichnis1"/>
            <w:rPr>
              <w:rFonts w:asciiTheme="minorHAnsi" w:eastAsiaTheme="minorEastAsia" w:hAnsiTheme="minorHAnsi" w:cstheme="minorBidi"/>
              <w:b w:val="0"/>
              <w:kern w:val="2"/>
              <w:sz w:val="24"/>
              <w:szCs w:val="24"/>
              <w:lang w:eastAsia="de-CH"/>
              <w14:ligatures w14:val="standardContextual"/>
            </w:rPr>
          </w:pPr>
          <w:hyperlink w:anchor="_Toc190970233" w:history="1">
            <w:r w:rsidRPr="00A11423">
              <w:rPr>
                <w:rStyle w:val="Hyperlink"/>
              </w:rPr>
              <w:t>Kompra (Standortbestimmung 2 und Kompetenzeinschätzung)</w:t>
            </w:r>
            <w:r>
              <w:rPr>
                <w:webHidden/>
              </w:rPr>
              <w:tab/>
            </w:r>
            <w:r>
              <w:rPr>
                <w:webHidden/>
              </w:rPr>
              <w:fldChar w:fldCharType="begin"/>
            </w:r>
            <w:r>
              <w:rPr>
                <w:webHidden/>
              </w:rPr>
              <w:instrText xml:space="preserve"> PAGEREF _Toc190970233 \h </w:instrText>
            </w:r>
            <w:r>
              <w:rPr>
                <w:webHidden/>
              </w:rPr>
            </w:r>
            <w:r>
              <w:rPr>
                <w:webHidden/>
              </w:rPr>
              <w:fldChar w:fldCharType="separate"/>
            </w:r>
            <w:r>
              <w:rPr>
                <w:webHidden/>
              </w:rPr>
              <w:t>20</w:t>
            </w:r>
            <w:r>
              <w:rPr>
                <w:webHidden/>
              </w:rPr>
              <w:fldChar w:fldCharType="end"/>
            </w:r>
          </w:hyperlink>
        </w:p>
        <w:p w14:paraId="296037BB" w14:textId="6F67F5C3" w:rsidR="00D869D0" w:rsidRDefault="00D869D0">
          <w:pPr>
            <w:pStyle w:val="Verzeichnis2"/>
            <w:rPr>
              <w:rFonts w:asciiTheme="minorHAnsi" w:eastAsiaTheme="minorEastAsia" w:hAnsiTheme="minorHAnsi" w:cstheme="minorBidi"/>
              <w:kern w:val="2"/>
              <w:sz w:val="24"/>
              <w:szCs w:val="24"/>
              <w:lang w:eastAsia="de-CH"/>
              <w14:ligatures w14:val="standardContextual"/>
            </w:rPr>
          </w:pPr>
          <w:hyperlink w:anchor="_Toc190970234" w:history="1">
            <w:r w:rsidRPr="00A11423">
              <w:rPr>
                <w:rStyle w:val="Hyperlink"/>
              </w:rPr>
              <w:t>1.34</w:t>
            </w:r>
            <w:r>
              <w:rPr>
                <w:rFonts w:asciiTheme="minorHAnsi" w:eastAsiaTheme="minorEastAsia" w:hAnsiTheme="minorHAnsi" w:cstheme="minorBidi"/>
                <w:kern w:val="2"/>
                <w:sz w:val="24"/>
                <w:szCs w:val="24"/>
                <w:lang w:eastAsia="de-CH"/>
                <w14:ligatures w14:val="standardContextual"/>
              </w:rPr>
              <w:tab/>
            </w:r>
            <w:r w:rsidRPr="00A11423">
              <w:rPr>
                <w:rStyle w:val="Hyperlink"/>
              </w:rPr>
              <w:t>Kommentar zur Standortbestimmung 2.</w:t>
            </w:r>
            <w:r>
              <w:rPr>
                <w:webHidden/>
              </w:rPr>
              <w:tab/>
            </w:r>
            <w:r>
              <w:rPr>
                <w:webHidden/>
              </w:rPr>
              <w:fldChar w:fldCharType="begin"/>
            </w:r>
            <w:r>
              <w:rPr>
                <w:webHidden/>
              </w:rPr>
              <w:instrText xml:space="preserve"> PAGEREF _Toc190970234 \h </w:instrText>
            </w:r>
            <w:r>
              <w:rPr>
                <w:webHidden/>
              </w:rPr>
            </w:r>
            <w:r>
              <w:rPr>
                <w:webHidden/>
              </w:rPr>
              <w:fldChar w:fldCharType="separate"/>
            </w:r>
            <w:r>
              <w:rPr>
                <w:webHidden/>
              </w:rPr>
              <w:t>20</w:t>
            </w:r>
            <w:r>
              <w:rPr>
                <w:webHidden/>
              </w:rPr>
              <w:fldChar w:fldCharType="end"/>
            </w:r>
          </w:hyperlink>
        </w:p>
        <w:p w14:paraId="5B6C23B5" w14:textId="6B46D048" w:rsidR="00186E73" w:rsidRDefault="00186E73">
          <w:r>
            <w:rPr>
              <w:b/>
              <w:bCs/>
              <w:lang w:val="de-DE"/>
            </w:rPr>
            <w:fldChar w:fldCharType="end"/>
          </w:r>
        </w:p>
      </w:sdtContent>
    </w:sdt>
    <w:p w14:paraId="4E3DBF7E" w14:textId="40F4546C" w:rsidR="006C4F7C" w:rsidRDefault="006C4F7C" w:rsidP="00294567">
      <w:pPr>
        <w:pStyle w:val="Verzeichnis1"/>
        <w:tabs>
          <w:tab w:val="clear" w:pos="960"/>
          <w:tab w:val="clear" w:pos="1134"/>
          <w:tab w:val="clear" w:pos="9072"/>
          <w:tab w:val="left" w:pos="426"/>
          <w:tab w:val="left" w:pos="851"/>
          <w:tab w:val="right" w:leader="dot" w:pos="9639"/>
        </w:tabs>
        <w:ind w:left="0" w:right="-2"/>
      </w:pPr>
    </w:p>
    <w:p w14:paraId="31E82DF9" w14:textId="77777777" w:rsidR="00B10584" w:rsidRDefault="00B10584"/>
    <w:p w14:paraId="618B528F" w14:textId="77777777" w:rsidR="00BB75C5" w:rsidRDefault="00BB75C5"/>
    <w:p w14:paraId="2CD14729" w14:textId="77777777" w:rsidR="00BB75C5" w:rsidRDefault="00BB75C5"/>
    <w:p w14:paraId="6B00DFAD" w14:textId="77777777" w:rsidR="00BB75C5" w:rsidRDefault="00BB75C5"/>
    <w:p w14:paraId="47C17F55" w14:textId="77777777" w:rsidR="00BB75C5" w:rsidRDefault="00BB75C5"/>
    <w:p w14:paraId="1A344ABB" w14:textId="29759173" w:rsidR="006C4F7C" w:rsidRDefault="006C4F7C"/>
    <w:p w14:paraId="2DBB20F3" w14:textId="77777777" w:rsidR="00D869D0" w:rsidRDefault="00D869D0" w:rsidP="002D42A4">
      <w:pPr>
        <w:pStyle w:val="berschrift1"/>
      </w:pPr>
    </w:p>
    <w:p w14:paraId="36E0CF82" w14:textId="77777777" w:rsidR="00D869D0" w:rsidRDefault="00D869D0" w:rsidP="002D42A4">
      <w:pPr>
        <w:pStyle w:val="berschrift1"/>
      </w:pPr>
    </w:p>
    <w:p w14:paraId="6323B63B" w14:textId="7EEBCB3D" w:rsidR="006C4F7C" w:rsidRPr="00165803" w:rsidRDefault="003B3E06" w:rsidP="002D42A4">
      <w:pPr>
        <w:pStyle w:val="berschrift1"/>
      </w:pPr>
      <w:bookmarkStart w:id="1" w:name="_Toc190970189"/>
      <w:r w:rsidRPr="00165803">
        <w:t>Lehrziele</w:t>
      </w:r>
      <w:bookmarkEnd w:id="1"/>
    </w:p>
    <w:p w14:paraId="519A7871" w14:textId="2EEDBBA3" w:rsidR="003B3E06" w:rsidRDefault="00A870D3" w:rsidP="005D73B8">
      <w:r>
        <w:rPr>
          <w:rFonts w:ascii="Times New Roman" w:hAnsi="Times New Roman" w:cs="Times New Roman"/>
          <w:noProof/>
          <w:sz w:val="24"/>
          <w:szCs w:val="24"/>
        </w:rPr>
        <mc:AlternateContent>
          <mc:Choice Requires="wps">
            <w:drawing>
              <wp:anchor distT="36576" distB="36576" distL="36576" distR="36576" simplePos="0" relativeHeight="251685896" behindDoc="0" locked="0" layoutInCell="1" allowOverlap="1" wp14:anchorId="202199AD" wp14:editId="7D0EBCDF">
                <wp:simplePos x="0" y="0"/>
                <wp:positionH relativeFrom="column">
                  <wp:posOffset>2210435</wp:posOffset>
                </wp:positionH>
                <wp:positionV relativeFrom="paragraph">
                  <wp:posOffset>8002270</wp:posOffset>
                </wp:positionV>
                <wp:extent cx="2031365" cy="342265"/>
                <wp:effectExtent l="0" t="0" r="1905" b="635"/>
                <wp:wrapNone/>
                <wp:docPr id="644403712" name="Textfeld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33294">
                          <a:off x="0" y="0"/>
                          <a:ext cx="2031365" cy="34226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EBE1766" w14:textId="77777777" w:rsidR="00A870D3" w:rsidRDefault="00A870D3" w:rsidP="00A870D3">
                            <w:pPr>
                              <w:widowControl w:val="0"/>
                              <w:rPr>
                                <w:color w:val="FFFFFF"/>
                                <w:szCs w:val="22"/>
                              </w:rPr>
                            </w:pPr>
                            <w:r>
                              <w:rPr>
                                <w:color w:val="FFFFFF"/>
                                <w:szCs w:val="22"/>
                              </w:rPr>
                              <w:t>Standortbestimmung /Ziele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2199AD" id="Textfeld 18" o:spid="_x0000_s1027" type="#_x0000_t202" style="position:absolute;margin-left:174.05pt;margin-top:630.1pt;width:159.95pt;height:26.95pt;rotation:1128633fd;z-index:25168589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" filled="f" fillcolor="#5b9bd5" stroked="f" strokecolor="black [0]" strokeweight="2pt">
                <v:textbox inset="2.88pt,2.88pt,2.88pt,2.88pt">
                  <w:txbxContent>
                    <w:p w14:paraId="3EBE1766" w14:textId="77777777" w:rsidR="00A870D3" w:rsidRDefault="00A870D3" w:rsidP="00A870D3">
                      <w:pPr>
                        <w:widowControl w:val="0"/>
                        <w:rPr>
                          <w:color w:val="FFFFFF"/>
                          <w:szCs w:val="22"/>
                        </w:rPr>
                      </w:pPr>
                      <w:r>
                        <w:rPr>
                          <w:color w:val="FFFFFF"/>
                          <w:szCs w:val="22"/>
                        </w:rPr>
                        <w:t>Standortbestimmung /Ziele</w:t>
                      </w:r>
                    </w:p>
                  </w:txbxContent>
                </v:textbox>
              </v:shape>
            </w:pict>
          </mc:Fallback>
        </mc:AlternateContent>
      </w:r>
      <w:r>
        <w:rPr>
          <w:rFonts w:ascii="Times New Roman" w:hAnsi="Times New Roman" w:cs="Times New Roman"/>
          <w:noProof/>
          <w:sz w:val="24"/>
          <w:szCs w:val="24"/>
        </w:rPr>
        <mc:AlternateContent>
          <mc:Choice Requires="wps">
            <w:drawing>
              <wp:anchor distT="36576" distB="36576" distL="36576" distR="36576" simplePos="0" relativeHeight="251686920" behindDoc="0" locked="0" layoutInCell="1" allowOverlap="1" wp14:anchorId="44114821" wp14:editId="49036314">
                <wp:simplePos x="0" y="0"/>
                <wp:positionH relativeFrom="column">
                  <wp:posOffset>1757045</wp:posOffset>
                </wp:positionH>
                <wp:positionV relativeFrom="paragraph">
                  <wp:posOffset>8587105</wp:posOffset>
                </wp:positionV>
                <wp:extent cx="1057275" cy="334010"/>
                <wp:effectExtent l="0" t="1905" r="635" b="0"/>
                <wp:wrapNone/>
                <wp:docPr id="1463437296" name="Textfeld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328470">
                          <a:off x="0" y="0"/>
                          <a:ext cx="1057275" cy="33401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435D14B" w14:textId="77777777" w:rsidR="00A870D3" w:rsidRDefault="00A870D3" w:rsidP="00A870D3">
                            <w:pPr>
                              <w:widowControl w:val="0"/>
                              <w:rPr>
                                <w:color w:val="FFFFFF"/>
                                <w:szCs w:val="22"/>
                              </w:rPr>
                            </w:pPr>
                            <w:r>
                              <w:rPr>
                                <w:color w:val="FFFFFF"/>
                                <w:szCs w:val="22"/>
                              </w:rPr>
                              <w:t xml:space="preserve">Start DBA </w:t>
                            </w:r>
                          </w:p>
                          <w:p w14:paraId="7FAB1743" w14:textId="77777777" w:rsidR="00A870D3" w:rsidRDefault="00A870D3" w:rsidP="00A870D3">
                            <w:pPr>
                              <w:widowControl w:val="0"/>
                              <w:rPr>
                                <w:color w:val="FFFFFF"/>
                                <w:szCs w:val="22"/>
                              </w:rPr>
                            </w:pPr>
                            <w:r>
                              <w:rPr>
                                <w:color w:val="FFFFFF"/>
                                <w:szCs w:val="22"/>
                              </w:rPr>
                              <w:t>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114821" id="Textfeld 17" o:spid="_x0000_s1028" type="#_x0000_t202" style="position:absolute;margin-left:138.35pt;margin-top:676.15pt;width:83.25pt;height:26.3pt;rotation:1451043fd;z-index:25168692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" filled="f" fillcolor="#5b9bd5" stroked="f" strokecolor="black [0]" strokeweight="2pt">
                <v:textbox inset="2.88pt,2.88pt,2.88pt,2.88pt">
                  <w:txbxContent>
                    <w:p w14:paraId="6435D14B" w14:textId="77777777" w:rsidR="00A870D3" w:rsidRDefault="00A870D3" w:rsidP="00A870D3">
                      <w:pPr>
                        <w:widowControl w:val="0"/>
                        <w:rPr>
                          <w:color w:val="FFFFFF"/>
                          <w:szCs w:val="22"/>
                        </w:rPr>
                      </w:pPr>
                      <w:r>
                        <w:rPr>
                          <w:color w:val="FFFFFF"/>
                          <w:szCs w:val="22"/>
                        </w:rPr>
                        <w:t xml:space="preserve">Start DBA </w:t>
                      </w:r>
                    </w:p>
                    <w:p w14:paraId="7FAB1743" w14:textId="77777777" w:rsidR="00A870D3" w:rsidRDefault="00A870D3" w:rsidP="00A870D3">
                      <w:pPr>
                        <w:widowControl w:val="0"/>
                        <w:rPr>
                          <w:color w:val="FFFFFF"/>
                          <w:szCs w:val="22"/>
                        </w:rPr>
                      </w:pPr>
                      <w:r>
                        <w:rPr>
                          <w:color w:val="FFFFFF"/>
                          <w:szCs w:val="22"/>
                        </w:rPr>
                        <w:t> </w:t>
                      </w:r>
                    </w:p>
                  </w:txbxContent>
                </v:textbox>
              </v:shape>
            </w:pict>
          </mc:Fallback>
        </mc:AlternateContent>
      </w:r>
      <w:r>
        <w:rPr>
          <w:rFonts w:ascii="Times New Roman" w:hAnsi="Times New Roman" w:cs="Times New Roman"/>
          <w:noProof/>
          <w:sz w:val="24"/>
          <w:szCs w:val="24"/>
        </w:rPr>
        <mc:AlternateContent>
          <mc:Choice Requires="wps">
            <w:drawing>
              <wp:anchor distT="36576" distB="36576" distL="36576" distR="36576" simplePos="0" relativeHeight="251687944" behindDoc="0" locked="0" layoutInCell="1" allowOverlap="1" wp14:anchorId="6609025D" wp14:editId="0E3192A8">
                <wp:simplePos x="0" y="0"/>
                <wp:positionH relativeFrom="column">
                  <wp:posOffset>2590800</wp:posOffset>
                </wp:positionH>
                <wp:positionV relativeFrom="paragraph">
                  <wp:posOffset>7393940</wp:posOffset>
                </wp:positionV>
                <wp:extent cx="1971040" cy="342265"/>
                <wp:effectExtent l="4445" t="635" r="0" b="0"/>
                <wp:wrapNone/>
                <wp:docPr id="480802335" name="Textfeld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873442">
                          <a:off x="0" y="0"/>
                          <a:ext cx="1971040" cy="34226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5F2E44F" w14:textId="77777777" w:rsidR="00A870D3" w:rsidRDefault="00A870D3" w:rsidP="00A870D3">
                            <w:pPr>
                              <w:widowControl w:val="0"/>
                              <w:rPr>
                                <w:color w:val="FFFFFF"/>
                                <w:szCs w:val="22"/>
                              </w:rPr>
                            </w:pPr>
                            <w:r>
                              <w:rPr>
                                <w:color w:val="FFFFFF"/>
                                <w:szCs w:val="22"/>
                              </w:rPr>
                              <w:t>Online-Werkstatt 1.Block</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09025D" id="Textfeld 16" o:spid="_x0000_s1029" type="#_x0000_t202" style="position:absolute;margin-left:204pt;margin-top:582.2pt;width:155.2pt;height:26.95pt;rotation:954032fd;z-index:25168794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" filled="f" fillcolor="#5b9bd5" stroked="f" strokecolor="black [0]" strokeweight="2pt">
                <v:textbox inset="2.88pt,2.88pt,2.88pt,2.88pt">
                  <w:txbxContent>
                    <w:p w14:paraId="15F2E44F" w14:textId="77777777" w:rsidR="00A870D3" w:rsidRDefault="00A870D3" w:rsidP="00A870D3">
                      <w:pPr>
                        <w:widowControl w:val="0"/>
                        <w:rPr>
                          <w:color w:val="FFFFFF"/>
                          <w:szCs w:val="22"/>
                        </w:rPr>
                      </w:pPr>
                      <w:r>
                        <w:rPr>
                          <w:color w:val="FFFFFF"/>
                          <w:szCs w:val="22"/>
                        </w:rPr>
                        <w:t>Online-Werkstatt 1.Block</w:t>
                      </w:r>
                    </w:p>
                  </w:txbxContent>
                </v:textbox>
              </v:shape>
            </w:pict>
          </mc:Fallback>
        </mc:AlternateContent>
      </w:r>
      <w:r>
        <w:rPr>
          <w:rFonts w:ascii="Times New Roman" w:hAnsi="Times New Roman" w:cs="Times New Roman"/>
          <w:noProof/>
          <w:sz w:val="24"/>
          <w:szCs w:val="24"/>
        </w:rPr>
        <mc:AlternateContent>
          <mc:Choice Requires="wps">
            <w:drawing>
              <wp:anchor distT="36576" distB="36576" distL="36576" distR="36576" simplePos="0" relativeHeight="251689992" behindDoc="0" locked="0" layoutInCell="1" allowOverlap="1" wp14:anchorId="2F67C11E" wp14:editId="549388EC">
                <wp:simplePos x="0" y="0"/>
                <wp:positionH relativeFrom="column">
                  <wp:posOffset>3267710</wp:posOffset>
                </wp:positionH>
                <wp:positionV relativeFrom="paragraph">
                  <wp:posOffset>6352540</wp:posOffset>
                </wp:positionV>
                <wp:extent cx="1511935" cy="295275"/>
                <wp:effectExtent l="0" t="0" r="0" b="1905"/>
                <wp:wrapNone/>
                <wp:docPr id="1263915617" name="Textfeld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93130">
                          <a:off x="0" y="0"/>
                          <a:ext cx="1511935" cy="29527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04824AC" w14:textId="77777777" w:rsidR="00A870D3" w:rsidRDefault="00A870D3" w:rsidP="00A870D3">
                            <w:pPr>
                              <w:widowControl w:val="0"/>
                              <w:rPr>
                                <w:color w:val="FFFFFF"/>
                                <w:szCs w:val="22"/>
                              </w:rPr>
                            </w:pPr>
                            <w:r>
                              <w:rPr>
                                <w:color w:val="FFFFFF"/>
                                <w:szCs w:val="22"/>
                              </w:rPr>
                              <w:t>DBA on The Road</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67C11E" id="Textfeld 14" o:spid="_x0000_s1030" type="#_x0000_t202" style="position:absolute;margin-left:257.3pt;margin-top:500.2pt;width:119.05pt;height:23.25pt;rotation:429403fd;z-index:25168999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" filled="f" fillcolor="#5b9bd5" stroked="f" strokecolor="black [0]" strokeweight="2pt">
                <v:textbox inset="2.88pt,2.88pt,2.88pt,2.88pt">
                  <w:txbxContent>
                    <w:p w14:paraId="604824AC" w14:textId="77777777" w:rsidR="00A870D3" w:rsidRDefault="00A870D3" w:rsidP="00A870D3">
                      <w:pPr>
                        <w:widowControl w:val="0"/>
                        <w:rPr>
                          <w:color w:val="FFFFFF"/>
                          <w:szCs w:val="22"/>
                        </w:rPr>
                      </w:pPr>
                      <w:r>
                        <w:rPr>
                          <w:color w:val="FFFFFF"/>
                          <w:szCs w:val="22"/>
                        </w:rPr>
                        <w:t>DBA on The Road</w:t>
                      </w:r>
                    </w:p>
                  </w:txbxContent>
                </v:textbox>
              </v:shape>
            </w:pict>
          </mc:Fallback>
        </mc:AlternateContent>
      </w:r>
      <w:r>
        <w:rPr>
          <w:rFonts w:ascii="Times New Roman" w:hAnsi="Times New Roman" w:cs="Times New Roman"/>
          <w:noProof/>
          <w:sz w:val="24"/>
          <w:szCs w:val="24"/>
        </w:rPr>
        <mc:AlternateContent>
          <mc:Choice Requires="wps">
            <w:drawing>
              <wp:anchor distT="36576" distB="36576" distL="36576" distR="36576" simplePos="0" relativeHeight="251691016" behindDoc="0" locked="0" layoutInCell="1" allowOverlap="1" wp14:anchorId="3A686615" wp14:editId="10F6C0A3">
                <wp:simplePos x="0" y="0"/>
                <wp:positionH relativeFrom="column">
                  <wp:posOffset>3515995</wp:posOffset>
                </wp:positionH>
                <wp:positionV relativeFrom="paragraph">
                  <wp:posOffset>5959475</wp:posOffset>
                </wp:positionV>
                <wp:extent cx="1332230" cy="193040"/>
                <wp:effectExtent l="0" t="0" r="0" b="1905"/>
                <wp:wrapNone/>
                <wp:docPr id="909993410" name="Textfeld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43191">
                          <a:off x="0" y="0"/>
                          <a:ext cx="1332230" cy="19304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CC312AE" w14:textId="77777777" w:rsidR="00A870D3" w:rsidRDefault="00A870D3" w:rsidP="00A870D3">
                            <w:pPr>
                              <w:widowControl w:val="0"/>
                              <w:rPr>
                                <w:color w:val="FFFFFF"/>
                                <w:szCs w:val="22"/>
                              </w:rPr>
                            </w:pPr>
                            <w:r>
                              <w:rPr>
                                <w:color w:val="FFFFFF"/>
                                <w:szCs w:val="22"/>
                              </w:rPr>
                              <w:t>Start Portfolio</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686615" id="Textfeld 13" o:spid="_x0000_s1031" type="#_x0000_t202" style="position:absolute;margin-left:276.85pt;margin-top:469.25pt;width:104.9pt;height:15.2pt;rotation:374856fd;z-index:25169101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" filled="f" fillcolor="#5b9bd5" stroked="f" strokecolor="black [0]" strokeweight="2pt">
                <v:textbox inset="2.88pt,2.88pt,2.88pt,2.88pt">
                  <w:txbxContent>
                    <w:p w14:paraId="6CC312AE" w14:textId="77777777" w:rsidR="00A870D3" w:rsidRDefault="00A870D3" w:rsidP="00A870D3">
                      <w:pPr>
                        <w:widowControl w:val="0"/>
                        <w:rPr>
                          <w:color w:val="FFFFFF"/>
                          <w:szCs w:val="22"/>
                        </w:rPr>
                      </w:pPr>
                      <w:r>
                        <w:rPr>
                          <w:color w:val="FFFFFF"/>
                          <w:szCs w:val="22"/>
                        </w:rPr>
                        <w:t>Start Portfolio</w:t>
                      </w:r>
                    </w:p>
                  </w:txbxContent>
                </v:textbox>
              </v:shape>
            </w:pict>
          </mc:Fallback>
        </mc:AlternateContent>
      </w:r>
      <w:r>
        <w:rPr>
          <w:rFonts w:ascii="Times New Roman" w:hAnsi="Times New Roman" w:cs="Times New Roman"/>
          <w:noProof/>
          <w:sz w:val="24"/>
          <w:szCs w:val="24"/>
        </w:rPr>
        <mc:AlternateContent>
          <mc:Choice Requires="wps">
            <w:drawing>
              <wp:anchor distT="36576" distB="36576" distL="36576" distR="36576" simplePos="0" relativeHeight="251692040" behindDoc="0" locked="0" layoutInCell="1" allowOverlap="1" wp14:anchorId="5220F75D" wp14:editId="402BCBFA">
                <wp:simplePos x="0" y="0"/>
                <wp:positionH relativeFrom="column">
                  <wp:posOffset>3756660</wp:posOffset>
                </wp:positionH>
                <wp:positionV relativeFrom="paragraph">
                  <wp:posOffset>5607685</wp:posOffset>
                </wp:positionV>
                <wp:extent cx="1939290" cy="215265"/>
                <wp:effectExtent l="0" t="0" r="0" b="0"/>
                <wp:wrapNone/>
                <wp:docPr id="33775148" name="Textfeld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34135">
                          <a:off x="0" y="0"/>
                          <a:ext cx="1939290" cy="21526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D17F74F" w14:textId="77777777" w:rsidR="00A870D3" w:rsidRDefault="00A870D3" w:rsidP="00A870D3">
                            <w:pPr>
                              <w:widowControl w:val="0"/>
                              <w:rPr>
                                <w:color w:val="FFFFFF"/>
                                <w:szCs w:val="22"/>
                              </w:rPr>
                            </w:pPr>
                            <w:r>
                              <w:rPr>
                                <w:color w:val="FFFFFF"/>
                                <w:szCs w:val="22"/>
                              </w:rPr>
                              <w:t>Online-Werkstatt 2.Block</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20F75D" id="Textfeld 12" o:spid="_x0000_s1032" type="#_x0000_t202" style="position:absolute;margin-left:295.8pt;margin-top:441.55pt;width:152.7pt;height:16.95pt;rotation:255738fd;z-index:25169204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" filled="f" fillcolor="#5b9bd5" stroked="f" strokecolor="black [0]" strokeweight="2pt">
                <v:textbox inset="2.88pt,2.88pt,2.88pt,2.88pt">
                  <w:txbxContent>
                    <w:p w14:paraId="1D17F74F" w14:textId="77777777" w:rsidR="00A870D3" w:rsidRDefault="00A870D3" w:rsidP="00A870D3">
                      <w:pPr>
                        <w:widowControl w:val="0"/>
                        <w:rPr>
                          <w:color w:val="FFFFFF"/>
                          <w:szCs w:val="22"/>
                        </w:rPr>
                      </w:pPr>
                      <w:r>
                        <w:rPr>
                          <w:color w:val="FFFFFF"/>
                          <w:szCs w:val="22"/>
                        </w:rPr>
                        <w:t>Online-Werkstatt 2.Block</w:t>
                      </w:r>
                    </w:p>
                  </w:txbxContent>
                </v:textbox>
              </v:shape>
            </w:pict>
          </mc:Fallback>
        </mc:AlternateContent>
      </w:r>
      <w:r>
        <w:rPr>
          <w:rFonts w:ascii="Times New Roman" w:hAnsi="Times New Roman" w:cs="Times New Roman"/>
          <w:noProof/>
          <w:sz w:val="24"/>
          <w:szCs w:val="24"/>
        </w:rPr>
        <mc:AlternateContent>
          <mc:Choice Requires="wps">
            <w:drawing>
              <wp:anchor distT="36576" distB="36576" distL="36576" distR="36576" simplePos="0" relativeHeight="251693064" behindDoc="0" locked="0" layoutInCell="1" allowOverlap="1" wp14:anchorId="55BE8C6A" wp14:editId="6D1A095B">
                <wp:simplePos x="0" y="0"/>
                <wp:positionH relativeFrom="column">
                  <wp:posOffset>3952875</wp:posOffset>
                </wp:positionH>
                <wp:positionV relativeFrom="paragraph">
                  <wp:posOffset>5283835</wp:posOffset>
                </wp:positionV>
                <wp:extent cx="1666875" cy="272415"/>
                <wp:effectExtent l="4445" t="0" r="0" b="0"/>
                <wp:wrapNone/>
                <wp:docPr id="392682559" name="Textfeld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27241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AF5F1E3" w14:textId="77777777" w:rsidR="00A870D3" w:rsidRDefault="00A870D3" w:rsidP="00A870D3">
                            <w:pPr>
                              <w:widowControl w:val="0"/>
                              <w:rPr>
                                <w:color w:val="FFFFFF"/>
                                <w:szCs w:val="22"/>
                              </w:rPr>
                            </w:pPr>
                            <w:r>
                              <w:rPr>
                                <w:color w:val="FFFFFF"/>
                                <w:szCs w:val="22"/>
                              </w:rPr>
                              <w:t>Hospitation 10.1.25</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BE8C6A" id="Textfeld 11" o:spid="_x0000_s1033" type="#_x0000_t202" style="position:absolute;margin-left:311.25pt;margin-top:416.05pt;width:131.25pt;height:21.45pt;z-index:25169306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" filled="f" fillcolor="#5b9bd5" stroked="f" strokecolor="black [0]" strokeweight="2pt">
                <v:textbox inset="2.88pt,2.88pt,2.88pt,2.88pt">
                  <w:txbxContent>
                    <w:p w14:paraId="6AF5F1E3" w14:textId="77777777" w:rsidR="00A870D3" w:rsidRDefault="00A870D3" w:rsidP="00A870D3">
                      <w:pPr>
                        <w:widowControl w:val="0"/>
                        <w:rPr>
                          <w:color w:val="FFFFFF"/>
                          <w:szCs w:val="22"/>
                        </w:rPr>
                      </w:pPr>
                      <w:r>
                        <w:rPr>
                          <w:color w:val="FFFFFF"/>
                          <w:szCs w:val="22"/>
                        </w:rPr>
                        <w:t>Hospitation 10.1.25</w:t>
                      </w:r>
                    </w:p>
                  </w:txbxContent>
                </v:textbox>
              </v:shape>
            </w:pict>
          </mc:Fallback>
        </mc:AlternateContent>
      </w:r>
      <w:r>
        <w:rPr>
          <w:rFonts w:ascii="Times New Roman" w:hAnsi="Times New Roman" w:cs="Times New Roman"/>
          <w:noProof/>
          <w:sz w:val="24"/>
          <w:szCs w:val="24"/>
        </w:rPr>
        <mc:AlternateContent>
          <mc:Choice Requires="wps">
            <w:drawing>
              <wp:anchor distT="36576" distB="36576" distL="36576" distR="36576" simplePos="0" relativeHeight="251694088" behindDoc="0" locked="0" layoutInCell="1" allowOverlap="1" wp14:anchorId="0A1DB25A" wp14:editId="2BC41433">
                <wp:simplePos x="0" y="0"/>
                <wp:positionH relativeFrom="column">
                  <wp:posOffset>4149090</wp:posOffset>
                </wp:positionH>
                <wp:positionV relativeFrom="paragraph">
                  <wp:posOffset>4980940</wp:posOffset>
                </wp:positionV>
                <wp:extent cx="2183765" cy="250190"/>
                <wp:effectExtent l="635" t="3810" r="0" b="3175"/>
                <wp:wrapNone/>
                <wp:docPr id="1757302322"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3765" cy="25019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F84655A" w14:textId="77777777" w:rsidR="00A870D3" w:rsidRDefault="00A870D3" w:rsidP="00A870D3">
                            <w:pPr>
                              <w:widowControl w:val="0"/>
                              <w:rPr>
                                <w:color w:val="FFFFFF"/>
                                <w:szCs w:val="22"/>
                              </w:rPr>
                            </w:pPr>
                            <w:r>
                              <w:rPr>
                                <w:color w:val="FFFFFF"/>
                                <w:szCs w:val="22"/>
                              </w:rPr>
                              <w:t>Hospitation 14.2.25</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1DB25A" id="Textfeld 10" o:spid="_x0000_s1034" type="#_x0000_t202" style="position:absolute;margin-left:326.7pt;margin-top:392.2pt;width:171.95pt;height:19.7pt;z-index:25169408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" filled="f" fillcolor="#5b9bd5" stroked="f" strokecolor="black [0]" strokeweight="2pt">
                <v:textbox inset="2.88pt,2.88pt,2.88pt,2.88pt">
                  <w:txbxContent>
                    <w:p w14:paraId="4F84655A" w14:textId="77777777" w:rsidR="00A870D3" w:rsidRDefault="00A870D3" w:rsidP="00A870D3">
                      <w:pPr>
                        <w:widowControl w:val="0"/>
                        <w:rPr>
                          <w:color w:val="FFFFFF"/>
                          <w:szCs w:val="22"/>
                        </w:rPr>
                      </w:pPr>
                      <w:r>
                        <w:rPr>
                          <w:color w:val="FFFFFF"/>
                          <w:szCs w:val="22"/>
                        </w:rPr>
                        <w:t>Hospitation 14.2.25</w:t>
                      </w:r>
                    </w:p>
                  </w:txbxContent>
                </v:textbox>
              </v:shape>
            </w:pict>
          </mc:Fallback>
        </mc:AlternateContent>
      </w:r>
      <w:r>
        <w:rPr>
          <w:rFonts w:ascii="Times New Roman" w:hAnsi="Times New Roman" w:cs="Times New Roman"/>
          <w:noProof/>
          <w:sz w:val="24"/>
          <w:szCs w:val="24"/>
        </w:rPr>
        <mc:AlternateContent>
          <mc:Choice Requires="wps">
            <w:drawing>
              <wp:anchor distT="36576" distB="36576" distL="36576" distR="36576" simplePos="0" relativeHeight="251695112" behindDoc="0" locked="0" layoutInCell="1" allowOverlap="1" wp14:anchorId="304FD321" wp14:editId="57B61252">
                <wp:simplePos x="0" y="0"/>
                <wp:positionH relativeFrom="column">
                  <wp:posOffset>4326890</wp:posOffset>
                </wp:positionH>
                <wp:positionV relativeFrom="paragraph">
                  <wp:posOffset>4704715</wp:posOffset>
                </wp:positionV>
                <wp:extent cx="1848485" cy="295275"/>
                <wp:effectExtent l="0" t="3810" r="1905" b="0"/>
                <wp:wrapNone/>
                <wp:docPr id="1286346085"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8485" cy="29527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676535E" w14:textId="77777777" w:rsidR="00A870D3" w:rsidRDefault="00A870D3" w:rsidP="00A870D3">
                            <w:pPr>
                              <w:widowControl w:val="0"/>
                              <w:rPr>
                                <w:color w:val="FFFFFF"/>
                                <w:szCs w:val="22"/>
                              </w:rPr>
                            </w:pPr>
                            <w:r>
                              <w:rPr>
                                <w:color w:val="FFFFFF"/>
                                <w:szCs w:val="22"/>
                              </w:rPr>
                              <w:t>Online-Werkstatt 3</w:t>
                            </w:r>
                          </w:p>
                          <w:p w14:paraId="64693602" w14:textId="77777777" w:rsidR="00A870D3" w:rsidRDefault="00A870D3" w:rsidP="00A870D3">
                            <w:pPr>
                              <w:widowControl w:val="0"/>
                              <w:rPr>
                                <w:color w:val="FFFFFF"/>
                                <w:szCs w:val="22"/>
                              </w:rPr>
                            </w:pPr>
                            <w:r>
                              <w:rPr>
                                <w:color w:val="FFFFFF"/>
                                <w:szCs w:val="22"/>
                              </w:rPr>
                              <w:t>.Block</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4FD321" id="Textfeld 9" o:spid="_x0000_s1035" type="#_x0000_t202" style="position:absolute;margin-left:340.7pt;margin-top:370.45pt;width:145.55pt;height:23.25pt;z-index:25169511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" filled="f" fillcolor="#5b9bd5" stroked="f" strokecolor="black [0]" strokeweight="2pt">
                <v:textbox inset="2.88pt,2.88pt,2.88pt,2.88pt">
                  <w:txbxContent>
                    <w:p w14:paraId="6676535E" w14:textId="77777777" w:rsidR="00A870D3" w:rsidRDefault="00A870D3" w:rsidP="00A870D3">
                      <w:pPr>
                        <w:widowControl w:val="0"/>
                        <w:rPr>
                          <w:color w:val="FFFFFF"/>
                          <w:szCs w:val="22"/>
                        </w:rPr>
                      </w:pPr>
                      <w:r>
                        <w:rPr>
                          <w:color w:val="FFFFFF"/>
                          <w:szCs w:val="22"/>
                        </w:rPr>
                        <w:t>Online-Werkstatt 3</w:t>
                      </w:r>
                    </w:p>
                    <w:p w14:paraId="64693602" w14:textId="77777777" w:rsidR="00A870D3" w:rsidRDefault="00A870D3" w:rsidP="00A870D3">
                      <w:pPr>
                        <w:widowControl w:val="0"/>
                        <w:rPr>
                          <w:color w:val="FFFFFF"/>
                          <w:szCs w:val="22"/>
                        </w:rPr>
                      </w:pPr>
                      <w:r>
                        <w:rPr>
                          <w:color w:val="FFFFFF"/>
                          <w:szCs w:val="22"/>
                        </w:rPr>
                        <w:t>.Block</w:t>
                      </w:r>
                    </w:p>
                  </w:txbxContent>
                </v:textbox>
              </v:shape>
            </w:pict>
          </mc:Fallback>
        </mc:AlternateContent>
      </w:r>
      <w:r>
        <w:rPr>
          <w:rFonts w:ascii="Times New Roman" w:hAnsi="Times New Roman" w:cs="Times New Roman"/>
          <w:noProof/>
          <w:sz w:val="24"/>
          <w:szCs w:val="24"/>
        </w:rPr>
        <mc:AlternateContent>
          <mc:Choice Requires="wps">
            <w:drawing>
              <wp:anchor distT="36576" distB="36576" distL="36576" distR="36576" simplePos="0" relativeHeight="251696136" behindDoc="0" locked="0" layoutInCell="1" allowOverlap="1" wp14:anchorId="016367D1" wp14:editId="07F86FCA">
                <wp:simplePos x="0" y="0"/>
                <wp:positionH relativeFrom="column">
                  <wp:posOffset>4549140</wp:posOffset>
                </wp:positionH>
                <wp:positionV relativeFrom="paragraph">
                  <wp:posOffset>4448810</wp:posOffset>
                </wp:positionV>
                <wp:extent cx="721360" cy="210820"/>
                <wp:effectExtent l="635" t="0" r="1905" b="0"/>
                <wp:wrapNone/>
                <wp:docPr id="927133615" name="Textfeld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21082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FF2A141" w14:textId="77777777" w:rsidR="00A870D3" w:rsidRDefault="00A870D3" w:rsidP="00A870D3">
                            <w:pPr>
                              <w:widowControl w:val="0"/>
                              <w:rPr>
                                <w:color w:val="FFFFFF"/>
                                <w:szCs w:val="22"/>
                              </w:rPr>
                            </w:pPr>
                            <w:r>
                              <w:rPr>
                                <w:color w:val="FFFFFF"/>
                                <w:szCs w:val="22"/>
                              </w:rPr>
                              <w:t xml:space="preserve">WLI Test </w:t>
                            </w:r>
                          </w:p>
                          <w:p w14:paraId="0A210A7E" w14:textId="77777777" w:rsidR="00A870D3" w:rsidRDefault="00A870D3" w:rsidP="00A870D3">
                            <w:pPr>
                              <w:widowControl w:val="0"/>
                              <w:rPr>
                                <w:color w:val="FFFFFF"/>
                                <w:szCs w:val="22"/>
                              </w:rPr>
                            </w:pPr>
                            <w:r>
                              <w:rPr>
                                <w:color w:val="FFFFFF"/>
                                <w:szCs w:val="22"/>
                              </w:rPr>
                              <w:t>.Block</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6367D1" id="Textfeld 8" o:spid="_x0000_s1036" type="#_x0000_t202" style="position:absolute;margin-left:358.2pt;margin-top:350.3pt;width:56.8pt;height:16.6pt;z-index:2516961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" filled="f" fillcolor="#5b9bd5" stroked="f" strokecolor="black [0]" strokeweight="2pt">
                <v:textbox inset="2.88pt,2.88pt,2.88pt,2.88pt">
                  <w:txbxContent>
                    <w:p w14:paraId="2FF2A141" w14:textId="77777777" w:rsidR="00A870D3" w:rsidRDefault="00A870D3" w:rsidP="00A870D3">
                      <w:pPr>
                        <w:widowControl w:val="0"/>
                        <w:rPr>
                          <w:color w:val="FFFFFF"/>
                          <w:szCs w:val="22"/>
                        </w:rPr>
                      </w:pPr>
                      <w:r>
                        <w:rPr>
                          <w:color w:val="FFFFFF"/>
                          <w:szCs w:val="22"/>
                        </w:rPr>
                        <w:t xml:space="preserve">WLI Test </w:t>
                      </w:r>
                    </w:p>
                    <w:p w14:paraId="0A210A7E" w14:textId="77777777" w:rsidR="00A870D3" w:rsidRDefault="00A870D3" w:rsidP="00A870D3">
                      <w:pPr>
                        <w:widowControl w:val="0"/>
                        <w:rPr>
                          <w:color w:val="FFFFFF"/>
                          <w:szCs w:val="22"/>
                        </w:rPr>
                      </w:pPr>
                      <w:r>
                        <w:rPr>
                          <w:color w:val="FFFFFF"/>
                          <w:szCs w:val="22"/>
                        </w:rPr>
                        <w:t>.Block</w:t>
                      </w:r>
                    </w:p>
                  </w:txbxContent>
                </v:textbox>
              </v:shape>
            </w:pict>
          </mc:Fallback>
        </mc:AlternateContent>
      </w:r>
      <w:r>
        <w:rPr>
          <w:rFonts w:ascii="Times New Roman" w:hAnsi="Times New Roman" w:cs="Times New Roman"/>
          <w:noProof/>
          <w:sz w:val="24"/>
          <w:szCs w:val="24"/>
        </w:rPr>
        <mc:AlternateContent>
          <mc:Choice Requires="wps">
            <w:drawing>
              <wp:anchor distT="36576" distB="36576" distL="36576" distR="36576" simplePos="0" relativeHeight="251697160" behindDoc="0" locked="0" layoutInCell="1" allowOverlap="1" wp14:anchorId="5D9273B2" wp14:editId="44916F21">
                <wp:simplePos x="0" y="0"/>
                <wp:positionH relativeFrom="column">
                  <wp:posOffset>4686935</wp:posOffset>
                </wp:positionH>
                <wp:positionV relativeFrom="paragraph">
                  <wp:posOffset>4189095</wp:posOffset>
                </wp:positionV>
                <wp:extent cx="1341755" cy="218440"/>
                <wp:effectExtent l="0" t="0" r="0" b="3810"/>
                <wp:wrapNone/>
                <wp:docPr id="305878560" name="Textfeld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21844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1DE3C7E" w14:textId="77777777" w:rsidR="00A870D3" w:rsidRDefault="00A870D3" w:rsidP="00A870D3">
                            <w:pPr>
                              <w:widowControl w:val="0"/>
                              <w:rPr>
                                <w:color w:val="FFFFFF"/>
                                <w:szCs w:val="22"/>
                              </w:rPr>
                            </w:pPr>
                            <w:r>
                              <w:rPr>
                                <w:color w:val="FFFFFF"/>
                                <w:szCs w:val="22"/>
                              </w:rPr>
                              <w:t>Hospitation 27.6.25</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9273B2" id="Textfeld 7" o:spid="_x0000_s1037" type="#_x0000_t202" style="position:absolute;margin-left:369.05pt;margin-top:329.85pt;width:105.65pt;height:17.2pt;z-index:25169716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" filled="f" fillcolor="#5b9bd5" stroked="f" strokecolor="black [0]" strokeweight="2pt">
                <v:textbox inset="2.88pt,2.88pt,2.88pt,2.88pt">
                  <w:txbxContent>
                    <w:p w14:paraId="71DE3C7E" w14:textId="77777777" w:rsidR="00A870D3" w:rsidRDefault="00A870D3" w:rsidP="00A870D3">
                      <w:pPr>
                        <w:widowControl w:val="0"/>
                        <w:rPr>
                          <w:color w:val="FFFFFF"/>
                          <w:szCs w:val="22"/>
                        </w:rPr>
                      </w:pPr>
                      <w:r>
                        <w:rPr>
                          <w:color w:val="FFFFFF"/>
                          <w:szCs w:val="22"/>
                        </w:rPr>
                        <w:t>Hospitation 27.6.25</w:t>
                      </w:r>
                    </w:p>
                  </w:txbxContent>
                </v:textbox>
              </v:shape>
            </w:pict>
          </mc:Fallback>
        </mc:AlternateContent>
      </w:r>
    </w:p>
    <w:p w14:paraId="033709AA" w14:textId="714421BF" w:rsidR="007F07FF" w:rsidRDefault="00D869D0">
      <w:r w:rsidRPr="00D869D0">
        <w:rPr>
          <w:noProof/>
        </w:rPr>
        <w:drawing>
          <wp:anchor distT="0" distB="0" distL="114300" distR="114300" simplePos="0" relativeHeight="251699208" behindDoc="0" locked="0" layoutInCell="1" allowOverlap="1" wp14:anchorId="537F2302" wp14:editId="5DCF974E">
            <wp:simplePos x="0" y="0"/>
            <wp:positionH relativeFrom="margin">
              <wp:align>right</wp:align>
            </wp:positionH>
            <wp:positionV relativeFrom="paragraph">
              <wp:posOffset>438785</wp:posOffset>
            </wp:positionV>
            <wp:extent cx="6111875" cy="6619875"/>
            <wp:effectExtent l="0" t="0" r="3175" b="9525"/>
            <wp:wrapTight wrapText="bothSides">
              <wp:wrapPolygon edited="0">
                <wp:start x="0" y="0"/>
                <wp:lineTo x="0" y="21569"/>
                <wp:lineTo x="21544" y="21569"/>
                <wp:lineTo x="21544" y="0"/>
                <wp:lineTo x="0" y="0"/>
              </wp:wrapPolygon>
            </wp:wrapTight>
            <wp:docPr id="160295347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53477" name=""/>
                    <pic:cNvPicPr/>
                  </pic:nvPicPr>
                  <pic:blipFill>
                    <a:blip r:embed="rId16"/>
                    <a:stretch>
                      <a:fillRect/>
                    </a:stretch>
                  </pic:blipFill>
                  <pic:spPr>
                    <a:xfrm>
                      <a:off x="0" y="0"/>
                      <a:ext cx="6111875" cy="6619875"/>
                    </a:xfrm>
                    <a:prstGeom prst="rect">
                      <a:avLst/>
                    </a:prstGeom>
                  </pic:spPr>
                </pic:pic>
              </a:graphicData>
            </a:graphic>
            <wp14:sizeRelH relativeFrom="margin">
              <wp14:pctWidth>0</wp14:pctWidth>
            </wp14:sizeRelH>
            <wp14:sizeRelV relativeFrom="margin">
              <wp14:pctHeight>0</wp14:pctHeight>
            </wp14:sizeRelV>
          </wp:anchor>
        </w:drawing>
      </w:r>
      <w:r w:rsidR="007F07FF">
        <w:br w:type="page"/>
      </w:r>
    </w:p>
    <w:p w14:paraId="04BF05F2" w14:textId="55B98C93" w:rsidR="003B3E06" w:rsidRPr="003B3E06" w:rsidRDefault="003B3E06" w:rsidP="002D42A4">
      <w:pPr>
        <w:pStyle w:val="berschrift1"/>
      </w:pPr>
      <w:bookmarkStart w:id="2" w:name="_Toc190970190"/>
      <w:r>
        <w:lastRenderedPageBreak/>
        <w:t>Vorwort</w:t>
      </w:r>
      <w:bookmarkEnd w:id="2"/>
    </w:p>
    <w:p w14:paraId="6C12EE84" w14:textId="0E5E35A4" w:rsidR="007B48DD" w:rsidRPr="00B7415E" w:rsidRDefault="0039766D" w:rsidP="007B48DD">
      <w:pPr>
        <w:rPr>
          <w:szCs w:val="22"/>
        </w:rPr>
      </w:pPr>
      <w:r w:rsidRPr="00B7415E">
        <w:rPr>
          <w:szCs w:val="22"/>
        </w:rPr>
        <w:t xml:space="preserve">Es freut mich </w:t>
      </w:r>
      <w:r w:rsidR="00D85DE9" w:rsidRPr="00B7415E">
        <w:rPr>
          <w:szCs w:val="22"/>
        </w:rPr>
        <w:t>Ihnen mein persönliches didaktisches Po</w:t>
      </w:r>
      <w:r w:rsidR="00F967D1" w:rsidRPr="00B7415E">
        <w:rPr>
          <w:szCs w:val="22"/>
        </w:rPr>
        <w:t>r</w:t>
      </w:r>
      <w:r w:rsidR="00D85DE9" w:rsidRPr="00B7415E">
        <w:rPr>
          <w:szCs w:val="22"/>
        </w:rPr>
        <w:t xml:space="preserve">tfolio zu präsentieren. Es spiegelt </w:t>
      </w:r>
      <w:r w:rsidR="0000560D" w:rsidRPr="00B7415E">
        <w:rPr>
          <w:szCs w:val="22"/>
        </w:rPr>
        <w:t xml:space="preserve">meine neu entdeckte Leidenschaft und mein Engagement für </w:t>
      </w:r>
      <w:r w:rsidR="00F67F36" w:rsidRPr="00B7415E">
        <w:rPr>
          <w:szCs w:val="22"/>
        </w:rPr>
        <w:t xml:space="preserve">den Beruf des </w:t>
      </w:r>
      <w:r w:rsidR="00314169" w:rsidRPr="00B7415E">
        <w:rPr>
          <w:szCs w:val="22"/>
        </w:rPr>
        <w:t>Dozenten</w:t>
      </w:r>
      <w:r w:rsidR="00F67F36" w:rsidRPr="00B7415E">
        <w:rPr>
          <w:szCs w:val="22"/>
        </w:rPr>
        <w:t xml:space="preserve"> </w:t>
      </w:r>
      <w:r w:rsidR="00F967D1" w:rsidRPr="00B7415E">
        <w:rPr>
          <w:szCs w:val="22"/>
        </w:rPr>
        <w:t>wider</w:t>
      </w:r>
      <w:r w:rsidR="00F67F36" w:rsidRPr="00B7415E">
        <w:rPr>
          <w:szCs w:val="22"/>
        </w:rPr>
        <w:t xml:space="preserve">. Es zeigt unter anderem meinen </w:t>
      </w:r>
      <w:r w:rsidR="00F967D1" w:rsidRPr="00B7415E">
        <w:rPr>
          <w:szCs w:val="22"/>
        </w:rPr>
        <w:t>Weg,</w:t>
      </w:r>
      <w:r w:rsidR="00F67F36" w:rsidRPr="00B7415E">
        <w:rPr>
          <w:szCs w:val="22"/>
        </w:rPr>
        <w:t xml:space="preserve"> der hinter</w:t>
      </w:r>
      <w:r w:rsidR="00F967D1" w:rsidRPr="00B7415E">
        <w:rPr>
          <w:szCs w:val="22"/>
        </w:rPr>
        <w:t xml:space="preserve"> </w:t>
      </w:r>
      <w:r w:rsidR="00F67F36" w:rsidRPr="00B7415E">
        <w:rPr>
          <w:szCs w:val="22"/>
        </w:rPr>
        <w:t xml:space="preserve">mir liegt und den </w:t>
      </w:r>
      <w:r w:rsidR="00AE4425" w:rsidRPr="00B7415E">
        <w:rPr>
          <w:szCs w:val="22"/>
        </w:rPr>
        <w:t>Weg,</w:t>
      </w:r>
      <w:r w:rsidR="00F67F36" w:rsidRPr="00B7415E">
        <w:rPr>
          <w:szCs w:val="22"/>
        </w:rPr>
        <w:t xml:space="preserve"> den ich </w:t>
      </w:r>
      <w:r w:rsidR="00F967D1" w:rsidRPr="00B7415E">
        <w:rPr>
          <w:szCs w:val="22"/>
        </w:rPr>
        <w:t>mit diesem Portfolio starte.</w:t>
      </w:r>
      <w:r w:rsidR="00AE4425" w:rsidRPr="00B7415E">
        <w:rPr>
          <w:szCs w:val="22"/>
        </w:rPr>
        <w:t xml:space="preserve"> </w:t>
      </w:r>
      <w:r w:rsidR="00170208" w:rsidRPr="00B7415E">
        <w:rPr>
          <w:szCs w:val="22"/>
        </w:rPr>
        <w:t>Das Sammeln</w:t>
      </w:r>
      <w:r w:rsidR="00AE4425" w:rsidRPr="00B7415E">
        <w:rPr>
          <w:szCs w:val="22"/>
        </w:rPr>
        <w:t xml:space="preserve"> von praktischer Erfahrung </w:t>
      </w:r>
      <w:r w:rsidR="00B90714" w:rsidRPr="00B7415E">
        <w:rPr>
          <w:szCs w:val="22"/>
        </w:rPr>
        <w:t>im Vermitteln von Wissen und die passende Theoretische Ausbildung</w:t>
      </w:r>
      <w:r w:rsidR="00EC7F41" w:rsidRPr="00B7415E">
        <w:rPr>
          <w:szCs w:val="22"/>
        </w:rPr>
        <w:t xml:space="preserve"> im EHB</w:t>
      </w:r>
      <w:r w:rsidR="00B90714" w:rsidRPr="00B7415E">
        <w:rPr>
          <w:szCs w:val="22"/>
        </w:rPr>
        <w:t xml:space="preserve"> sollen mich für die Zukunft stärken. </w:t>
      </w:r>
    </w:p>
    <w:p w14:paraId="7C17656F" w14:textId="1702FDAE" w:rsidR="00EC7F41" w:rsidRPr="00B7415E" w:rsidRDefault="00EC7F41" w:rsidP="007B48DD">
      <w:pPr>
        <w:rPr>
          <w:szCs w:val="22"/>
        </w:rPr>
      </w:pPr>
      <w:r w:rsidRPr="00B7415E">
        <w:rPr>
          <w:szCs w:val="22"/>
        </w:rPr>
        <w:t>Im Zentrum meine</w:t>
      </w:r>
      <w:r w:rsidR="00FB5054" w:rsidRPr="00B7415E">
        <w:rPr>
          <w:szCs w:val="22"/>
        </w:rPr>
        <w:t xml:space="preserve">s Portfolios stehen die Leistungsnachweise sowie die </w:t>
      </w:r>
      <w:r w:rsidR="009E2952" w:rsidRPr="00B7415E">
        <w:rPr>
          <w:szCs w:val="22"/>
        </w:rPr>
        <w:t>Überzeugung,</w:t>
      </w:r>
      <w:r w:rsidR="00FB5054" w:rsidRPr="00B7415E">
        <w:rPr>
          <w:szCs w:val="22"/>
        </w:rPr>
        <w:t xml:space="preserve"> dass lernen durch aktive Teiln</w:t>
      </w:r>
      <w:r w:rsidR="00CC4E10" w:rsidRPr="00B7415E">
        <w:rPr>
          <w:szCs w:val="22"/>
        </w:rPr>
        <w:t xml:space="preserve">ahme und </w:t>
      </w:r>
      <w:r w:rsidR="00977493" w:rsidRPr="00B7415E">
        <w:rPr>
          <w:szCs w:val="22"/>
        </w:rPr>
        <w:t>Mitgestaltung</w:t>
      </w:r>
      <w:r w:rsidR="00CC4E10" w:rsidRPr="00B7415E">
        <w:rPr>
          <w:szCs w:val="22"/>
        </w:rPr>
        <w:t xml:space="preserve"> im Unterricht </w:t>
      </w:r>
      <w:r w:rsidR="00977493" w:rsidRPr="00B7415E">
        <w:rPr>
          <w:szCs w:val="22"/>
        </w:rPr>
        <w:t>Studierende weiterbringen.</w:t>
      </w:r>
      <w:r w:rsidR="009E2952" w:rsidRPr="00B7415E">
        <w:rPr>
          <w:szCs w:val="22"/>
        </w:rPr>
        <w:t xml:space="preserve"> Ziele sollen erreicht oder gar übertroffen werden. </w:t>
      </w:r>
      <w:r w:rsidR="004C014D" w:rsidRPr="00B7415E">
        <w:rPr>
          <w:szCs w:val="22"/>
        </w:rPr>
        <w:t xml:space="preserve">Ich lade </w:t>
      </w:r>
      <w:r w:rsidR="00040B5F" w:rsidRPr="00B7415E">
        <w:rPr>
          <w:szCs w:val="22"/>
        </w:rPr>
        <w:t xml:space="preserve">Sie ein in meinen didaktischen Ansätzen und Projekten </w:t>
      </w:r>
      <w:r w:rsidR="004C014D" w:rsidRPr="00B7415E">
        <w:rPr>
          <w:szCs w:val="22"/>
        </w:rPr>
        <w:t>sich einen Eindruck von mir und meiner Arbeit zu verschaffen. Starten wir mit der Vergangenheit</w:t>
      </w:r>
      <w:r w:rsidR="00170208" w:rsidRPr="00B7415E">
        <w:rPr>
          <w:szCs w:val="22"/>
        </w:rPr>
        <w:t>.</w:t>
      </w:r>
      <w:r w:rsidR="009E2952" w:rsidRPr="00B7415E">
        <w:rPr>
          <w:szCs w:val="22"/>
        </w:rPr>
        <w:t xml:space="preserve"> </w:t>
      </w:r>
      <w:r w:rsidR="00977493" w:rsidRPr="00B7415E">
        <w:rPr>
          <w:szCs w:val="22"/>
        </w:rPr>
        <w:t xml:space="preserve"> </w:t>
      </w:r>
    </w:p>
    <w:p w14:paraId="7C125CB2" w14:textId="77777777" w:rsidR="00200F1B" w:rsidRDefault="00200F1B" w:rsidP="004A35D4"/>
    <w:p w14:paraId="677B1C9C" w14:textId="7249E178" w:rsidR="00BF74D9" w:rsidRPr="002D42A4" w:rsidRDefault="005D5263" w:rsidP="002D42A4">
      <w:pPr>
        <w:pStyle w:val="berschrift1"/>
      </w:pPr>
      <w:bookmarkStart w:id="3" w:name="_Toc176705984"/>
      <w:bookmarkStart w:id="4" w:name="_Toc190970191"/>
      <w:r w:rsidRPr="002D42A4">
        <w:t>Lebenslauf</w:t>
      </w:r>
      <w:r w:rsidR="004B7561" w:rsidRPr="002D42A4">
        <w:t xml:space="preserve"> (CV)</w:t>
      </w:r>
      <w:bookmarkEnd w:id="3"/>
      <w:bookmarkEnd w:id="4"/>
    </w:p>
    <w:p w14:paraId="790587ED" w14:textId="77777777" w:rsidR="007B48DD" w:rsidRDefault="007B48DD" w:rsidP="007B48DD"/>
    <w:p w14:paraId="79251E6A" w14:textId="5DB81101" w:rsidR="00D952E5" w:rsidRPr="003F2490" w:rsidRDefault="00D952E5" w:rsidP="004B7561">
      <w:pPr>
        <w:pStyle w:val="berschrift2"/>
      </w:pPr>
      <w:bookmarkStart w:id="5" w:name="_Toc176705985"/>
      <w:bookmarkStart w:id="6" w:name="_Toc190970192"/>
      <w:r w:rsidRPr="003F2490">
        <w:t>Berufserfahrung</w:t>
      </w:r>
      <w:bookmarkEnd w:id="5"/>
      <w:bookmarkEnd w:id="6"/>
      <w:r w:rsidR="00693E86">
        <w:br/>
      </w:r>
    </w:p>
    <w:p w14:paraId="200CCE7B" w14:textId="77777777" w:rsidR="00D952E5" w:rsidRPr="00B7415E" w:rsidRDefault="00D952E5" w:rsidP="00D952E5">
      <w:pPr>
        <w:rPr>
          <w:b/>
          <w:bCs/>
          <w:szCs w:val="22"/>
        </w:rPr>
      </w:pPr>
      <w:r w:rsidRPr="00B7415E">
        <w:rPr>
          <w:szCs w:val="22"/>
        </w:rPr>
        <w:t>06/2020– heute</w:t>
      </w:r>
      <w:r w:rsidRPr="00B7415E">
        <w:rPr>
          <w:b/>
          <w:bCs/>
          <w:szCs w:val="22"/>
        </w:rPr>
        <w:tab/>
      </w:r>
      <w:r w:rsidRPr="00B7415E">
        <w:rPr>
          <w:b/>
          <w:bCs/>
          <w:szCs w:val="22"/>
        </w:rPr>
        <w:tab/>
        <w:t xml:space="preserve">Hauswart Schulanlage </w:t>
      </w:r>
      <w:proofErr w:type="spellStart"/>
      <w:r w:rsidRPr="00B7415E">
        <w:rPr>
          <w:b/>
          <w:bCs/>
          <w:szCs w:val="22"/>
        </w:rPr>
        <w:t>Inwil</w:t>
      </w:r>
      <w:proofErr w:type="spellEnd"/>
      <w:r w:rsidRPr="00B7415E">
        <w:rPr>
          <w:b/>
          <w:bCs/>
          <w:szCs w:val="22"/>
        </w:rPr>
        <w:t xml:space="preserve"> Baar</w:t>
      </w:r>
    </w:p>
    <w:p w14:paraId="265A15D5" w14:textId="5A8A864A" w:rsidR="00D952E5" w:rsidRPr="00B7415E" w:rsidRDefault="00D952E5" w:rsidP="00EB2EAF">
      <w:pPr>
        <w:ind w:left="2835"/>
        <w:rPr>
          <w:szCs w:val="22"/>
        </w:rPr>
      </w:pPr>
      <w:r w:rsidRPr="00B7415E">
        <w:rPr>
          <w:szCs w:val="22"/>
        </w:rPr>
        <w:t>Leitung der Hauswartung mit Führungsverantwortung von 7 Mitarbeitern, Pflege und Unterhalt der Anlage innen und aussen inkl. allen technischen Anlagen. Pikett und Sicherheitsverantwortung.</w:t>
      </w:r>
      <w:r w:rsidRPr="00B7415E">
        <w:rPr>
          <w:szCs w:val="22"/>
        </w:rPr>
        <w:br/>
      </w:r>
    </w:p>
    <w:p w14:paraId="69045B5A" w14:textId="77777777" w:rsidR="00D952E5" w:rsidRPr="00B7415E" w:rsidRDefault="00D952E5" w:rsidP="00D952E5">
      <w:pPr>
        <w:rPr>
          <w:b/>
          <w:bCs/>
          <w:szCs w:val="22"/>
        </w:rPr>
      </w:pPr>
      <w:r w:rsidRPr="00B7415E">
        <w:rPr>
          <w:szCs w:val="22"/>
        </w:rPr>
        <w:t>06/2015– 05/2020</w:t>
      </w:r>
      <w:r w:rsidRPr="00B7415E">
        <w:rPr>
          <w:b/>
          <w:bCs/>
          <w:szCs w:val="22"/>
        </w:rPr>
        <w:tab/>
      </w:r>
      <w:r w:rsidRPr="00B7415E">
        <w:rPr>
          <w:b/>
          <w:bCs/>
          <w:szCs w:val="22"/>
        </w:rPr>
        <w:tab/>
        <w:t>Betriebsleiter Camping Unterägeri</w:t>
      </w:r>
    </w:p>
    <w:p w14:paraId="6FA62CB2" w14:textId="78125717" w:rsidR="00D952E5" w:rsidRPr="00B7415E" w:rsidRDefault="00D952E5" w:rsidP="00EB2EAF">
      <w:pPr>
        <w:ind w:left="2835"/>
        <w:rPr>
          <w:szCs w:val="22"/>
        </w:rPr>
      </w:pPr>
      <w:r w:rsidRPr="00B7415E">
        <w:rPr>
          <w:szCs w:val="22"/>
        </w:rPr>
        <w:t>Selbständige Leitung des Betriebes inkl. Restaurant und Shop mit voller Budgetverantwortung. Rekrutierung, Einsatz und Führung von bis zu 10 Mitarbeitern. Pflege und Unterhalt der Aussenanlagen und der Gebäudetechnik.</w:t>
      </w:r>
    </w:p>
    <w:p w14:paraId="550D8D4B" w14:textId="77777777" w:rsidR="00D952E5" w:rsidRPr="00B7415E" w:rsidRDefault="00D952E5" w:rsidP="00D952E5">
      <w:pPr>
        <w:rPr>
          <w:b/>
          <w:bCs/>
          <w:szCs w:val="22"/>
        </w:rPr>
      </w:pPr>
      <w:r w:rsidRPr="00B7415E">
        <w:rPr>
          <w:b/>
          <w:bCs/>
          <w:szCs w:val="22"/>
        </w:rPr>
        <w:t> </w:t>
      </w:r>
    </w:p>
    <w:p w14:paraId="03F24DFE" w14:textId="77777777" w:rsidR="00D952E5" w:rsidRPr="00B7415E" w:rsidRDefault="00D952E5" w:rsidP="00D952E5">
      <w:pPr>
        <w:rPr>
          <w:b/>
          <w:bCs/>
          <w:szCs w:val="22"/>
        </w:rPr>
      </w:pPr>
      <w:r w:rsidRPr="00B7415E">
        <w:rPr>
          <w:szCs w:val="22"/>
        </w:rPr>
        <w:t xml:space="preserve">05/2014-02/2015 </w:t>
      </w:r>
      <w:r w:rsidRPr="00B7415E">
        <w:rPr>
          <w:b/>
          <w:bCs/>
          <w:szCs w:val="22"/>
        </w:rPr>
        <w:tab/>
      </w:r>
      <w:r w:rsidRPr="00B7415E">
        <w:rPr>
          <w:b/>
          <w:bCs/>
          <w:szCs w:val="22"/>
        </w:rPr>
        <w:tab/>
        <w:t xml:space="preserve">Produktionsleiter/Verkauf, </w:t>
      </w:r>
      <w:proofErr w:type="spellStart"/>
      <w:r w:rsidRPr="00B7415E">
        <w:rPr>
          <w:b/>
          <w:bCs/>
          <w:szCs w:val="22"/>
        </w:rPr>
        <w:t>Sitzwerk</w:t>
      </w:r>
      <w:proofErr w:type="spellEnd"/>
      <w:r w:rsidRPr="00B7415E">
        <w:rPr>
          <w:b/>
          <w:bCs/>
          <w:szCs w:val="22"/>
        </w:rPr>
        <w:t xml:space="preserve"> AG 6340 Baar</w:t>
      </w:r>
    </w:p>
    <w:p w14:paraId="01A6B14A" w14:textId="58C02862" w:rsidR="00D952E5" w:rsidRPr="00B7415E" w:rsidRDefault="00D952E5" w:rsidP="00900147">
      <w:pPr>
        <w:ind w:left="2835"/>
        <w:rPr>
          <w:szCs w:val="22"/>
        </w:rPr>
      </w:pPr>
      <w:r w:rsidRPr="00B7415E">
        <w:rPr>
          <w:szCs w:val="22"/>
        </w:rPr>
        <w:t>Kundenbetreuung und Verkauf von Gastronomie-Möbeln. Akquisition von Neukunden inkl. Montage und Lieferung. Bestellung und Pflege der internationalen Lieferanten</w:t>
      </w:r>
    </w:p>
    <w:p w14:paraId="72EC1735" w14:textId="77777777" w:rsidR="00D952E5" w:rsidRPr="00B7415E" w:rsidRDefault="00D952E5" w:rsidP="00D952E5">
      <w:pPr>
        <w:rPr>
          <w:szCs w:val="22"/>
        </w:rPr>
      </w:pPr>
      <w:r w:rsidRPr="00B7415E">
        <w:rPr>
          <w:szCs w:val="22"/>
        </w:rPr>
        <w:t> </w:t>
      </w:r>
    </w:p>
    <w:p w14:paraId="6643365A" w14:textId="77777777" w:rsidR="00D952E5" w:rsidRPr="00B7415E" w:rsidRDefault="00D952E5" w:rsidP="00D952E5">
      <w:pPr>
        <w:rPr>
          <w:b/>
          <w:bCs/>
          <w:szCs w:val="22"/>
        </w:rPr>
      </w:pPr>
      <w:r w:rsidRPr="00B7415E">
        <w:rPr>
          <w:szCs w:val="22"/>
        </w:rPr>
        <w:t xml:space="preserve">06/2012-04/2014 </w:t>
      </w:r>
      <w:r w:rsidRPr="00B7415E">
        <w:rPr>
          <w:szCs w:val="22"/>
        </w:rPr>
        <w:tab/>
      </w:r>
      <w:r w:rsidRPr="00B7415E">
        <w:rPr>
          <w:szCs w:val="22"/>
        </w:rPr>
        <w:tab/>
      </w:r>
      <w:r w:rsidRPr="00B7415E">
        <w:rPr>
          <w:b/>
          <w:bCs/>
          <w:szCs w:val="22"/>
        </w:rPr>
        <w:t xml:space="preserve">Betriebsleiter </w:t>
      </w:r>
      <w:proofErr w:type="spellStart"/>
      <w:r w:rsidRPr="00B7415E">
        <w:rPr>
          <w:b/>
          <w:bCs/>
          <w:szCs w:val="22"/>
        </w:rPr>
        <w:t>Wädenswilerhaus</w:t>
      </w:r>
      <w:proofErr w:type="spellEnd"/>
      <w:r w:rsidRPr="00B7415E">
        <w:rPr>
          <w:b/>
          <w:bCs/>
          <w:szCs w:val="22"/>
        </w:rPr>
        <w:t>, 7134 Obersaxen</w:t>
      </w:r>
    </w:p>
    <w:p w14:paraId="3B8907DE" w14:textId="77777777" w:rsidR="00D952E5" w:rsidRPr="00B7415E" w:rsidRDefault="00D952E5" w:rsidP="00D952E5">
      <w:pPr>
        <w:ind w:left="2835"/>
        <w:rPr>
          <w:szCs w:val="22"/>
        </w:rPr>
      </w:pPr>
      <w:r w:rsidRPr="00B7415E">
        <w:rPr>
          <w:szCs w:val="22"/>
        </w:rPr>
        <w:t xml:space="preserve">Betreiben eines Lagerhauses mit 60 Betten. Gesamtverantwortung für Verpflegung, Gästebetreuung, Küchenumbau, Unterhalt, Lingerie, </w:t>
      </w:r>
      <w:r w:rsidRPr="00B7415E">
        <w:rPr>
          <w:szCs w:val="22"/>
        </w:rPr>
        <w:tab/>
        <w:t>Behörden und Lieferanten.</w:t>
      </w:r>
    </w:p>
    <w:p w14:paraId="12FF9C14" w14:textId="77777777" w:rsidR="00D952E5" w:rsidRPr="00B7415E" w:rsidRDefault="00D952E5" w:rsidP="00D952E5">
      <w:pPr>
        <w:rPr>
          <w:szCs w:val="22"/>
        </w:rPr>
      </w:pPr>
      <w:r w:rsidRPr="00B7415E">
        <w:rPr>
          <w:szCs w:val="22"/>
        </w:rPr>
        <w:t> </w:t>
      </w:r>
    </w:p>
    <w:p w14:paraId="5258D595" w14:textId="77777777" w:rsidR="00D36A29" w:rsidRPr="00B7415E" w:rsidRDefault="00D952E5" w:rsidP="00D952E5">
      <w:pPr>
        <w:ind w:left="2835" w:hanging="2835"/>
        <w:rPr>
          <w:b/>
          <w:bCs/>
          <w:szCs w:val="22"/>
        </w:rPr>
      </w:pPr>
      <w:r w:rsidRPr="00B7415E">
        <w:rPr>
          <w:szCs w:val="22"/>
        </w:rPr>
        <w:t>12/2011-03/2012</w:t>
      </w:r>
      <w:r w:rsidRPr="00B7415E">
        <w:rPr>
          <w:szCs w:val="22"/>
        </w:rPr>
        <w:tab/>
      </w:r>
      <w:r w:rsidRPr="00B7415E">
        <w:rPr>
          <w:szCs w:val="22"/>
        </w:rPr>
        <w:tab/>
      </w:r>
      <w:r w:rsidRPr="00B7415E">
        <w:rPr>
          <w:b/>
          <w:bCs/>
          <w:szCs w:val="22"/>
        </w:rPr>
        <w:t xml:space="preserve">Rezeption Front Office Hotel Stille, 7500 St. Moritz. </w:t>
      </w:r>
    </w:p>
    <w:p w14:paraId="7313693B" w14:textId="762DB3D4" w:rsidR="00D952E5" w:rsidRPr="00D36A29" w:rsidRDefault="00D952E5" w:rsidP="00C864E1">
      <w:pPr>
        <w:ind w:left="2835"/>
        <w:rPr>
          <w:szCs w:val="24"/>
        </w:rPr>
      </w:pPr>
      <w:r w:rsidRPr="00B7415E">
        <w:rPr>
          <w:szCs w:val="22"/>
        </w:rPr>
        <w:t>(Saisonanstellung.) Selbständiges führen der Rezeption. Kundenpflege und Administration.</w:t>
      </w:r>
      <w:r w:rsidR="00900147" w:rsidRPr="00D36A29">
        <w:rPr>
          <w:szCs w:val="24"/>
        </w:rPr>
        <w:br/>
      </w:r>
    </w:p>
    <w:p w14:paraId="4AB8DE97" w14:textId="7B99E75A" w:rsidR="00D952E5" w:rsidRPr="00B7415E" w:rsidRDefault="00D952E5" w:rsidP="00D952E5">
      <w:pPr>
        <w:ind w:left="2835" w:hanging="2835"/>
        <w:rPr>
          <w:szCs w:val="22"/>
        </w:rPr>
      </w:pPr>
      <w:r w:rsidRPr="00B7415E">
        <w:rPr>
          <w:szCs w:val="22"/>
        </w:rPr>
        <w:t xml:space="preserve">11/1995-11/2011 </w:t>
      </w:r>
      <w:r w:rsidRPr="00B7415E">
        <w:rPr>
          <w:szCs w:val="22"/>
        </w:rPr>
        <w:tab/>
      </w:r>
      <w:r w:rsidRPr="00B7415E">
        <w:rPr>
          <w:szCs w:val="22"/>
        </w:rPr>
        <w:tab/>
      </w:r>
      <w:r w:rsidRPr="00B7415E">
        <w:rPr>
          <w:b/>
          <w:bCs/>
          <w:szCs w:val="22"/>
        </w:rPr>
        <w:t>Betriebsleiter Schweizer Jugendherbergen, 8042 Zürich</w:t>
      </w:r>
      <w:r w:rsidRPr="00B7415E">
        <w:rPr>
          <w:b/>
          <w:bCs/>
          <w:szCs w:val="22"/>
        </w:rPr>
        <w:tab/>
      </w:r>
      <w:r w:rsidRPr="00B7415E">
        <w:rPr>
          <w:b/>
          <w:bCs/>
          <w:szCs w:val="22"/>
        </w:rPr>
        <w:tab/>
      </w:r>
      <w:r w:rsidRPr="00B7415E">
        <w:rPr>
          <w:szCs w:val="22"/>
        </w:rPr>
        <w:t>Selbständige Leitung der Betriebe Hoch-Ybrig, Schaan-Vaduz</w:t>
      </w:r>
      <w:r w:rsidRPr="00B7415E">
        <w:rPr>
          <w:b/>
          <w:bCs/>
          <w:szCs w:val="22"/>
        </w:rPr>
        <w:t xml:space="preserve"> </w:t>
      </w:r>
      <w:r w:rsidRPr="00B7415E">
        <w:rPr>
          <w:szCs w:val="22"/>
        </w:rPr>
        <w:t xml:space="preserve">und </w:t>
      </w:r>
      <w:r w:rsidRPr="00B7415E">
        <w:rPr>
          <w:szCs w:val="22"/>
        </w:rPr>
        <w:tab/>
        <w:t xml:space="preserve">St. Moritz mit voller Budgetverantwortung. Rekrutierung, Einsatz und </w:t>
      </w:r>
      <w:r w:rsidRPr="00B7415E">
        <w:rPr>
          <w:szCs w:val="22"/>
        </w:rPr>
        <w:tab/>
        <w:t xml:space="preserve">Führung von bis zu 20 </w:t>
      </w:r>
      <w:r w:rsidR="000C3CAE" w:rsidRPr="00B7415E">
        <w:rPr>
          <w:szCs w:val="22"/>
        </w:rPr>
        <w:t>Mitarbeitern inkl.</w:t>
      </w:r>
      <w:r w:rsidRPr="00B7415E">
        <w:rPr>
          <w:szCs w:val="22"/>
        </w:rPr>
        <w:t xml:space="preserve"> Schulung und Training im </w:t>
      </w:r>
      <w:r w:rsidRPr="00B7415E">
        <w:rPr>
          <w:szCs w:val="22"/>
        </w:rPr>
        <w:tab/>
        <w:t xml:space="preserve">Bereich Qualitätsmanagement. Pflege und Unterhalt der Aussenanlagen und der Gebäudetechnik wie Fotovoltaik, komplexe Lüftung und </w:t>
      </w:r>
    </w:p>
    <w:p w14:paraId="31401EE6" w14:textId="77777777" w:rsidR="00D952E5" w:rsidRPr="00B7415E" w:rsidRDefault="00D952E5" w:rsidP="00D952E5">
      <w:pPr>
        <w:rPr>
          <w:szCs w:val="22"/>
        </w:rPr>
      </w:pPr>
      <w:r w:rsidRPr="00B7415E">
        <w:rPr>
          <w:szCs w:val="22"/>
        </w:rPr>
        <w:tab/>
      </w:r>
      <w:r w:rsidRPr="00B7415E">
        <w:rPr>
          <w:szCs w:val="22"/>
        </w:rPr>
        <w:tab/>
      </w:r>
      <w:r w:rsidRPr="00B7415E">
        <w:rPr>
          <w:szCs w:val="22"/>
        </w:rPr>
        <w:tab/>
      </w:r>
      <w:r w:rsidRPr="00B7415E">
        <w:rPr>
          <w:szCs w:val="22"/>
        </w:rPr>
        <w:tab/>
        <w:t xml:space="preserve">Heizanalgen. </w:t>
      </w:r>
    </w:p>
    <w:p w14:paraId="03EE2172" w14:textId="77777777" w:rsidR="00D952E5" w:rsidRPr="00B7415E" w:rsidRDefault="00D952E5" w:rsidP="00D952E5">
      <w:pPr>
        <w:rPr>
          <w:b/>
          <w:bCs/>
          <w:szCs w:val="22"/>
        </w:rPr>
      </w:pPr>
      <w:r w:rsidRPr="00B7415E">
        <w:rPr>
          <w:b/>
          <w:bCs/>
          <w:szCs w:val="22"/>
        </w:rPr>
        <w:t> </w:t>
      </w:r>
    </w:p>
    <w:p w14:paraId="6185B541" w14:textId="77777777" w:rsidR="00D952E5" w:rsidRPr="00B7415E" w:rsidRDefault="00D952E5" w:rsidP="00D952E5">
      <w:pPr>
        <w:rPr>
          <w:b/>
          <w:bCs/>
          <w:szCs w:val="22"/>
        </w:rPr>
      </w:pPr>
      <w:r w:rsidRPr="00B7415E">
        <w:rPr>
          <w:szCs w:val="22"/>
        </w:rPr>
        <w:t xml:space="preserve">06/1991-10/1995 </w:t>
      </w:r>
      <w:r w:rsidRPr="00B7415E">
        <w:rPr>
          <w:b/>
          <w:bCs/>
          <w:szCs w:val="22"/>
        </w:rPr>
        <w:tab/>
      </w:r>
      <w:r w:rsidRPr="00B7415E">
        <w:rPr>
          <w:b/>
          <w:bCs/>
          <w:szCs w:val="22"/>
        </w:rPr>
        <w:tab/>
        <w:t>Allrounder Bergbahnen Hoch Ybrig  AG, 8842 Unteriberg</w:t>
      </w:r>
    </w:p>
    <w:p w14:paraId="61876A35" w14:textId="77777777" w:rsidR="00D952E5" w:rsidRPr="00B7415E" w:rsidRDefault="00D952E5" w:rsidP="00D952E5">
      <w:pPr>
        <w:ind w:left="2835"/>
        <w:rPr>
          <w:bCs/>
          <w:szCs w:val="22"/>
        </w:rPr>
      </w:pPr>
      <w:r w:rsidRPr="00B7415E">
        <w:rPr>
          <w:bCs/>
          <w:szCs w:val="22"/>
        </w:rPr>
        <w:t>Kassierer, Sesselbahnangestellter, Maschinist, Bergbahnrevision, Werkstatt und Schlossereiarbeiten. Mithilfe bei Bauarbeiten.</w:t>
      </w:r>
      <w:r w:rsidRPr="00B7415E">
        <w:rPr>
          <w:bCs/>
          <w:szCs w:val="22"/>
        </w:rPr>
        <w:tab/>
      </w:r>
    </w:p>
    <w:p w14:paraId="23026D2A" w14:textId="77777777" w:rsidR="00D952E5" w:rsidRPr="00B7415E" w:rsidRDefault="00D952E5" w:rsidP="00D952E5">
      <w:pPr>
        <w:rPr>
          <w:bCs/>
          <w:szCs w:val="22"/>
        </w:rPr>
      </w:pPr>
      <w:r w:rsidRPr="00B7415E">
        <w:rPr>
          <w:bCs/>
          <w:szCs w:val="22"/>
        </w:rPr>
        <w:t> </w:t>
      </w:r>
    </w:p>
    <w:p w14:paraId="2F22AC0A" w14:textId="12F47CDD" w:rsidR="00D952E5" w:rsidRPr="00B7415E" w:rsidRDefault="00D952E5" w:rsidP="00D952E5">
      <w:pPr>
        <w:ind w:left="2835" w:hanging="2835"/>
        <w:rPr>
          <w:szCs w:val="22"/>
        </w:rPr>
      </w:pPr>
      <w:r w:rsidRPr="00B7415E">
        <w:rPr>
          <w:szCs w:val="22"/>
        </w:rPr>
        <w:t>01/1991-05/1991</w:t>
      </w:r>
      <w:r w:rsidRPr="00B7415E">
        <w:rPr>
          <w:b/>
          <w:bCs/>
          <w:szCs w:val="22"/>
        </w:rPr>
        <w:tab/>
      </w:r>
      <w:r w:rsidRPr="00B7415E">
        <w:rPr>
          <w:b/>
          <w:bCs/>
          <w:szCs w:val="22"/>
        </w:rPr>
        <w:tab/>
        <w:t>Neuseeland / Australien / Asien</w:t>
      </w:r>
      <w:r w:rsidRPr="00B7415E">
        <w:rPr>
          <w:b/>
          <w:bCs/>
          <w:szCs w:val="22"/>
        </w:rPr>
        <w:tab/>
      </w:r>
      <w:r w:rsidRPr="00B7415E">
        <w:rPr>
          <w:b/>
          <w:bCs/>
          <w:szCs w:val="22"/>
        </w:rPr>
        <w:tab/>
      </w:r>
      <w:r w:rsidRPr="00B7415E">
        <w:rPr>
          <w:b/>
          <w:bCs/>
          <w:szCs w:val="22"/>
        </w:rPr>
        <w:tab/>
      </w:r>
      <w:r w:rsidRPr="00B7415E">
        <w:rPr>
          <w:b/>
          <w:bCs/>
          <w:szCs w:val="22"/>
        </w:rPr>
        <w:tab/>
      </w:r>
      <w:r w:rsidRPr="00B7415E">
        <w:rPr>
          <w:b/>
          <w:bCs/>
          <w:szCs w:val="22"/>
        </w:rPr>
        <w:tab/>
      </w:r>
      <w:r w:rsidRPr="00B7415E">
        <w:rPr>
          <w:szCs w:val="22"/>
        </w:rPr>
        <w:t xml:space="preserve">Erlernen der </w:t>
      </w:r>
      <w:r w:rsidR="00356BFF" w:rsidRPr="00B7415E">
        <w:rPr>
          <w:szCs w:val="22"/>
        </w:rPr>
        <w:t>englischen</w:t>
      </w:r>
      <w:r w:rsidRPr="00B7415E">
        <w:rPr>
          <w:szCs w:val="22"/>
        </w:rPr>
        <w:t xml:space="preserve"> Sprache, Reisen und neue Kulturen entdecken.</w:t>
      </w:r>
    </w:p>
    <w:p w14:paraId="602ED5EB" w14:textId="77777777" w:rsidR="00D952E5" w:rsidRPr="00B7415E" w:rsidRDefault="00D952E5" w:rsidP="00D952E5">
      <w:pPr>
        <w:rPr>
          <w:b/>
          <w:bCs/>
          <w:szCs w:val="22"/>
        </w:rPr>
      </w:pPr>
      <w:r w:rsidRPr="00B7415E">
        <w:rPr>
          <w:b/>
          <w:bCs/>
          <w:szCs w:val="22"/>
        </w:rPr>
        <w:t> </w:t>
      </w:r>
    </w:p>
    <w:p w14:paraId="7FD193D9" w14:textId="77777777" w:rsidR="00D952E5" w:rsidRPr="00B7415E" w:rsidRDefault="00D952E5" w:rsidP="00D952E5">
      <w:pPr>
        <w:rPr>
          <w:b/>
          <w:bCs/>
          <w:szCs w:val="22"/>
        </w:rPr>
      </w:pPr>
      <w:r w:rsidRPr="00B7415E">
        <w:rPr>
          <w:szCs w:val="22"/>
        </w:rPr>
        <w:t xml:space="preserve">11/1987-12/1990 </w:t>
      </w:r>
      <w:r w:rsidRPr="00B7415E">
        <w:rPr>
          <w:b/>
          <w:bCs/>
          <w:szCs w:val="22"/>
        </w:rPr>
        <w:tab/>
      </w:r>
      <w:r w:rsidRPr="00B7415E">
        <w:rPr>
          <w:b/>
          <w:bCs/>
          <w:szCs w:val="22"/>
        </w:rPr>
        <w:tab/>
        <w:t xml:space="preserve">Verkauf </w:t>
      </w:r>
      <w:proofErr w:type="spellStart"/>
      <w:r w:rsidRPr="00B7415E">
        <w:rPr>
          <w:b/>
          <w:bCs/>
          <w:szCs w:val="22"/>
        </w:rPr>
        <w:t>Hemag</w:t>
      </w:r>
      <w:proofErr w:type="spellEnd"/>
      <w:r w:rsidRPr="00B7415E">
        <w:rPr>
          <w:b/>
          <w:bCs/>
          <w:szCs w:val="22"/>
        </w:rPr>
        <w:t xml:space="preserve"> AG Orientteppiche, Import-Export</w:t>
      </w:r>
    </w:p>
    <w:p w14:paraId="2621F939" w14:textId="77777777" w:rsidR="00D952E5" w:rsidRPr="00D36A29" w:rsidRDefault="00D952E5" w:rsidP="00D952E5">
      <w:pPr>
        <w:rPr>
          <w:szCs w:val="24"/>
        </w:rPr>
      </w:pPr>
      <w:r w:rsidRPr="00B7415E">
        <w:rPr>
          <w:b/>
          <w:bCs/>
          <w:szCs w:val="22"/>
        </w:rPr>
        <w:lastRenderedPageBreak/>
        <w:tab/>
      </w:r>
      <w:r w:rsidRPr="00B7415E">
        <w:rPr>
          <w:b/>
          <w:bCs/>
          <w:szCs w:val="22"/>
        </w:rPr>
        <w:tab/>
      </w:r>
      <w:r w:rsidRPr="00B7415E">
        <w:rPr>
          <w:b/>
          <w:bCs/>
          <w:szCs w:val="22"/>
        </w:rPr>
        <w:tab/>
      </w:r>
      <w:r w:rsidRPr="00B7415E">
        <w:rPr>
          <w:b/>
          <w:bCs/>
          <w:szCs w:val="22"/>
        </w:rPr>
        <w:tab/>
      </w:r>
      <w:r w:rsidRPr="00B7415E">
        <w:rPr>
          <w:szCs w:val="22"/>
        </w:rPr>
        <w:t>Verkauf und Beratung von Detaillisten-Händlern.</w:t>
      </w:r>
    </w:p>
    <w:p w14:paraId="0062D042" w14:textId="77777777" w:rsidR="00D952E5" w:rsidRPr="003F2490" w:rsidRDefault="00D952E5" w:rsidP="00D952E5">
      <w:r w:rsidRPr="003F2490">
        <w:t> </w:t>
      </w:r>
    </w:p>
    <w:p w14:paraId="69DC3191" w14:textId="79713BF6" w:rsidR="00D952E5" w:rsidRPr="00651D16" w:rsidRDefault="00D952E5" w:rsidP="004B7561">
      <w:pPr>
        <w:pStyle w:val="berschrift2"/>
      </w:pPr>
      <w:bookmarkStart w:id="7" w:name="_Toc176705986"/>
      <w:bookmarkStart w:id="8" w:name="_Toc190970193"/>
      <w:r w:rsidRPr="00651D16">
        <w:t>Aus und Weiterbildung</w:t>
      </w:r>
      <w:bookmarkEnd w:id="7"/>
      <w:bookmarkEnd w:id="8"/>
      <w:r w:rsidR="00693E86">
        <w:br/>
      </w:r>
    </w:p>
    <w:p w14:paraId="3F666D5B" w14:textId="77777777" w:rsidR="00D952E5" w:rsidRPr="00B7415E" w:rsidRDefault="00D952E5" w:rsidP="00D952E5">
      <w:pPr>
        <w:tabs>
          <w:tab w:val="left" w:pos="2835"/>
        </w:tabs>
        <w:rPr>
          <w:b/>
          <w:bCs/>
          <w:szCs w:val="22"/>
        </w:rPr>
      </w:pPr>
      <w:r w:rsidRPr="00B7415E">
        <w:rPr>
          <w:szCs w:val="22"/>
        </w:rPr>
        <w:t>1992-heute</w:t>
      </w:r>
      <w:r w:rsidRPr="00B7415E">
        <w:rPr>
          <w:szCs w:val="22"/>
        </w:rPr>
        <w:tab/>
      </w:r>
      <w:r w:rsidRPr="00B7415E">
        <w:rPr>
          <w:szCs w:val="22"/>
        </w:rPr>
        <w:tab/>
      </w:r>
      <w:r w:rsidRPr="00B7415E">
        <w:rPr>
          <w:b/>
          <w:bCs/>
          <w:szCs w:val="22"/>
        </w:rPr>
        <w:t>Weiterbildung in verschiedenen Bereichen:</w:t>
      </w:r>
    </w:p>
    <w:p w14:paraId="577E1094" w14:textId="77777777" w:rsidR="00D952E5" w:rsidRPr="00B7415E" w:rsidRDefault="00D952E5" w:rsidP="00D952E5">
      <w:pPr>
        <w:rPr>
          <w:szCs w:val="22"/>
        </w:rPr>
      </w:pPr>
      <w:r w:rsidRPr="00B7415E">
        <w:rPr>
          <w:b/>
          <w:bCs/>
          <w:szCs w:val="22"/>
        </w:rPr>
        <w:tab/>
      </w:r>
      <w:r w:rsidRPr="00B7415E">
        <w:rPr>
          <w:b/>
          <w:bCs/>
          <w:szCs w:val="22"/>
        </w:rPr>
        <w:tab/>
      </w:r>
      <w:r w:rsidRPr="00B7415E">
        <w:rPr>
          <w:b/>
          <w:bCs/>
          <w:szCs w:val="22"/>
        </w:rPr>
        <w:tab/>
      </w:r>
      <w:r w:rsidRPr="00B7415E">
        <w:rPr>
          <w:b/>
          <w:bCs/>
          <w:szCs w:val="22"/>
        </w:rPr>
        <w:tab/>
      </w:r>
      <w:r w:rsidRPr="00B7415E">
        <w:rPr>
          <w:szCs w:val="22"/>
        </w:rPr>
        <w:t>SANU, Hebebühnen, IQMS, Qualitäts-Trainer, Berufsbildner,</w:t>
      </w:r>
    </w:p>
    <w:p w14:paraId="1A4ED369" w14:textId="1793832B" w:rsidR="00D952E5" w:rsidRPr="00B7415E" w:rsidRDefault="00D952E5" w:rsidP="00D952E5">
      <w:pPr>
        <w:ind w:left="2836"/>
        <w:rPr>
          <w:szCs w:val="22"/>
        </w:rPr>
      </w:pPr>
      <w:r w:rsidRPr="00B7415E">
        <w:rPr>
          <w:szCs w:val="22"/>
        </w:rPr>
        <w:t xml:space="preserve">Diverse Tageskurse im Bereich Sicherheit, Buchhaltung und Gastronomie, Dozent </w:t>
      </w:r>
      <w:r w:rsidR="0026464A" w:rsidRPr="00B7415E">
        <w:rPr>
          <w:szCs w:val="22"/>
        </w:rPr>
        <w:t>im</w:t>
      </w:r>
      <w:r w:rsidRPr="00B7415E">
        <w:rPr>
          <w:szCs w:val="22"/>
        </w:rPr>
        <w:t xml:space="preserve"> WBZ Luzern HLK Hauswarte.</w:t>
      </w:r>
    </w:p>
    <w:p w14:paraId="5D112E39" w14:textId="77777777" w:rsidR="00D952E5" w:rsidRPr="00B7415E" w:rsidRDefault="00D952E5" w:rsidP="00D952E5">
      <w:pPr>
        <w:rPr>
          <w:b/>
          <w:bCs/>
          <w:szCs w:val="22"/>
        </w:rPr>
      </w:pPr>
      <w:r w:rsidRPr="00B7415E">
        <w:rPr>
          <w:b/>
          <w:bCs/>
          <w:szCs w:val="22"/>
        </w:rPr>
        <w:t> </w:t>
      </w:r>
    </w:p>
    <w:p w14:paraId="77271AB1" w14:textId="77777777" w:rsidR="00D952E5" w:rsidRPr="00B7415E" w:rsidRDefault="00D952E5" w:rsidP="00D952E5">
      <w:pPr>
        <w:rPr>
          <w:szCs w:val="22"/>
        </w:rPr>
      </w:pPr>
      <w:r w:rsidRPr="00B7415E">
        <w:rPr>
          <w:noProof/>
          <w:szCs w:val="22"/>
        </w:rPr>
        <mc:AlternateContent>
          <mc:Choice Requires="wpg">
            <w:drawing>
              <wp:anchor distT="0" distB="0" distL="114300" distR="114300" simplePos="0" relativeHeight="251664392" behindDoc="0" locked="0" layoutInCell="1" allowOverlap="1" wp14:anchorId="2227078F" wp14:editId="4E59AEBF">
                <wp:simplePos x="0" y="0"/>
                <wp:positionH relativeFrom="column">
                  <wp:posOffset>1861820</wp:posOffset>
                </wp:positionH>
                <wp:positionV relativeFrom="paragraph">
                  <wp:posOffset>7620</wp:posOffset>
                </wp:positionV>
                <wp:extent cx="1962150" cy="762000"/>
                <wp:effectExtent l="0" t="0" r="0" b="0"/>
                <wp:wrapNone/>
                <wp:docPr id="1906296784" name="Gruppieren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62150" cy="762000"/>
                          <a:chOff x="1088018" y="1071653"/>
                          <a:chExt cx="16920" cy="7369"/>
                        </a:xfrm>
                      </wpg:grpSpPr>
                      <pic:pic xmlns:pic="http://schemas.openxmlformats.org/drawingml/2006/picture">
                        <pic:nvPicPr>
                          <pic:cNvPr id="759155186"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088018" y="1071653"/>
                            <a:ext cx="3960" cy="39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pic:spPr>
                      </pic:pic>
                      <pic:pic xmlns:pic="http://schemas.openxmlformats.org/drawingml/2006/picture">
                        <pic:nvPicPr>
                          <pic:cNvPr id="198048314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092338" y="1071653"/>
                            <a:ext cx="3536" cy="39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pic:spPr>
                      </pic:pic>
                      <pic:pic xmlns:pic="http://schemas.openxmlformats.org/drawingml/2006/picture">
                        <pic:nvPicPr>
                          <pic:cNvPr id="840747576"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095938" y="1071653"/>
                            <a:ext cx="3857" cy="39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pic:spPr>
                      </pic:pic>
                      <pic:pic xmlns:pic="http://schemas.openxmlformats.org/drawingml/2006/picture">
                        <pic:nvPicPr>
                          <pic:cNvPr id="946418624"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099898" y="1071653"/>
                            <a:ext cx="5040" cy="376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pic:spPr>
                      </pic:pic>
                      <wps:wsp>
                        <wps:cNvPr id="1492105735" name="Text Box 8"/>
                        <wps:cNvSpPr txBox="1">
                          <a:spLocks noChangeArrowheads="1"/>
                        </wps:cNvSpPr>
                        <wps:spPr bwMode="auto">
                          <a:xfrm>
                            <a:off x="1088018" y="1075613"/>
                            <a:ext cx="3960" cy="17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2949481" w14:textId="77777777" w:rsidR="00D952E5" w:rsidRDefault="00D952E5" w:rsidP="00D952E5">
                              <w:pPr>
                                <w:widowControl w:val="0"/>
                                <w:jc w:val="center"/>
                                <w:rPr>
                                  <w:b/>
                                  <w:bCs/>
                                  <w:sz w:val="12"/>
                                  <w:szCs w:val="12"/>
                                </w:rPr>
                              </w:pPr>
                              <w:r>
                                <w:rPr>
                                  <w:b/>
                                  <w:bCs/>
                                  <w:sz w:val="12"/>
                                  <w:szCs w:val="12"/>
                                </w:rPr>
                                <w:t>Q II</w:t>
                              </w:r>
                            </w:p>
                          </w:txbxContent>
                        </wps:txbx>
                        <wps:bodyPr rot="0" vert="horz" wrap="square" lIns="36576" tIns="36576" rIns="36576" bIns="36576" anchor="t" anchorCtr="0" upright="1">
                          <a:noAutofit/>
                        </wps:bodyPr>
                      </wps:wsp>
                      <wps:wsp>
                        <wps:cNvPr id="235549166" name="Text Box 9"/>
                        <wps:cNvSpPr txBox="1">
                          <a:spLocks noChangeArrowheads="1"/>
                        </wps:cNvSpPr>
                        <wps:spPr bwMode="auto">
                          <a:xfrm>
                            <a:off x="1092338" y="1075613"/>
                            <a:ext cx="3600" cy="17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911BE2E" w14:textId="77777777" w:rsidR="00D952E5" w:rsidRDefault="00D952E5" w:rsidP="00D952E5">
                              <w:pPr>
                                <w:widowControl w:val="0"/>
                                <w:jc w:val="center"/>
                                <w:rPr>
                                  <w:b/>
                                  <w:bCs/>
                                  <w:sz w:val="12"/>
                                  <w:szCs w:val="12"/>
                                </w:rPr>
                              </w:pPr>
                              <w:r>
                                <w:rPr>
                                  <w:b/>
                                  <w:bCs/>
                                  <w:sz w:val="12"/>
                                  <w:szCs w:val="12"/>
                                </w:rPr>
                                <w:t>HIQ I</w:t>
                              </w:r>
                            </w:p>
                          </w:txbxContent>
                        </wps:txbx>
                        <wps:bodyPr rot="0" vert="horz" wrap="square" lIns="36576" tIns="36576" rIns="36576" bIns="36576" anchor="t" anchorCtr="0" upright="1">
                          <a:noAutofit/>
                        </wps:bodyPr>
                      </wps:wsp>
                      <wps:wsp>
                        <wps:cNvPr id="265397349" name="Text Box 10"/>
                        <wps:cNvSpPr txBox="1">
                          <a:spLocks noChangeArrowheads="1"/>
                        </wps:cNvSpPr>
                        <wps:spPr bwMode="auto">
                          <a:xfrm>
                            <a:off x="1095938" y="1075613"/>
                            <a:ext cx="3960" cy="34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8B9AFB9" w14:textId="77777777" w:rsidR="00D952E5" w:rsidRDefault="00D952E5" w:rsidP="00D952E5">
                              <w:pPr>
                                <w:widowControl w:val="0"/>
                                <w:jc w:val="center"/>
                                <w:rPr>
                                  <w:b/>
                                  <w:bCs/>
                                  <w:sz w:val="12"/>
                                  <w:szCs w:val="12"/>
                                </w:rPr>
                              </w:pPr>
                              <w:r>
                                <w:rPr>
                                  <w:b/>
                                  <w:bCs/>
                                  <w:sz w:val="12"/>
                                  <w:szCs w:val="12"/>
                                </w:rPr>
                                <w:t>EU Umweltzeichen</w:t>
                              </w:r>
                            </w:p>
                          </w:txbxContent>
                        </wps:txbx>
                        <wps:bodyPr rot="0" vert="horz" wrap="square" lIns="36576" tIns="36576" rIns="36576" bIns="36576" anchor="t" anchorCtr="0" upright="1">
                          <a:noAutofit/>
                        </wps:bodyPr>
                      </wps:wsp>
                      <wps:wsp>
                        <wps:cNvPr id="14629618" name="Text Box 11"/>
                        <wps:cNvSpPr txBox="1">
                          <a:spLocks noChangeArrowheads="1"/>
                        </wps:cNvSpPr>
                        <wps:spPr bwMode="auto">
                          <a:xfrm>
                            <a:off x="1100258" y="1075613"/>
                            <a:ext cx="4680" cy="25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69721D9" w14:textId="77777777" w:rsidR="00D952E5" w:rsidRDefault="00D952E5" w:rsidP="00D952E5">
                              <w:pPr>
                                <w:widowControl w:val="0"/>
                                <w:jc w:val="center"/>
                                <w:rPr>
                                  <w:b/>
                                  <w:bCs/>
                                  <w:sz w:val="12"/>
                                  <w:szCs w:val="12"/>
                                </w:rPr>
                              </w:pPr>
                              <w:r>
                                <w:rPr>
                                  <w:b/>
                                  <w:bCs/>
                                  <w:sz w:val="12"/>
                                  <w:szCs w:val="12"/>
                                </w:rPr>
                                <w:t>Steinbock Label</w:t>
                              </w:r>
                            </w:p>
                          </w:txbxContent>
                        </wps:txbx>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27078F" id="Gruppieren 10" o:spid="_x0000_s1038" style="position:absolute;margin-left:146.6pt;margin-top:.6pt;width:154.5pt;height:60pt;z-index:251664392" coordorigin="10880,10716" coordsize="169,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9" type="#_x0000_t75" style="position:absolute;left:10880;top:10716;width:39;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" strokecolor="black [0]" insetpen="t">
                  <v:imagedata r:id="rId21" o:title=""/>
                  <v:shadow color="#ccc"/>
                </v:shape>
                <v:shape id="Picture 5" o:spid="_x0000_s1040" type="#_x0000_t75" style="position:absolute;left:10923;top:10716;width:35;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" strokecolor="black [0]" insetpen="t">
                  <v:imagedata r:id="rId22" o:title=""/>
                  <v:shadow color="#ccc"/>
                </v:shape>
                <v:shape id="Picture 6" o:spid="_x0000_s1041" type="#_x0000_t75" style="position:absolute;left:10959;top:10716;width:38;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" strokecolor="black [0]" insetpen="t">
                  <v:imagedata r:id="rId23" o:title=""/>
                  <v:shadow color="#ccc"/>
                </v:shape>
                <v:shape id="Picture 7" o:spid="_x0000_s1042" type="#_x0000_t75" style="position:absolute;left:10998;top:10716;width:51;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" strokecolor="black [0]" insetpen="t">
                  <v:imagedata r:id="rId24" o:title=""/>
                  <v:shadow color="#ccc"/>
                </v:shape>
                <v:shape id="Text Box 8" o:spid="_x0000_s1043" type="#_x0000_t202" style="position:absolute;left:10880;top:10756;width:39;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" filled="f" stroked="f" strokecolor="black [0]" insetpen="t">
                  <v:textbox inset="2.88pt,2.88pt,2.88pt,2.88pt">
                    <w:txbxContent>
                      <w:p w14:paraId="02949481" w14:textId="77777777" w:rsidR="00D952E5" w:rsidRDefault="00D952E5" w:rsidP="00D952E5">
                        <w:pPr>
                          <w:widowControl w:val="0"/>
                          <w:jc w:val="center"/>
                          <w:rPr>
                            <w:b/>
                            <w:bCs/>
                            <w:sz w:val="12"/>
                            <w:szCs w:val="12"/>
                          </w:rPr>
                        </w:pPr>
                        <w:r>
                          <w:rPr>
                            <w:b/>
                            <w:bCs/>
                            <w:sz w:val="12"/>
                            <w:szCs w:val="12"/>
                          </w:rPr>
                          <w:t>Q II</w:t>
                        </w:r>
                      </w:p>
                    </w:txbxContent>
                  </v:textbox>
                </v:shape>
                <v:shape id="Text Box 9" o:spid="_x0000_s1044" type="#_x0000_t202" style="position:absolute;left:10923;top:10756;width:36;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" filled="f" stroked="f" strokecolor="black [0]" insetpen="t">
                  <v:textbox inset="2.88pt,2.88pt,2.88pt,2.88pt">
                    <w:txbxContent>
                      <w:p w14:paraId="1911BE2E" w14:textId="77777777" w:rsidR="00D952E5" w:rsidRDefault="00D952E5" w:rsidP="00D952E5">
                        <w:pPr>
                          <w:widowControl w:val="0"/>
                          <w:jc w:val="center"/>
                          <w:rPr>
                            <w:b/>
                            <w:bCs/>
                            <w:sz w:val="12"/>
                            <w:szCs w:val="12"/>
                          </w:rPr>
                        </w:pPr>
                        <w:r>
                          <w:rPr>
                            <w:b/>
                            <w:bCs/>
                            <w:sz w:val="12"/>
                            <w:szCs w:val="12"/>
                          </w:rPr>
                          <w:t>HIQ I</w:t>
                        </w:r>
                      </w:p>
                    </w:txbxContent>
                  </v:textbox>
                </v:shape>
                <v:shape id="Text Box 10" o:spid="_x0000_s1045" type="#_x0000_t202" style="position:absolute;left:10959;top:10756;width:39;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" filled="f" stroked="f" strokecolor="black [0]" insetpen="t">
                  <v:textbox inset="2.88pt,2.88pt,2.88pt,2.88pt">
                    <w:txbxContent>
                      <w:p w14:paraId="58B9AFB9" w14:textId="77777777" w:rsidR="00D952E5" w:rsidRDefault="00D952E5" w:rsidP="00D952E5">
                        <w:pPr>
                          <w:widowControl w:val="0"/>
                          <w:jc w:val="center"/>
                          <w:rPr>
                            <w:b/>
                            <w:bCs/>
                            <w:sz w:val="12"/>
                            <w:szCs w:val="12"/>
                          </w:rPr>
                        </w:pPr>
                        <w:r>
                          <w:rPr>
                            <w:b/>
                            <w:bCs/>
                            <w:sz w:val="12"/>
                            <w:szCs w:val="12"/>
                          </w:rPr>
                          <w:t>EU Umweltzeichen</w:t>
                        </w:r>
                      </w:p>
                    </w:txbxContent>
                  </v:textbox>
                </v:shape>
                <v:shape id="Text Box 11" o:spid="_x0000_s1046" type="#_x0000_t202" style="position:absolute;left:11002;top:10756;width:47;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" filled="f" stroked="f" strokecolor="black [0]" insetpen="t">
                  <v:textbox inset="2.88pt,2.88pt,2.88pt,2.88pt">
                    <w:txbxContent>
                      <w:p w14:paraId="669721D9" w14:textId="77777777" w:rsidR="00D952E5" w:rsidRDefault="00D952E5" w:rsidP="00D952E5">
                        <w:pPr>
                          <w:widowControl w:val="0"/>
                          <w:jc w:val="center"/>
                          <w:rPr>
                            <w:b/>
                            <w:bCs/>
                            <w:sz w:val="12"/>
                            <w:szCs w:val="12"/>
                          </w:rPr>
                        </w:pPr>
                        <w:r>
                          <w:rPr>
                            <w:b/>
                            <w:bCs/>
                            <w:sz w:val="12"/>
                            <w:szCs w:val="12"/>
                          </w:rPr>
                          <w:t>Steinbock Label</w:t>
                        </w:r>
                      </w:p>
                    </w:txbxContent>
                  </v:textbox>
                </v:shape>
              </v:group>
            </w:pict>
          </mc:Fallback>
        </mc:AlternateContent>
      </w:r>
      <w:r w:rsidRPr="00B7415E">
        <w:rPr>
          <w:szCs w:val="22"/>
        </w:rPr>
        <w:t xml:space="preserve">Erreichte Labels: </w:t>
      </w:r>
    </w:p>
    <w:p w14:paraId="3237FE46" w14:textId="77777777" w:rsidR="00D952E5" w:rsidRPr="00C864E1" w:rsidRDefault="00D952E5" w:rsidP="00D952E5">
      <w:pPr>
        <w:rPr>
          <w:b/>
          <w:bCs/>
          <w:szCs w:val="24"/>
        </w:rPr>
      </w:pPr>
      <w:r w:rsidRPr="00C864E1">
        <w:rPr>
          <w:b/>
          <w:bCs/>
          <w:szCs w:val="24"/>
        </w:rPr>
        <w:t> </w:t>
      </w:r>
    </w:p>
    <w:p w14:paraId="29229494" w14:textId="77777777" w:rsidR="00D952E5" w:rsidRPr="00C864E1" w:rsidRDefault="00D952E5" w:rsidP="00D952E5">
      <w:pPr>
        <w:rPr>
          <w:b/>
          <w:bCs/>
          <w:szCs w:val="24"/>
        </w:rPr>
      </w:pPr>
      <w:r w:rsidRPr="00C864E1">
        <w:rPr>
          <w:b/>
          <w:bCs/>
          <w:szCs w:val="24"/>
        </w:rPr>
        <w:t> </w:t>
      </w:r>
    </w:p>
    <w:p w14:paraId="2EAAC0BE" w14:textId="77777777" w:rsidR="00D952E5" w:rsidRPr="00C864E1" w:rsidRDefault="00D952E5" w:rsidP="00D952E5">
      <w:pPr>
        <w:rPr>
          <w:szCs w:val="24"/>
        </w:rPr>
      </w:pPr>
      <w:r w:rsidRPr="00C864E1">
        <w:rPr>
          <w:szCs w:val="24"/>
        </w:rPr>
        <w:t> </w:t>
      </w:r>
    </w:p>
    <w:p w14:paraId="67B0FDBB" w14:textId="77777777" w:rsidR="00D952E5" w:rsidRPr="00C864E1" w:rsidRDefault="00D952E5" w:rsidP="00D952E5">
      <w:pPr>
        <w:rPr>
          <w:szCs w:val="24"/>
        </w:rPr>
      </w:pPr>
      <w:r w:rsidRPr="00C864E1">
        <w:rPr>
          <w:szCs w:val="24"/>
        </w:rPr>
        <w:tab/>
      </w:r>
      <w:r w:rsidRPr="00C864E1">
        <w:rPr>
          <w:szCs w:val="24"/>
        </w:rPr>
        <w:tab/>
      </w:r>
      <w:r w:rsidRPr="00C864E1">
        <w:rPr>
          <w:szCs w:val="24"/>
        </w:rPr>
        <w:tab/>
      </w:r>
      <w:r w:rsidRPr="00C864E1">
        <w:rPr>
          <w:szCs w:val="24"/>
        </w:rPr>
        <w:tab/>
      </w:r>
    </w:p>
    <w:p w14:paraId="0C02DE6E" w14:textId="77777777" w:rsidR="00D952E5" w:rsidRPr="00B7415E" w:rsidRDefault="00D952E5" w:rsidP="00D952E5">
      <w:pPr>
        <w:rPr>
          <w:szCs w:val="22"/>
        </w:rPr>
      </w:pPr>
      <w:r w:rsidRPr="00B7415E">
        <w:rPr>
          <w:szCs w:val="22"/>
        </w:rPr>
        <w:t xml:space="preserve">Sprachaufenthalte: </w:t>
      </w:r>
      <w:r w:rsidRPr="00B7415E">
        <w:rPr>
          <w:szCs w:val="22"/>
        </w:rPr>
        <w:tab/>
      </w:r>
      <w:r w:rsidRPr="00B7415E">
        <w:rPr>
          <w:szCs w:val="22"/>
        </w:rPr>
        <w:tab/>
        <w:t>Neuseeland/Australien / Italien</w:t>
      </w:r>
    </w:p>
    <w:p w14:paraId="7F69A423" w14:textId="0CE15F2C" w:rsidR="00D952E5" w:rsidRPr="00B7415E" w:rsidRDefault="00D952E5" w:rsidP="00D952E5">
      <w:pPr>
        <w:rPr>
          <w:szCs w:val="22"/>
        </w:rPr>
      </w:pPr>
      <w:r w:rsidRPr="00B7415E">
        <w:rPr>
          <w:szCs w:val="22"/>
        </w:rPr>
        <w:tab/>
      </w:r>
      <w:r w:rsidRPr="00B7415E">
        <w:rPr>
          <w:szCs w:val="22"/>
        </w:rPr>
        <w:tab/>
      </w:r>
      <w:r w:rsidRPr="00B7415E">
        <w:rPr>
          <w:szCs w:val="22"/>
        </w:rPr>
        <w:tab/>
      </w:r>
      <w:r w:rsidRPr="00B7415E">
        <w:rPr>
          <w:szCs w:val="22"/>
        </w:rPr>
        <w:tab/>
        <w:t>erlernen der Sprachen Englisch und Italienisch</w:t>
      </w:r>
      <w:r w:rsidRPr="00B7415E">
        <w:rPr>
          <w:szCs w:val="22"/>
        </w:rPr>
        <w:br/>
      </w:r>
      <w:r w:rsidR="009A1A90" w:rsidRPr="00B7415E">
        <w:rPr>
          <w:szCs w:val="22"/>
        </w:rPr>
        <w:t>2021</w:t>
      </w:r>
      <w:r w:rsidR="009A1A90" w:rsidRPr="00B7415E">
        <w:rPr>
          <w:szCs w:val="22"/>
        </w:rPr>
        <w:tab/>
      </w:r>
      <w:r w:rsidR="009A1A90" w:rsidRPr="00B7415E">
        <w:rPr>
          <w:szCs w:val="22"/>
        </w:rPr>
        <w:tab/>
      </w:r>
      <w:r w:rsidR="009A1A90" w:rsidRPr="00B7415E">
        <w:rPr>
          <w:szCs w:val="22"/>
        </w:rPr>
        <w:tab/>
      </w:r>
      <w:r w:rsidR="009A1A90" w:rsidRPr="00B7415E">
        <w:rPr>
          <w:szCs w:val="22"/>
        </w:rPr>
        <w:tab/>
        <w:t>Diplom: Eidgenössisch Diplomierter Hauswart</w:t>
      </w:r>
      <w:r w:rsidR="009A1A90" w:rsidRPr="00B7415E">
        <w:rPr>
          <w:szCs w:val="22"/>
        </w:rPr>
        <w:br/>
      </w:r>
      <w:r w:rsidRPr="00B7415E">
        <w:rPr>
          <w:szCs w:val="22"/>
        </w:rPr>
        <w:t>2002</w:t>
      </w:r>
      <w:r w:rsidRPr="00B7415E">
        <w:rPr>
          <w:szCs w:val="22"/>
        </w:rPr>
        <w:tab/>
      </w:r>
      <w:r w:rsidRPr="00B7415E">
        <w:rPr>
          <w:szCs w:val="22"/>
        </w:rPr>
        <w:tab/>
      </w:r>
      <w:r w:rsidRPr="00B7415E">
        <w:rPr>
          <w:szCs w:val="22"/>
        </w:rPr>
        <w:tab/>
      </w:r>
      <w:r w:rsidRPr="00B7415E">
        <w:rPr>
          <w:szCs w:val="22"/>
        </w:rPr>
        <w:tab/>
        <w:t>Diplom: Gastronomie-Betriebsleiter Gastro Suisse Zürich</w:t>
      </w:r>
      <w:r w:rsidRPr="00B7415E">
        <w:rPr>
          <w:szCs w:val="22"/>
        </w:rPr>
        <w:tab/>
      </w:r>
      <w:r w:rsidRPr="00B7415E">
        <w:rPr>
          <w:szCs w:val="22"/>
        </w:rPr>
        <w:br/>
        <w:t>1984-1987</w:t>
      </w:r>
      <w:r w:rsidRPr="00B7415E">
        <w:rPr>
          <w:szCs w:val="22"/>
        </w:rPr>
        <w:tab/>
      </w:r>
      <w:r w:rsidRPr="00B7415E">
        <w:rPr>
          <w:szCs w:val="22"/>
        </w:rPr>
        <w:tab/>
      </w:r>
      <w:r w:rsidRPr="00B7415E">
        <w:rPr>
          <w:szCs w:val="22"/>
        </w:rPr>
        <w:tab/>
        <w:t xml:space="preserve">Lehre als Verkäufer / Detailhandelsangestellter </w:t>
      </w:r>
      <w:r w:rsidRPr="00B7415E">
        <w:rPr>
          <w:szCs w:val="22"/>
        </w:rPr>
        <w:tab/>
      </w:r>
      <w:r w:rsidRPr="00B7415E">
        <w:rPr>
          <w:szCs w:val="22"/>
        </w:rPr>
        <w:br/>
        <w:t xml:space="preserve">1976-1984 </w:t>
      </w:r>
      <w:r w:rsidRPr="00B7415E">
        <w:rPr>
          <w:szCs w:val="22"/>
        </w:rPr>
        <w:tab/>
      </w:r>
      <w:r w:rsidRPr="00B7415E">
        <w:rPr>
          <w:szCs w:val="22"/>
        </w:rPr>
        <w:tab/>
      </w:r>
      <w:r w:rsidRPr="00B7415E">
        <w:rPr>
          <w:szCs w:val="22"/>
        </w:rPr>
        <w:tab/>
        <w:t>Grundschulbildung, 6343 Rotkreuz</w:t>
      </w:r>
    </w:p>
    <w:p w14:paraId="12CADA1D" w14:textId="77777777" w:rsidR="00D952E5" w:rsidRDefault="00D952E5" w:rsidP="00D952E5">
      <w:pPr>
        <w:rPr>
          <w:szCs w:val="22"/>
        </w:rPr>
      </w:pPr>
    </w:p>
    <w:p w14:paraId="0B1E46B5" w14:textId="08163C17" w:rsidR="00D952E5" w:rsidRPr="008C16D7" w:rsidRDefault="00D952E5" w:rsidP="004B7561">
      <w:pPr>
        <w:pStyle w:val="berschrift2"/>
      </w:pPr>
      <w:bookmarkStart w:id="9" w:name="_Toc176705987"/>
      <w:bookmarkStart w:id="10" w:name="_Toc190970194"/>
      <w:r w:rsidRPr="008C16D7">
        <w:t>Hobbys</w:t>
      </w:r>
      <w:bookmarkEnd w:id="9"/>
      <w:bookmarkEnd w:id="10"/>
      <w:r w:rsidR="00693E86">
        <w:br/>
      </w:r>
    </w:p>
    <w:p w14:paraId="1545E302" w14:textId="144194BD" w:rsidR="00D952E5" w:rsidRPr="00B7415E" w:rsidRDefault="00D952E5" w:rsidP="00D952E5">
      <w:pPr>
        <w:rPr>
          <w:szCs w:val="22"/>
        </w:rPr>
      </w:pPr>
      <w:r w:rsidRPr="00B7415E">
        <w:rPr>
          <w:szCs w:val="22"/>
        </w:rPr>
        <w:t>Familie:</w:t>
      </w:r>
      <w:r w:rsidRPr="00B7415E">
        <w:rPr>
          <w:szCs w:val="22"/>
        </w:rPr>
        <w:tab/>
      </w:r>
      <w:r w:rsidRPr="00B7415E">
        <w:rPr>
          <w:szCs w:val="22"/>
        </w:rPr>
        <w:tab/>
      </w:r>
      <w:r w:rsidRPr="00B7415E">
        <w:rPr>
          <w:szCs w:val="22"/>
        </w:rPr>
        <w:tab/>
        <w:t>Mein Rückhalt im Leben</w:t>
      </w:r>
      <w:r w:rsidRPr="00B7415E">
        <w:rPr>
          <w:szCs w:val="22"/>
        </w:rPr>
        <w:br/>
        <w:t>Sport:</w:t>
      </w:r>
      <w:r w:rsidRPr="00B7415E">
        <w:rPr>
          <w:szCs w:val="22"/>
        </w:rPr>
        <w:tab/>
      </w:r>
      <w:r w:rsidRPr="00B7415E">
        <w:rPr>
          <w:szCs w:val="22"/>
        </w:rPr>
        <w:tab/>
      </w:r>
      <w:r w:rsidRPr="00B7415E">
        <w:rPr>
          <w:szCs w:val="22"/>
        </w:rPr>
        <w:tab/>
      </w:r>
      <w:r w:rsidRPr="00B7415E">
        <w:rPr>
          <w:szCs w:val="22"/>
        </w:rPr>
        <w:tab/>
        <w:t>Wandern, Schnorcheln</w:t>
      </w:r>
      <w:r w:rsidRPr="00B7415E">
        <w:rPr>
          <w:szCs w:val="22"/>
        </w:rPr>
        <w:br/>
        <w:t>Reisen:</w:t>
      </w:r>
      <w:r w:rsidRPr="00B7415E">
        <w:rPr>
          <w:szCs w:val="22"/>
        </w:rPr>
        <w:tab/>
      </w:r>
      <w:r w:rsidRPr="00B7415E">
        <w:rPr>
          <w:szCs w:val="22"/>
        </w:rPr>
        <w:tab/>
      </w:r>
      <w:r w:rsidRPr="00B7415E">
        <w:rPr>
          <w:szCs w:val="22"/>
        </w:rPr>
        <w:tab/>
        <w:t>Andere Länder und Kulturen kennen lernen </w:t>
      </w:r>
      <w:r w:rsidRPr="00B7415E">
        <w:rPr>
          <w:szCs w:val="22"/>
        </w:rPr>
        <w:br/>
        <w:t>Musik:</w:t>
      </w:r>
      <w:r w:rsidRPr="00B7415E">
        <w:rPr>
          <w:szCs w:val="22"/>
        </w:rPr>
        <w:tab/>
      </w:r>
      <w:r w:rsidRPr="00B7415E">
        <w:rPr>
          <w:szCs w:val="22"/>
        </w:rPr>
        <w:tab/>
      </w:r>
      <w:r w:rsidRPr="00B7415E">
        <w:rPr>
          <w:szCs w:val="22"/>
        </w:rPr>
        <w:tab/>
      </w:r>
      <w:r w:rsidRPr="00B7415E">
        <w:rPr>
          <w:szCs w:val="22"/>
        </w:rPr>
        <w:tab/>
        <w:t>Ein schöner Ausgleich in meinem Leben</w:t>
      </w:r>
      <w:r w:rsidRPr="00B7415E">
        <w:rPr>
          <w:szCs w:val="22"/>
        </w:rPr>
        <w:br/>
        <w:t>PC:</w:t>
      </w:r>
      <w:r w:rsidRPr="00B7415E">
        <w:rPr>
          <w:szCs w:val="22"/>
        </w:rPr>
        <w:tab/>
      </w:r>
      <w:r w:rsidRPr="00B7415E">
        <w:rPr>
          <w:szCs w:val="22"/>
        </w:rPr>
        <w:tab/>
      </w:r>
      <w:r w:rsidRPr="00B7415E">
        <w:rPr>
          <w:szCs w:val="22"/>
        </w:rPr>
        <w:tab/>
      </w:r>
      <w:r w:rsidRPr="00B7415E">
        <w:rPr>
          <w:szCs w:val="22"/>
        </w:rPr>
        <w:tab/>
        <w:t>Arbeiten mit Musik und Grafikprogrammen</w:t>
      </w:r>
    </w:p>
    <w:p w14:paraId="35227854" w14:textId="77777777" w:rsidR="00D952E5" w:rsidRDefault="00D952E5" w:rsidP="00D952E5">
      <w:pPr>
        <w:rPr>
          <w:szCs w:val="22"/>
        </w:rPr>
      </w:pPr>
    </w:p>
    <w:p w14:paraId="066EF5A0" w14:textId="580BEB3D" w:rsidR="00D952E5" w:rsidRPr="000626D3" w:rsidRDefault="00D952E5" w:rsidP="004B7561">
      <w:pPr>
        <w:pStyle w:val="berschrift2"/>
      </w:pPr>
      <w:bookmarkStart w:id="11" w:name="_Toc176705988"/>
      <w:bookmarkStart w:id="12" w:name="_Toc190970195"/>
      <w:r w:rsidRPr="000626D3">
        <w:t>Weitere Kenntnisse</w:t>
      </w:r>
      <w:bookmarkEnd w:id="11"/>
      <w:bookmarkEnd w:id="12"/>
      <w:r w:rsidR="00693E86">
        <w:br/>
      </w:r>
    </w:p>
    <w:p w14:paraId="69D1BD0F" w14:textId="77777777" w:rsidR="00D952E5" w:rsidRPr="00B7415E" w:rsidRDefault="00D952E5" w:rsidP="00D952E5">
      <w:pPr>
        <w:rPr>
          <w:szCs w:val="22"/>
        </w:rPr>
      </w:pPr>
      <w:r w:rsidRPr="00B7415E">
        <w:rPr>
          <w:szCs w:val="22"/>
        </w:rPr>
        <w:t>Deutsch:</w:t>
      </w:r>
      <w:r w:rsidRPr="00B7415E">
        <w:rPr>
          <w:szCs w:val="22"/>
        </w:rPr>
        <w:tab/>
      </w:r>
      <w:r w:rsidRPr="00B7415E">
        <w:rPr>
          <w:szCs w:val="22"/>
        </w:rPr>
        <w:tab/>
      </w:r>
      <w:r w:rsidRPr="00B7415E">
        <w:rPr>
          <w:szCs w:val="22"/>
        </w:rPr>
        <w:tab/>
        <w:t>Muttersprache</w:t>
      </w:r>
    </w:p>
    <w:p w14:paraId="235A2AB0" w14:textId="3D0DE10D" w:rsidR="00D952E5" w:rsidRPr="00B7415E" w:rsidRDefault="00D952E5" w:rsidP="00D952E5">
      <w:pPr>
        <w:rPr>
          <w:szCs w:val="22"/>
        </w:rPr>
      </w:pPr>
      <w:r w:rsidRPr="00B7415E">
        <w:rPr>
          <w:szCs w:val="22"/>
        </w:rPr>
        <w:t xml:space="preserve">Englisch: </w:t>
      </w:r>
      <w:r w:rsidRPr="00B7415E">
        <w:rPr>
          <w:szCs w:val="22"/>
        </w:rPr>
        <w:tab/>
      </w:r>
      <w:r w:rsidRPr="00B7415E">
        <w:rPr>
          <w:szCs w:val="22"/>
        </w:rPr>
        <w:tab/>
      </w:r>
      <w:r w:rsidRPr="00B7415E">
        <w:rPr>
          <w:szCs w:val="22"/>
        </w:rPr>
        <w:tab/>
        <w:t>mündlich sehr gut, schriftlich gut</w:t>
      </w:r>
    </w:p>
    <w:p w14:paraId="71462EA3" w14:textId="149CDCDB" w:rsidR="00D952E5" w:rsidRPr="00B7415E" w:rsidRDefault="00D952E5" w:rsidP="00D952E5">
      <w:pPr>
        <w:rPr>
          <w:szCs w:val="22"/>
        </w:rPr>
      </w:pPr>
      <w:r w:rsidRPr="00B7415E">
        <w:rPr>
          <w:szCs w:val="22"/>
        </w:rPr>
        <w:t xml:space="preserve">Französisch: </w:t>
      </w:r>
      <w:r w:rsidRPr="00B7415E">
        <w:rPr>
          <w:szCs w:val="22"/>
        </w:rPr>
        <w:tab/>
      </w:r>
      <w:r w:rsidRPr="00B7415E">
        <w:rPr>
          <w:szCs w:val="22"/>
        </w:rPr>
        <w:tab/>
      </w:r>
      <w:r w:rsidR="0084659D">
        <w:rPr>
          <w:szCs w:val="22"/>
        </w:rPr>
        <w:tab/>
      </w:r>
      <w:r w:rsidRPr="00B7415E">
        <w:rPr>
          <w:szCs w:val="22"/>
        </w:rPr>
        <w:t>Grundkenntnisse</w:t>
      </w:r>
    </w:p>
    <w:p w14:paraId="17D1132C" w14:textId="18AA614B" w:rsidR="00D952E5" w:rsidRPr="00B7415E" w:rsidRDefault="00D952E5" w:rsidP="00D952E5">
      <w:pPr>
        <w:rPr>
          <w:szCs w:val="22"/>
        </w:rPr>
      </w:pPr>
      <w:r w:rsidRPr="00B7415E">
        <w:rPr>
          <w:szCs w:val="22"/>
        </w:rPr>
        <w:t xml:space="preserve">Italienisch: </w:t>
      </w:r>
      <w:r w:rsidRPr="00B7415E">
        <w:rPr>
          <w:szCs w:val="22"/>
        </w:rPr>
        <w:tab/>
      </w:r>
      <w:r w:rsidRPr="00B7415E">
        <w:rPr>
          <w:szCs w:val="22"/>
        </w:rPr>
        <w:tab/>
      </w:r>
      <w:r w:rsidRPr="00B7415E">
        <w:rPr>
          <w:szCs w:val="22"/>
        </w:rPr>
        <w:tab/>
        <w:t>mündlich sehr gut, schriftlich gut</w:t>
      </w:r>
    </w:p>
    <w:p w14:paraId="0C152C27" w14:textId="58019E7B" w:rsidR="00D952E5" w:rsidRPr="00B7415E" w:rsidRDefault="00D952E5" w:rsidP="00D952E5">
      <w:pPr>
        <w:rPr>
          <w:szCs w:val="22"/>
        </w:rPr>
      </w:pPr>
      <w:r w:rsidRPr="00B7415E">
        <w:rPr>
          <w:szCs w:val="22"/>
        </w:rPr>
        <w:t>EDV:</w:t>
      </w:r>
      <w:r w:rsidRPr="00B7415E">
        <w:rPr>
          <w:szCs w:val="22"/>
        </w:rPr>
        <w:tab/>
      </w:r>
      <w:r w:rsidRPr="00B7415E">
        <w:rPr>
          <w:szCs w:val="22"/>
        </w:rPr>
        <w:tab/>
      </w:r>
      <w:r w:rsidRPr="00B7415E">
        <w:rPr>
          <w:szCs w:val="22"/>
        </w:rPr>
        <w:tab/>
      </w:r>
      <w:r w:rsidRPr="00B7415E">
        <w:rPr>
          <w:szCs w:val="22"/>
        </w:rPr>
        <w:tab/>
        <w:t>MS Office: sehr gute Kenntnisse</w:t>
      </w:r>
    </w:p>
    <w:p w14:paraId="234B7DD5" w14:textId="77777777" w:rsidR="00D952E5" w:rsidRPr="00B7415E" w:rsidRDefault="00D952E5" w:rsidP="00D952E5">
      <w:pPr>
        <w:rPr>
          <w:szCs w:val="22"/>
        </w:rPr>
      </w:pPr>
      <w:r w:rsidRPr="00B7415E">
        <w:rPr>
          <w:szCs w:val="22"/>
        </w:rPr>
        <w:tab/>
      </w:r>
      <w:r w:rsidRPr="00B7415E">
        <w:rPr>
          <w:szCs w:val="22"/>
        </w:rPr>
        <w:tab/>
      </w:r>
      <w:r w:rsidRPr="00B7415E">
        <w:rPr>
          <w:szCs w:val="22"/>
        </w:rPr>
        <w:tab/>
      </w:r>
      <w:r w:rsidRPr="00B7415E">
        <w:rPr>
          <w:szCs w:val="22"/>
        </w:rPr>
        <w:tab/>
        <w:t>Grafik und Musikprogramme</w:t>
      </w:r>
    </w:p>
    <w:p w14:paraId="63D97CDA" w14:textId="77777777" w:rsidR="00170208" w:rsidRPr="00B7415E" w:rsidRDefault="00170208" w:rsidP="00D952E5">
      <w:pPr>
        <w:rPr>
          <w:szCs w:val="22"/>
        </w:rPr>
      </w:pPr>
    </w:p>
    <w:p w14:paraId="47459E2A" w14:textId="1AE50FEC" w:rsidR="00662972" w:rsidRPr="00B7415E" w:rsidRDefault="00662972" w:rsidP="00D952E5">
      <w:pPr>
        <w:rPr>
          <w:szCs w:val="22"/>
        </w:rPr>
      </w:pPr>
      <w:r w:rsidRPr="00B7415E">
        <w:rPr>
          <w:szCs w:val="22"/>
        </w:rPr>
        <w:t xml:space="preserve">Ich hoffe sie haben meinen Werdegang gelesen und wissen nun was mich in den </w:t>
      </w:r>
      <w:r w:rsidR="009E56B4" w:rsidRPr="00B7415E">
        <w:rPr>
          <w:szCs w:val="22"/>
        </w:rPr>
        <w:t>Letzen</w:t>
      </w:r>
      <w:r w:rsidRPr="00B7415E">
        <w:rPr>
          <w:szCs w:val="22"/>
        </w:rPr>
        <w:t xml:space="preserve"> Jahren alles </w:t>
      </w:r>
      <w:r w:rsidR="009E56B4" w:rsidRPr="00B7415E">
        <w:rPr>
          <w:szCs w:val="22"/>
        </w:rPr>
        <w:t>Beschäftigt und weitergebracht hat. Lernen ist eine Lebensaufgabe, die nie endet.</w:t>
      </w:r>
    </w:p>
    <w:p w14:paraId="3749E83F" w14:textId="77777777" w:rsidR="00017354" w:rsidRPr="001D6400" w:rsidRDefault="000F766D" w:rsidP="00017354">
      <w:pPr>
        <w:rPr>
          <w:szCs w:val="24"/>
        </w:rPr>
      </w:pPr>
      <w:r w:rsidRPr="00B7415E">
        <w:rPr>
          <w:szCs w:val="22"/>
        </w:rPr>
        <w:t>Starten wir nun aber mit diesem Portfolio und dem Studiengang</w:t>
      </w:r>
      <w:r w:rsidR="00C46F6C" w:rsidRPr="00B7415E">
        <w:rPr>
          <w:szCs w:val="22"/>
        </w:rPr>
        <w:t xml:space="preserve"> der Didaktik. </w:t>
      </w:r>
      <w:r w:rsidR="00017354" w:rsidRPr="00B7415E">
        <w:rPr>
          <w:szCs w:val="22"/>
        </w:rPr>
        <w:t>Eine Standortbestimmung ist für den Anfang immer wichtig.</w:t>
      </w:r>
      <w:r w:rsidR="00017354" w:rsidRPr="001D6400">
        <w:rPr>
          <w:szCs w:val="24"/>
        </w:rPr>
        <w:t xml:space="preserve"> </w:t>
      </w:r>
    </w:p>
    <w:p w14:paraId="782A2636" w14:textId="295F7847" w:rsidR="000F766D" w:rsidRPr="000626D3" w:rsidRDefault="000F766D" w:rsidP="00D952E5">
      <w:pPr>
        <w:rPr>
          <w:szCs w:val="22"/>
        </w:rPr>
      </w:pPr>
    </w:p>
    <w:p w14:paraId="53E7B659" w14:textId="34504A04" w:rsidR="00D86D07" w:rsidRPr="00D86D07" w:rsidRDefault="00D86D07" w:rsidP="002D42A4">
      <w:pPr>
        <w:pStyle w:val="berschrift1"/>
      </w:pPr>
      <w:bookmarkStart w:id="13" w:name="_Toc190970196"/>
      <w:proofErr w:type="spellStart"/>
      <w:r>
        <w:lastRenderedPageBreak/>
        <w:t>Kompra</w:t>
      </w:r>
      <w:proofErr w:type="spellEnd"/>
      <w:r w:rsidR="00F51103">
        <w:t xml:space="preserve"> (Standortbestimmung</w:t>
      </w:r>
      <w:r w:rsidR="00322695">
        <w:t xml:space="preserve"> und Kompetenzeinschätzung)</w:t>
      </w:r>
      <w:bookmarkEnd w:id="13"/>
    </w:p>
    <w:p w14:paraId="634E1A25" w14:textId="2B27A7B7" w:rsidR="005A22B8" w:rsidRDefault="005A22B8" w:rsidP="00F51103">
      <w:pPr>
        <w:pStyle w:val="StandardWeb"/>
        <w:jc w:val="center"/>
        <w:rPr>
          <w:noProof/>
        </w:rPr>
      </w:pPr>
      <w:r>
        <w:rPr>
          <w:noProof/>
        </w:rPr>
        <w:drawing>
          <wp:inline distT="0" distB="0" distL="0" distR="0" wp14:anchorId="2B59E3FC" wp14:editId="2092B490">
            <wp:extent cx="5065137" cy="4400550"/>
            <wp:effectExtent l="0" t="0" r="2540" b="0"/>
            <wp:docPr id="1" name="Bild 1" descr="Ein Bild, das Tex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 1" descr="Ein Bild, das Text, Screenshot, Design enthält.&#10;&#10;Automatisch generierte Beschreibung"/>
                    <pic:cNvPicPr>
                      <a:picLocks noChangeAspect="1" noChangeArrowheads="1"/>
                    </pic:cNvPicPr>
                  </pic:nvPicPr>
                  <pic:blipFill rotWithShape="1">
                    <a:blip r:embed="rId25">
                      <a:extLst>
                        <a:ext uri="{28A0092B-C50C-407E-A947-70E740481C1C}">
                          <a14:useLocalDpi xmlns:a14="http://schemas.microsoft.com/office/drawing/2010/main" val="0"/>
                        </a:ext>
                      </a:extLst>
                    </a:blip>
                    <a:srcRect l="36291" r="7304"/>
                    <a:stretch/>
                  </pic:blipFill>
                  <pic:spPr bwMode="auto">
                    <a:xfrm>
                      <a:off x="0" y="0"/>
                      <a:ext cx="5105261" cy="4435409"/>
                    </a:xfrm>
                    <a:prstGeom prst="rect">
                      <a:avLst/>
                    </a:prstGeom>
                    <a:noFill/>
                    <a:ln>
                      <a:noFill/>
                    </a:ln>
                    <a:extLst>
                      <a:ext uri="{53640926-AAD7-44D8-BBD7-CCE9431645EC}">
                        <a14:shadowObscured xmlns:a14="http://schemas.microsoft.com/office/drawing/2010/main"/>
                      </a:ext>
                    </a:extLst>
                  </pic:spPr>
                </pic:pic>
              </a:graphicData>
            </a:graphic>
          </wp:inline>
        </w:drawing>
      </w:r>
    </w:p>
    <w:p w14:paraId="5CE829A0" w14:textId="77777777" w:rsidR="005A22B8" w:rsidRDefault="005A22B8" w:rsidP="005D4845">
      <w:pPr>
        <w:pStyle w:val="StandardWeb"/>
        <w:rPr>
          <w:noProof/>
        </w:rPr>
      </w:pPr>
    </w:p>
    <w:p w14:paraId="3718212F" w14:textId="20FE4A71" w:rsidR="005D4845" w:rsidRDefault="005E16F9" w:rsidP="00472DE9">
      <w:pPr>
        <w:pStyle w:val="berschrift2"/>
      </w:pPr>
      <w:bookmarkStart w:id="14" w:name="_Toc190970197"/>
      <w:r>
        <w:t>Kommentar zur Standortbestimmung</w:t>
      </w:r>
      <w:r w:rsidR="00472DE9">
        <w:t xml:space="preserve"> 1.</w:t>
      </w:r>
      <w:bookmarkEnd w:id="14"/>
      <w:r w:rsidR="00472DE9">
        <w:t xml:space="preserve"> </w:t>
      </w:r>
    </w:p>
    <w:p w14:paraId="6B26CEC4" w14:textId="77777777" w:rsidR="00F71853" w:rsidRPr="00F71853" w:rsidRDefault="00F71853" w:rsidP="00F71853">
      <w:pPr>
        <w:spacing w:before="100" w:beforeAutospacing="1" w:after="100" w:afterAutospacing="1"/>
        <w:rPr>
          <w:szCs w:val="22"/>
          <w:lang w:eastAsia="de-CH"/>
        </w:rPr>
      </w:pPr>
      <w:r w:rsidRPr="00F71853">
        <w:rPr>
          <w:szCs w:val="22"/>
          <w:lang w:eastAsia="de-CH"/>
        </w:rPr>
        <w:t xml:space="preserve">Die </w:t>
      </w:r>
      <w:proofErr w:type="spellStart"/>
      <w:r w:rsidRPr="00F71853">
        <w:rPr>
          <w:szCs w:val="22"/>
          <w:lang w:eastAsia="de-CH"/>
        </w:rPr>
        <w:t>Kompra</w:t>
      </w:r>
      <w:proofErr w:type="spellEnd"/>
      <w:r w:rsidRPr="00F71853">
        <w:rPr>
          <w:szCs w:val="22"/>
          <w:lang w:eastAsia="de-CH"/>
        </w:rPr>
        <w:t>-Analyse hat mir eine gute Standortbestimmung ermöglicht und aufgezeigt, wo ich derzeit als Lehrperson stehe, über welche Fähigkeiten und Kompetenzen ich verfüge und in welchen Bereichen ich mein Potenzial noch weiterentwickeln kann.</w:t>
      </w:r>
    </w:p>
    <w:p w14:paraId="4AD71928" w14:textId="77777777" w:rsidR="00F71853" w:rsidRPr="00F71853" w:rsidRDefault="00F71853" w:rsidP="00F71853">
      <w:pPr>
        <w:spacing w:before="100" w:beforeAutospacing="1" w:after="100" w:afterAutospacing="1"/>
        <w:rPr>
          <w:szCs w:val="22"/>
          <w:lang w:eastAsia="de-CH"/>
        </w:rPr>
      </w:pPr>
      <w:r w:rsidRPr="00F71853">
        <w:rPr>
          <w:szCs w:val="22"/>
          <w:lang w:eastAsia="de-CH"/>
        </w:rPr>
        <w:t>Mir war die Bedeutung der eigenen Reflexion nicht bewusst, obwohl ich sicherlich auch unbewusst immer wieder reflektiert habe.</w:t>
      </w:r>
    </w:p>
    <w:p w14:paraId="38ECF95C" w14:textId="77777777" w:rsidR="00F71853" w:rsidRPr="00F71853" w:rsidRDefault="00F71853" w:rsidP="00F71853">
      <w:pPr>
        <w:spacing w:before="100" w:beforeAutospacing="1" w:after="100" w:afterAutospacing="1"/>
        <w:rPr>
          <w:szCs w:val="22"/>
          <w:lang w:eastAsia="de-CH"/>
        </w:rPr>
      </w:pPr>
      <w:r w:rsidRPr="00F71853">
        <w:rPr>
          <w:szCs w:val="22"/>
          <w:lang w:eastAsia="de-CH"/>
        </w:rPr>
        <w:t>Die erforderlichen Kenntnisse über die administrativen Anforderungen sowie die Organisation der Unterrichtsvorbereitung und -durchführung habe ich eindeutig unterschätzt. Auch der Einsatz moderner technischer Möglichkeiten erfordert eine Anpassung meinerseits.</w:t>
      </w:r>
    </w:p>
    <w:p w14:paraId="7627127D" w14:textId="77777777" w:rsidR="00F71853" w:rsidRPr="00F71853" w:rsidRDefault="00F71853" w:rsidP="00F71853">
      <w:pPr>
        <w:spacing w:before="100" w:beforeAutospacing="1" w:after="100" w:afterAutospacing="1"/>
        <w:rPr>
          <w:szCs w:val="22"/>
          <w:lang w:eastAsia="de-CH"/>
        </w:rPr>
      </w:pPr>
      <w:r w:rsidRPr="00F71853">
        <w:rPr>
          <w:szCs w:val="22"/>
          <w:lang w:eastAsia="de-CH"/>
        </w:rPr>
        <w:t>Besonders überrascht hat mich das weitreichende und übergreifende Zusammenspiel in der Berufsausbildung zwischen Verbänden, Lehrbetrieben, Schulen, Bund, Kantonen und Lehrpersonen. Diese Zusammenhänge waren mir bisher nicht in diesem Ausmaß bewusst oder wurden mir noch nie so klar vor Augen geführt.</w:t>
      </w:r>
    </w:p>
    <w:p w14:paraId="53FD3DF8" w14:textId="77777777" w:rsidR="00F71853" w:rsidRPr="00F71853" w:rsidRDefault="00F71853" w:rsidP="00F71853">
      <w:pPr>
        <w:spacing w:before="100" w:beforeAutospacing="1" w:after="100" w:afterAutospacing="1"/>
        <w:rPr>
          <w:szCs w:val="22"/>
          <w:lang w:eastAsia="de-CH"/>
        </w:rPr>
      </w:pPr>
      <w:r w:rsidRPr="00F71853">
        <w:rPr>
          <w:szCs w:val="22"/>
          <w:lang w:eastAsia="de-CH"/>
        </w:rPr>
        <w:t>Nicht verwunderlich ist, dass ich mich selbst nur selten nach dem Unterricht reflektiert habe. Entsprechend fanden in den Bereichen Vorbereitung und Reflexion nur begrenzt Prozesse statt.</w:t>
      </w:r>
    </w:p>
    <w:p w14:paraId="353F36F9" w14:textId="77777777" w:rsidR="00F71853" w:rsidRPr="00F71853" w:rsidRDefault="00F71853" w:rsidP="00F71853">
      <w:pPr>
        <w:spacing w:before="100" w:beforeAutospacing="1" w:after="100" w:afterAutospacing="1"/>
        <w:rPr>
          <w:szCs w:val="22"/>
          <w:lang w:eastAsia="de-CH"/>
        </w:rPr>
      </w:pPr>
      <w:r w:rsidRPr="00F71853">
        <w:rPr>
          <w:szCs w:val="22"/>
          <w:lang w:eastAsia="de-CH"/>
        </w:rPr>
        <w:t>Umso mehr freue ich mich, dass ich mich für diese Schulung entschieden habe.</w:t>
      </w:r>
    </w:p>
    <w:p w14:paraId="31F69458" w14:textId="77777777" w:rsidR="005D7943" w:rsidRPr="0004232A" w:rsidRDefault="005D7943" w:rsidP="0004232A"/>
    <w:p w14:paraId="6D1CD0BC" w14:textId="20148B5D" w:rsidR="00472DE9" w:rsidRDefault="00472DE9" w:rsidP="00EF1BC2">
      <w:pPr>
        <w:pStyle w:val="berschrift2"/>
      </w:pPr>
      <w:bookmarkStart w:id="15" w:name="_Toc190970198"/>
      <w:r>
        <w:lastRenderedPageBreak/>
        <w:t>Wo möchtest du am Ende des Lehrganges sein</w:t>
      </w:r>
      <w:r w:rsidR="00EF1BC2">
        <w:t>?</w:t>
      </w:r>
      <w:bookmarkEnd w:id="15"/>
    </w:p>
    <w:p w14:paraId="33903E92" w14:textId="66CBC15A" w:rsidR="00815B72" w:rsidRPr="00815B72" w:rsidRDefault="00815B72" w:rsidP="00815B72">
      <w:pPr>
        <w:spacing w:before="100" w:beforeAutospacing="1" w:after="100" w:afterAutospacing="1"/>
        <w:rPr>
          <w:szCs w:val="22"/>
          <w:lang w:eastAsia="de-CH"/>
        </w:rPr>
      </w:pPr>
      <w:r w:rsidRPr="00815B72">
        <w:rPr>
          <w:szCs w:val="22"/>
          <w:lang w:eastAsia="de-CH"/>
        </w:rPr>
        <w:t>Am Ende des Lehrgangs möchte ich in der Lage sein, eine Unterrichtssequenz professionell durchzuführen, wobei alle geplanten Aspekte eingehalten und umgesetzt werden. Zudem soll</w:t>
      </w:r>
      <w:r w:rsidR="002F519A">
        <w:rPr>
          <w:szCs w:val="22"/>
          <w:lang w:eastAsia="de-CH"/>
        </w:rPr>
        <w:t>te</w:t>
      </w:r>
      <w:r w:rsidRPr="00815B72">
        <w:rPr>
          <w:szCs w:val="22"/>
          <w:lang w:eastAsia="de-CH"/>
        </w:rPr>
        <w:t xml:space="preserve"> ich befähigt sein, mich selbst zu reflektieren, daraus Schlüsse zu ziehen und Verbesserungen vorzunehmen. Die richtigen Mittel sollen vorhanden sein und gezielt eingesetzt werden.</w:t>
      </w:r>
    </w:p>
    <w:p w14:paraId="3FBD3531" w14:textId="77777777" w:rsidR="00815B72" w:rsidRPr="00815B72" w:rsidRDefault="00815B72" w:rsidP="00815B72">
      <w:pPr>
        <w:spacing w:before="100" w:beforeAutospacing="1" w:after="100" w:afterAutospacing="1"/>
        <w:rPr>
          <w:szCs w:val="22"/>
          <w:lang w:eastAsia="de-CH"/>
        </w:rPr>
      </w:pPr>
      <w:r w:rsidRPr="00815B72">
        <w:rPr>
          <w:szCs w:val="22"/>
          <w:lang w:eastAsia="de-CH"/>
        </w:rPr>
        <w:t>Ich möchte mir meiner Rolle und Verantwortung bewusst sein und entsprechend handeln.</w:t>
      </w:r>
    </w:p>
    <w:p w14:paraId="00B4BD02" w14:textId="77777777" w:rsidR="00B83F2C" w:rsidRPr="0001433F" w:rsidRDefault="00B83F2C" w:rsidP="0001433F"/>
    <w:p w14:paraId="6052CF32" w14:textId="293F007A" w:rsidR="00EF1BC2" w:rsidRDefault="00EF1BC2" w:rsidP="00835018">
      <w:pPr>
        <w:pStyle w:val="berschrift2"/>
      </w:pPr>
      <w:bookmarkStart w:id="16" w:name="_Toc190970199"/>
      <w:r>
        <w:t>Worüber möchtest du mehr wissen?</w:t>
      </w:r>
      <w:bookmarkEnd w:id="16"/>
    </w:p>
    <w:p w14:paraId="46843F48" w14:textId="77777777" w:rsidR="007F07FF" w:rsidRPr="007F07FF" w:rsidRDefault="007F07FF" w:rsidP="007F07FF"/>
    <w:p w14:paraId="7099FA4F" w14:textId="2DFE761E" w:rsidR="00CC7FA0" w:rsidRDefault="002F519A" w:rsidP="003D2462">
      <w:pPr>
        <w:rPr>
          <w:szCs w:val="22"/>
        </w:rPr>
      </w:pPr>
      <w:r w:rsidRPr="002F519A">
        <w:rPr>
          <w:szCs w:val="22"/>
        </w:rPr>
        <w:t>Dies ist eine schwierige Frage. Eigentlich möchte ich mehr über den Umgang mit Studierenden erfahren. Welche Methoden und Strategien kann ich anwenden, um herausfordernde Situationen besser zu bewältigen? Ich möchte lernen, wie ich durch gezielte Kommunikation und passende didaktische Ansätze ein positives Lernklima schaffen und auch in schwierigen Momenten souverän agieren kann.</w:t>
      </w:r>
    </w:p>
    <w:p w14:paraId="60648AFA" w14:textId="77777777" w:rsidR="00C43542" w:rsidRPr="003D2462" w:rsidRDefault="00C43542" w:rsidP="003D2462"/>
    <w:p w14:paraId="770571AC" w14:textId="59CEB752" w:rsidR="00EF1BC2" w:rsidRDefault="00EF1BC2" w:rsidP="00835018">
      <w:pPr>
        <w:pStyle w:val="berschrift2"/>
      </w:pPr>
      <w:bookmarkStart w:id="17" w:name="_Toc190970200"/>
      <w:r>
        <w:t>Welche Skills möchtest du weiterentwickeln?</w:t>
      </w:r>
      <w:bookmarkEnd w:id="17"/>
    </w:p>
    <w:p w14:paraId="7584BF9E" w14:textId="77777777" w:rsidR="007F07FF" w:rsidRPr="007F07FF" w:rsidRDefault="007F07FF" w:rsidP="007F07FF"/>
    <w:p w14:paraId="2E72C864" w14:textId="77777777" w:rsidR="002106C0" w:rsidRDefault="002106C0" w:rsidP="00CC7FA0">
      <w:pPr>
        <w:rPr>
          <w:szCs w:val="22"/>
        </w:rPr>
      </w:pPr>
      <w:r w:rsidRPr="002106C0">
        <w:rPr>
          <w:szCs w:val="22"/>
        </w:rPr>
        <w:t>Bei den technischen Möglichkeiten fehlen mir sicherlich noch einige wichtige Fähigkeiten. Der Umgang mit neuen Technologien und Software stellt für mich weiterhin eine Herausforderung dar. Besonders im Bereich der im Schulunterricht genutzten Apps muss ich mich weiterentwickeln, um deren Potenzial optimal ausschöpfen zu können. Mein Ziel ist es, die relevanten digitalen Werkzeuge sicher und effizient einzusetzen, um den Unterricht interaktiver und effektiver zu gestalten.</w:t>
      </w:r>
    </w:p>
    <w:p w14:paraId="3FEC122E" w14:textId="6C41AC10" w:rsidR="00CC7FA0" w:rsidRPr="002106C0" w:rsidRDefault="004E091C" w:rsidP="00CC7FA0">
      <w:pPr>
        <w:rPr>
          <w:szCs w:val="22"/>
        </w:rPr>
      </w:pPr>
      <w:r>
        <w:t xml:space="preserve"> </w:t>
      </w:r>
    </w:p>
    <w:p w14:paraId="5B5C7011" w14:textId="3B95A694" w:rsidR="00EF1BC2" w:rsidRDefault="00EF1BC2" w:rsidP="00835018">
      <w:pPr>
        <w:pStyle w:val="berschrift2"/>
      </w:pPr>
      <w:bookmarkStart w:id="18" w:name="_Toc190970201"/>
      <w:r>
        <w:t>Was möchtest du über dich selbst lernen?</w:t>
      </w:r>
      <w:bookmarkEnd w:id="18"/>
    </w:p>
    <w:p w14:paraId="2EC9880F" w14:textId="77777777" w:rsidR="007F07FF" w:rsidRPr="007F07FF" w:rsidRDefault="007F07FF" w:rsidP="007F07FF"/>
    <w:p w14:paraId="1759050C" w14:textId="7E64C1D0" w:rsidR="00BE368C" w:rsidRPr="00851CDD" w:rsidRDefault="00580909" w:rsidP="00851CDD">
      <w:r w:rsidRPr="00580909">
        <w:rPr>
          <w:szCs w:val="22"/>
        </w:rPr>
        <w:t>Über mich selbst möchte ich lernen, wie ich mich gezielt reflektiere und welche Konsequenzen ich daraus ziehen kann. Dabei interessiert mich besonders, welche Methoden und Techniken ich anwenden kann, um meine persönliche und berufliche Entwicklung zu fördern. Au</w:t>
      </w:r>
      <w:r>
        <w:rPr>
          <w:szCs w:val="22"/>
        </w:rPr>
        <w:t>ss</w:t>
      </w:r>
      <w:r w:rsidRPr="00580909">
        <w:rPr>
          <w:szCs w:val="22"/>
        </w:rPr>
        <w:t>erdem möchte ich herausfinden, wo ich aktuell stehe und wie ich meine Stärken weiter ausbauen sowie mögliche Schwächen gezielt verbessern kann.</w:t>
      </w:r>
      <w:r>
        <w:rPr>
          <w:szCs w:val="22"/>
        </w:rPr>
        <w:br/>
      </w:r>
    </w:p>
    <w:p w14:paraId="44FB2F40" w14:textId="16D2C889" w:rsidR="00EF1BC2" w:rsidRDefault="00907AC4" w:rsidP="00835018">
      <w:pPr>
        <w:pStyle w:val="berschrift2"/>
      </w:pPr>
      <w:bookmarkStart w:id="19" w:name="_Toc190970202"/>
      <w:r>
        <w:t xml:space="preserve">Persönliche </w:t>
      </w:r>
      <w:r w:rsidR="00BF70CD">
        <w:t>Z</w:t>
      </w:r>
      <w:r w:rsidR="00835018">
        <w:t>iele</w:t>
      </w:r>
      <w:bookmarkEnd w:id="19"/>
    </w:p>
    <w:p w14:paraId="279DD736" w14:textId="77777777" w:rsidR="007F07FF" w:rsidRPr="007F07FF" w:rsidRDefault="007F07FF" w:rsidP="007F07FF"/>
    <w:p w14:paraId="25124E0F" w14:textId="57DED314" w:rsidR="00A45970" w:rsidRPr="008B4C52" w:rsidRDefault="00907AC4" w:rsidP="00907AC4">
      <w:pPr>
        <w:rPr>
          <w:szCs w:val="22"/>
        </w:rPr>
      </w:pPr>
      <w:r w:rsidRPr="008B4C52">
        <w:rPr>
          <w:b/>
          <w:bCs/>
          <w:szCs w:val="22"/>
        </w:rPr>
        <w:t>Ziel 1.</w:t>
      </w:r>
      <w:r w:rsidRPr="008B4C52">
        <w:rPr>
          <w:szCs w:val="22"/>
        </w:rPr>
        <w:t xml:space="preserve"> </w:t>
      </w:r>
      <w:r w:rsidR="003F45C0" w:rsidRPr="008B4C52">
        <w:rPr>
          <w:szCs w:val="22"/>
        </w:rPr>
        <w:t>Weiterentwicklung</w:t>
      </w:r>
      <w:r w:rsidR="00172145" w:rsidRPr="008B4C52">
        <w:rPr>
          <w:szCs w:val="22"/>
        </w:rPr>
        <w:t xml:space="preserve"> der persönlichen </w:t>
      </w:r>
      <w:r w:rsidR="00576C6C">
        <w:rPr>
          <w:szCs w:val="22"/>
        </w:rPr>
        <w:t>Kompetenzen im Umgang mit</w:t>
      </w:r>
      <w:r w:rsidR="003F45C0" w:rsidRPr="008B4C52">
        <w:rPr>
          <w:szCs w:val="22"/>
        </w:rPr>
        <w:t xml:space="preserve"> Schulsoftware.</w:t>
      </w:r>
    </w:p>
    <w:p w14:paraId="3868F303" w14:textId="2C4089B4" w:rsidR="00F11374" w:rsidRDefault="002D01E7" w:rsidP="00B64D9C">
      <w:pPr>
        <w:ind w:left="705"/>
      </w:pPr>
      <w:r w:rsidRPr="008B4C52">
        <w:rPr>
          <w:szCs w:val="22"/>
        </w:rPr>
        <w:t xml:space="preserve">Messbarer Indikator: </w:t>
      </w:r>
      <w:r w:rsidR="00B64D9C">
        <w:rPr>
          <w:szCs w:val="22"/>
        </w:rPr>
        <w:t xml:space="preserve">Einsatz von </w:t>
      </w:r>
      <w:r w:rsidR="003C4E5E" w:rsidRPr="008B4C52">
        <w:rPr>
          <w:szCs w:val="22"/>
        </w:rPr>
        <w:t>Teams</w:t>
      </w:r>
      <w:r w:rsidR="00C7255C" w:rsidRPr="008B4C52">
        <w:rPr>
          <w:szCs w:val="22"/>
        </w:rPr>
        <w:t xml:space="preserve">, </w:t>
      </w:r>
      <w:proofErr w:type="spellStart"/>
      <w:r w:rsidR="00C7255C" w:rsidRPr="008B4C52">
        <w:rPr>
          <w:szCs w:val="22"/>
        </w:rPr>
        <w:t>Kahoot</w:t>
      </w:r>
      <w:proofErr w:type="spellEnd"/>
      <w:r w:rsidR="00C7255C" w:rsidRPr="008B4C52">
        <w:rPr>
          <w:szCs w:val="22"/>
        </w:rPr>
        <w:t>,</w:t>
      </w:r>
      <w:r w:rsidR="005A494D">
        <w:rPr>
          <w:szCs w:val="22"/>
        </w:rPr>
        <w:t xml:space="preserve"> OneNote und</w:t>
      </w:r>
      <w:r w:rsidR="00C7255C" w:rsidRPr="008B4C52">
        <w:rPr>
          <w:szCs w:val="22"/>
        </w:rPr>
        <w:t xml:space="preserve"> </w:t>
      </w:r>
      <w:r w:rsidR="00F6443C">
        <w:rPr>
          <w:szCs w:val="22"/>
        </w:rPr>
        <w:t>der</w:t>
      </w:r>
      <w:r w:rsidR="00B64D9C">
        <w:rPr>
          <w:szCs w:val="22"/>
        </w:rPr>
        <w:t xml:space="preserve"> erstellte</w:t>
      </w:r>
      <w:r w:rsidR="00F6443C">
        <w:rPr>
          <w:szCs w:val="22"/>
        </w:rPr>
        <w:t xml:space="preserve"> </w:t>
      </w:r>
      <w:r w:rsidR="00934B68" w:rsidRPr="008B4C52">
        <w:rPr>
          <w:szCs w:val="22"/>
        </w:rPr>
        <w:t>Film für den Unterricht</w:t>
      </w:r>
      <w:r w:rsidR="00EA0FE0">
        <w:rPr>
          <w:szCs w:val="22"/>
        </w:rPr>
        <w:t xml:space="preserve"> mit Cornel und Silvio.</w:t>
      </w:r>
    </w:p>
    <w:p w14:paraId="3D93CBC5" w14:textId="77777777" w:rsidR="002D01E7" w:rsidRDefault="002D01E7" w:rsidP="00907AC4"/>
    <w:p w14:paraId="2EE04951" w14:textId="77777777" w:rsidR="002D01E7" w:rsidRPr="005A494D" w:rsidRDefault="00907AC4" w:rsidP="00907AC4">
      <w:pPr>
        <w:rPr>
          <w:szCs w:val="22"/>
        </w:rPr>
      </w:pPr>
      <w:r w:rsidRPr="005A494D">
        <w:rPr>
          <w:b/>
          <w:bCs/>
          <w:szCs w:val="22"/>
        </w:rPr>
        <w:t>Ziel 2.</w:t>
      </w:r>
      <w:r w:rsidRPr="005A494D">
        <w:rPr>
          <w:szCs w:val="22"/>
        </w:rPr>
        <w:t xml:space="preserve"> </w:t>
      </w:r>
      <w:r w:rsidR="00A45970" w:rsidRPr="005A494D">
        <w:rPr>
          <w:szCs w:val="22"/>
        </w:rPr>
        <w:t xml:space="preserve">Verbesserung der eigenen Reflektion und der </w:t>
      </w:r>
      <w:r w:rsidR="004717E5" w:rsidRPr="005A494D">
        <w:rPr>
          <w:szCs w:val="22"/>
        </w:rPr>
        <w:t>daraus folgenden</w:t>
      </w:r>
      <w:r w:rsidR="00A45970" w:rsidRPr="005A494D">
        <w:rPr>
          <w:szCs w:val="22"/>
        </w:rPr>
        <w:t xml:space="preserve"> </w:t>
      </w:r>
      <w:r w:rsidR="004717E5" w:rsidRPr="005A494D">
        <w:rPr>
          <w:szCs w:val="22"/>
        </w:rPr>
        <w:t xml:space="preserve">Massnahmen. </w:t>
      </w:r>
    </w:p>
    <w:p w14:paraId="5D3DD9CA" w14:textId="1E6E186F" w:rsidR="00902DA8" w:rsidRPr="00902DA8" w:rsidRDefault="002D01E7" w:rsidP="00C22902">
      <w:pPr>
        <w:ind w:left="705"/>
      </w:pPr>
      <w:r w:rsidRPr="005A494D">
        <w:rPr>
          <w:szCs w:val="22"/>
        </w:rPr>
        <w:t xml:space="preserve">Messbarer Indikator: </w:t>
      </w:r>
      <w:r w:rsidR="00121A8A">
        <w:rPr>
          <w:szCs w:val="22"/>
        </w:rPr>
        <w:t>Regelmässiges e</w:t>
      </w:r>
      <w:r w:rsidR="00504486" w:rsidRPr="005A494D">
        <w:rPr>
          <w:szCs w:val="22"/>
        </w:rPr>
        <w:t>rfasste</w:t>
      </w:r>
      <w:r w:rsidR="00C22902">
        <w:rPr>
          <w:szCs w:val="22"/>
        </w:rPr>
        <w:t>n der</w:t>
      </w:r>
      <w:r w:rsidR="00504486" w:rsidRPr="005A494D">
        <w:rPr>
          <w:szCs w:val="22"/>
        </w:rPr>
        <w:t xml:space="preserve"> Notizen im OneNote von jedem Unterrichtstag</w:t>
      </w:r>
      <w:r w:rsidR="001E71DD" w:rsidRPr="005A494D">
        <w:rPr>
          <w:szCs w:val="22"/>
        </w:rPr>
        <w:t>.</w:t>
      </w:r>
      <w:r w:rsidR="00EC4358">
        <w:br/>
      </w:r>
      <w:r w:rsidR="003F45C0">
        <w:t xml:space="preserve"> </w:t>
      </w:r>
    </w:p>
    <w:p w14:paraId="5657E987" w14:textId="1AA30642" w:rsidR="00835018" w:rsidRDefault="00835018" w:rsidP="0004232A">
      <w:pPr>
        <w:pStyle w:val="berschrift2"/>
      </w:pPr>
      <w:bookmarkStart w:id="20" w:name="_Toc190970203"/>
      <w:r>
        <w:t>Umsetzungsmassnahmen</w:t>
      </w:r>
      <w:bookmarkEnd w:id="20"/>
    </w:p>
    <w:p w14:paraId="13C0A473" w14:textId="77777777" w:rsidR="007F07FF" w:rsidRPr="007F07FF" w:rsidRDefault="007F07FF" w:rsidP="007F07FF"/>
    <w:p w14:paraId="7534129A" w14:textId="04108CC0" w:rsidR="003E19F6" w:rsidRPr="005A494D" w:rsidRDefault="00907AC4" w:rsidP="003E19F6">
      <w:pPr>
        <w:rPr>
          <w:szCs w:val="22"/>
        </w:rPr>
      </w:pPr>
      <w:r w:rsidRPr="005A494D">
        <w:rPr>
          <w:b/>
          <w:bCs/>
          <w:szCs w:val="22"/>
        </w:rPr>
        <w:t>Ziel 1</w:t>
      </w:r>
      <w:r w:rsidR="00922943" w:rsidRPr="005A494D">
        <w:rPr>
          <w:b/>
          <w:bCs/>
          <w:szCs w:val="22"/>
        </w:rPr>
        <w:t>:</w:t>
      </w:r>
      <w:r w:rsidR="0026313F" w:rsidRPr="005A494D">
        <w:rPr>
          <w:szCs w:val="22"/>
        </w:rPr>
        <w:tab/>
      </w:r>
      <w:r w:rsidR="008A1ABC" w:rsidRPr="005A494D">
        <w:rPr>
          <w:szCs w:val="22"/>
        </w:rPr>
        <w:t xml:space="preserve"> </w:t>
      </w:r>
      <w:r w:rsidR="00922943" w:rsidRPr="005A494D">
        <w:rPr>
          <w:szCs w:val="22"/>
        </w:rPr>
        <w:t xml:space="preserve">Sofortige Nutzung der Schulsoftware </w:t>
      </w:r>
      <w:r w:rsidR="005804DE" w:rsidRPr="005A494D">
        <w:rPr>
          <w:szCs w:val="22"/>
        </w:rPr>
        <w:t xml:space="preserve">im </w:t>
      </w:r>
      <w:r w:rsidR="00943E06">
        <w:rPr>
          <w:szCs w:val="22"/>
        </w:rPr>
        <w:t>s</w:t>
      </w:r>
      <w:r w:rsidR="005804DE" w:rsidRPr="005A494D">
        <w:rPr>
          <w:szCs w:val="22"/>
        </w:rPr>
        <w:t xml:space="preserve">chulischen und </w:t>
      </w:r>
      <w:r w:rsidR="00943E06">
        <w:rPr>
          <w:szCs w:val="22"/>
        </w:rPr>
        <w:t>p</w:t>
      </w:r>
      <w:r w:rsidR="005804DE" w:rsidRPr="005A494D">
        <w:rPr>
          <w:szCs w:val="22"/>
        </w:rPr>
        <w:t>rivaten Bereich</w:t>
      </w:r>
      <w:r w:rsidR="00B942EC" w:rsidRPr="005A494D">
        <w:rPr>
          <w:szCs w:val="22"/>
        </w:rPr>
        <w:t>.</w:t>
      </w:r>
    </w:p>
    <w:p w14:paraId="4519D1AA" w14:textId="36164F58" w:rsidR="00D84563" w:rsidRPr="005A494D" w:rsidRDefault="00D84563" w:rsidP="003E19F6">
      <w:pPr>
        <w:rPr>
          <w:szCs w:val="22"/>
        </w:rPr>
      </w:pPr>
      <w:r w:rsidRPr="005A494D">
        <w:rPr>
          <w:szCs w:val="22"/>
        </w:rPr>
        <w:tab/>
      </w:r>
      <w:r w:rsidR="008A1ABC" w:rsidRPr="005A494D">
        <w:rPr>
          <w:szCs w:val="22"/>
        </w:rPr>
        <w:t xml:space="preserve"> </w:t>
      </w:r>
      <w:r w:rsidR="00B942EC" w:rsidRPr="005A494D">
        <w:rPr>
          <w:szCs w:val="22"/>
        </w:rPr>
        <w:t>Kommunikation mit meinen Studierenden auf Teams und OneNote beschränken.</w:t>
      </w:r>
    </w:p>
    <w:p w14:paraId="1C2B7825" w14:textId="62FC1FCF" w:rsidR="003F0B0D" w:rsidRPr="005A494D" w:rsidRDefault="00936177">
      <w:pPr>
        <w:rPr>
          <w:szCs w:val="22"/>
        </w:rPr>
      </w:pPr>
      <w:r w:rsidRPr="005A494D">
        <w:rPr>
          <w:szCs w:val="22"/>
        </w:rPr>
        <w:tab/>
      </w:r>
      <w:r w:rsidR="008A1ABC" w:rsidRPr="005A494D">
        <w:rPr>
          <w:szCs w:val="22"/>
        </w:rPr>
        <w:t xml:space="preserve"> </w:t>
      </w:r>
      <w:r w:rsidR="00B374B0" w:rsidRPr="005A494D">
        <w:rPr>
          <w:szCs w:val="22"/>
        </w:rPr>
        <w:t xml:space="preserve">Erstellen eines eigenen Notizbuches </w:t>
      </w:r>
      <w:r w:rsidR="00C12531" w:rsidRPr="005A494D">
        <w:rPr>
          <w:szCs w:val="22"/>
        </w:rPr>
        <w:t>im OneNote für meine Studierenden.</w:t>
      </w:r>
      <w:r w:rsidR="00C10A61">
        <w:rPr>
          <w:szCs w:val="22"/>
        </w:rPr>
        <w:br/>
      </w:r>
    </w:p>
    <w:p w14:paraId="4D9F6A93" w14:textId="77777777" w:rsidR="003C0656" w:rsidRDefault="00835E99" w:rsidP="003C0656">
      <w:pPr>
        <w:rPr>
          <w:szCs w:val="22"/>
        </w:rPr>
      </w:pPr>
      <w:r w:rsidRPr="005A494D">
        <w:rPr>
          <w:b/>
          <w:bCs/>
          <w:szCs w:val="22"/>
        </w:rPr>
        <w:t>Ziel 2:</w:t>
      </w:r>
      <w:r w:rsidR="008A1ABC" w:rsidRPr="005A494D">
        <w:rPr>
          <w:b/>
          <w:bCs/>
          <w:szCs w:val="22"/>
        </w:rPr>
        <w:t xml:space="preserve"> </w:t>
      </w:r>
      <w:r w:rsidR="004B125C">
        <w:rPr>
          <w:szCs w:val="22"/>
        </w:rPr>
        <w:t>Anwenden</w:t>
      </w:r>
      <w:r w:rsidRPr="005A494D">
        <w:rPr>
          <w:szCs w:val="22"/>
        </w:rPr>
        <w:t xml:space="preserve"> der gelernten </w:t>
      </w:r>
      <w:r w:rsidR="000C0D50" w:rsidRPr="005A494D">
        <w:rPr>
          <w:szCs w:val="22"/>
        </w:rPr>
        <w:t xml:space="preserve">Übungen </w:t>
      </w:r>
      <w:r w:rsidR="004B125C">
        <w:rPr>
          <w:szCs w:val="22"/>
        </w:rPr>
        <w:t xml:space="preserve">aus dem </w:t>
      </w:r>
      <w:r w:rsidR="000C0D50" w:rsidRPr="005A494D">
        <w:rPr>
          <w:szCs w:val="22"/>
        </w:rPr>
        <w:t xml:space="preserve">Studiengang. </w:t>
      </w:r>
      <w:r w:rsidR="00505CCE" w:rsidRPr="005A494D">
        <w:rPr>
          <w:szCs w:val="22"/>
        </w:rPr>
        <w:t>Reflektio</w:t>
      </w:r>
      <w:r w:rsidR="00006846" w:rsidRPr="005A494D">
        <w:rPr>
          <w:szCs w:val="22"/>
        </w:rPr>
        <w:t xml:space="preserve">n </w:t>
      </w:r>
      <w:r w:rsidR="008A1ABC" w:rsidRPr="005A494D">
        <w:rPr>
          <w:szCs w:val="22"/>
        </w:rPr>
        <w:t xml:space="preserve">schriftlich </w:t>
      </w:r>
    </w:p>
    <w:p w14:paraId="41902DAF" w14:textId="2B53EC5D" w:rsidR="0008767E" w:rsidRDefault="003C0656" w:rsidP="003C0656">
      <w:pPr>
        <w:ind w:firstLine="709"/>
        <w:rPr>
          <w:szCs w:val="22"/>
        </w:rPr>
      </w:pPr>
      <w:r>
        <w:rPr>
          <w:szCs w:val="22"/>
        </w:rPr>
        <w:t>dokumentieren und auswerten</w:t>
      </w:r>
      <w:r w:rsidR="00834A17" w:rsidRPr="005A494D">
        <w:rPr>
          <w:szCs w:val="22"/>
        </w:rPr>
        <w:t xml:space="preserve">. </w:t>
      </w:r>
      <w:bookmarkStart w:id="21" w:name="_Toc178932038"/>
      <w:bookmarkStart w:id="22" w:name="_Toc183771566"/>
    </w:p>
    <w:p w14:paraId="796D66FB" w14:textId="77777777" w:rsidR="00981AF3" w:rsidRDefault="00981AF3" w:rsidP="003C0656">
      <w:pPr>
        <w:ind w:firstLine="709"/>
        <w:rPr>
          <w:szCs w:val="22"/>
        </w:rPr>
      </w:pPr>
    </w:p>
    <w:p w14:paraId="1E4D2921" w14:textId="7CE3D582" w:rsidR="00981AF3" w:rsidRPr="005A494D" w:rsidRDefault="00981AF3" w:rsidP="00981AF3">
      <w:pPr>
        <w:rPr>
          <w:szCs w:val="22"/>
        </w:rPr>
      </w:pPr>
      <w:r w:rsidRPr="0084659D">
        <w:rPr>
          <w:b/>
          <w:bCs/>
          <w:szCs w:val="22"/>
        </w:rPr>
        <w:t>An</w:t>
      </w:r>
      <w:r w:rsidR="00C43683" w:rsidRPr="0084659D">
        <w:rPr>
          <w:b/>
          <w:bCs/>
          <w:szCs w:val="22"/>
        </w:rPr>
        <w:t xml:space="preserve">hang </w:t>
      </w:r>
      <w:r w:rsidR="00D201F8" w:rsidRPr="0084659D">
        <w:rPr>
          <w:b/>
          <w:bCs/>
          <w:szCs w:val="22"/>
        </w:rPr>
        <w:t>1</w:t>
      </w:r>
      <w:r w:rsidR="00C43683" w:rsidRPr="0084659D">
        <w:rPr>
          <w:b/>
          <w:bCs/>
          <w:szCs w:val="22"/>
        </w:rPr>
        <w:t>:</w:t>
      </w:r>
      <w:r w:rsidR="00C43683">
        <w:rPr>
          <w:szCs w:val="22"/>
        </w:rPr>
        <w:t xml:space="preserve"> </w:t>
      </w:r>
      <w:r w:rsidR="00FF77E8">
        <w:rPr>
          <w:szCs w:val="22"/>
        </w:rPr>
        <w:t>Umsetzung</w:t>
      </w:r>
      <w:r w:rsidR="003769EF">
        <w:rPr>
          <w:szCs w:val="22"/>
        </w:rPr>
        <w:t xml:space="preserve"> OneNote und Teams</w:t>
      </w:r>
    </w:p>
    <w:p w14:paraId="2514C381" w14:textId="0F343C05" w:rsidR="00AC686B" w:rsidRDefault="004C4D73" w:rsidP="004C4D73">
      <w:r>
        <w:br w:type="page"/>
      </w:r>
    </w:p>
    <w:p w14:paraId="1E8581D6" w14:textId="46EE757B" w:rsidR="00122F04" w:rsidRDefault="00D5576F" w:rsidP="00D5576F">
      <w:pPr>
        <w:pStyle w:val="berschrift1"/>
      </w:pPr>
      <w:bookmarkStart w:id="23" w:name="_Toc190970204"/>
      <w:r>
        <w:lastRenderedPageBreak/>
        <w:t>Online- Werkstatt</w:t>
      </w:r>
      <w:bookmarkEnd w:id="23"/>
    </w:p>
    <w:p w14:paraId="22C8EB5B" w14:textId="77777777" w:rsidR="00D5576F" w:rsidRDefault="00D5576F" w:rsidP="005B37DC">
      <w:pPr>
        <w:ind w:firstLine="709"/>
      </w:pPr>
    </w:p>
    <w:p w14:paraId="2A30AD95" w14:textId="15B5FFCF" w:rsidR="00AC686B" w:rsidRPr="004956E2" w:rsidRDefault="00122F04" w:rsidP="004956E2">
      <w:pPr>
        <w:pStyle w:val="berschrift1"/>
      </w:pPr>
      <w:bookmarkStart w:id="24" w:name="_Toc190970205"/>
      <w:r w:rsidRPr="004956E2">
        <w:t>Organisieren Schützen und Teilen digitaler. Ressourcen 2.3</w:t>
      </w:r>
      <w:bookmarkEnd w:id="24"/>
    </w:p>
    <w:p w14:paraId="4ED9FF87" w14:textId="4CFC0F1D" w:rsidR="00AB3973" w:rsidRDefault="00E0055D" w:rsidP="00AB3973">
      <w:r>
        <w:rPr>
          <w:noProof/>
        </w:rPr>
        <w:drawing>
          <wp:anchor distT="0" distB="0" distL="114300" distR="114300" simplePos="0" relativeHeight="251668488" behindDoc="0" locked="0" layoutInCell="1" allowOverlap="1" wp14:anchorId="6B6E8A4C" wp14:editId="05982416">
            <wp:simplePos x="0" y="0"/>
            <wp:positionH relativeFrom="column">
              <wp:posOffset>1261110</wp:posOffset>
            </wp:positionH>
            <wp:positionV relativeFrom="paragraph">
              <wp:posOffset>342900</wp:posOffset>
            </wp:positionV>
            <wp:extent cx="2808000" cy="2808000"/>
            <wp:effectExtent l="0" t="0" r="0" b="0"/>
            <wp:wrapTopAndBottom/>
            <wp:docPr id="1710838268" name="Grafik 1" descr="Ein Bild, das Text, Compact Disc, Kreis, Datenträger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38268" name="Grafik 1" descr="Ein Bild, das Text, Compact Disc, Kreis, Datenträger enthält."/>
                    <pic:cNvPicPr/>
                  </pic:nvPicPr>
                  <pic:blipFill>
                    <a:blip r:embed="rId26"/>
                    <a:stretch>
                      <a:fillRect/>
                    </a:stretch>
                  </pic:blipFill>
                  <pic:spPr>
                    <a:xfrm>
                      <a:off x="0" y="0"/>
                      <a:ext cx="2808000" cy="2808000"/>
                    </a:xfrm>
                    <a:prstGeom prst="rect">
                      <a:avLst/>
                    </a:prstGeom>
                  </pic:spPr>
                </pic:pic>
              </a:graphicData>
            </a:graphic>
            <wp14:sizeRelH relativeFrom="margin">
              <wp14:pctWidth>0</wp14:pctWidth>
            </wp14:sizeRelH>
            <wp14:sizeRelV relativeFrom="margin">
              <wp14:pctHeight>0</wp14:pctHeight>
            </wp14:sizeRelV>
          </wp:anchor>
        </w:drawing>
      </w:r>
    </w:p>
    <w:p w14:paraId="1E3CC037" w14:textId="321AFD10" w:rsidR="00E0055D" w:rsidRPr="00AB3973" w:rsidRDefault="00E0055D" w:rsidP="00AB3973"/>
    <w:p w14:paraId="0BA380C1" w14:textId="01E1C2D5" w:rsidR="00AB3973" w:rsidRDefault="00AB3973" w:rsidP="00AB3973">
      <w:pPr>
        <w:pStyle w:val="berschrift2"/>
      </w:pPr>
      <w:bookmarkStart w:id="25" w:name="_Toc190970206"/>
      <w:r w:rsidRPr="00AB3973">
        <w:t>Lernziel.</w:t>
      </w:r>
      <w:bookmarkEnd w:id="25"/>
      <w:r w:rsidRPr="00AB3973">
        <w:t xml:space="preserve"> </w:t>
      </w:r>
    </w:p>
    <w:p w14:paraId="7F01580E" w14:textId="77777777" w:rsidR="007F07FF" w:rsidRPr="007F07FF" w:rsidRDefault="007F07FF" w:rsidP="007F07FF"/>
    <w:p w14:paraId="1A8F145A" w14:textId="6C786D34" w:rsidR="00AB3973" w:rsidRPr="00CB0EED" w:rsidRDefault="00AB3973" w:rsidP="00AB3973">
      <w:pPr>
        <w:rPr>
          <w:szCs w:val="22"/>
        </w:rPr>
      </w:pPr>
      <w:r w:rsidRPr="00CB0EED">
        <w:rPr>
          <w:szCs w:val="22"/>
        </w:rPr>
        <w:t xml:space="preserve">Weiterentwicklung der persönlichen </w:t>
      </w:r>
      <w:r w:rsidR="00C3377F">
        <w:rPr>
          <w:szCs w:val="22"/>
        </w:rPr>
        <w:t>Kompetenzen</w:t>
      </w:r>
      <w:r w:rsidRPr="00CB0EED">
        <w:rPr>
          <w:szCs w:val="22"/>
        </w:rPr>
        <w:t xml:space="preserve"> im Bereiche Nutzung, Schutz und Teilen von Schulsoftware.</w:t>
      </w:r>
    </w:p>
    <w:p w14:paraId="7E0C88EC" w14:textId="476BDDBB" w:rsidR="00AB3973" w:rsidRPr="00AB3973" w:rsidRDefault="00AB3973" w:rsidP="00AB3973">
      <w:r w:rsidRPr="00AB3973">
        <w:t> </w:t>
      </w:r>
    </w:p>
    <w:p w14:paraId="41EDC9D5" w14:textId="77777777" w:rsidR="00AB3973" w:rsidRDefault="00AB3973" w:rsidP="00AB3973">
      <w:pPr>
        <w:pStyle w:val="berschrift2"/>
      </w:pPr>
      <w:bookmarkStart w:id="26" w:name="_Toc190970207"/>
      <w:r w:rsidRPr="00AB3973">
        <w:t>Begründung:</w:t>
      </w:r>
      <w:bookmarkEnd w:id="26"/>
    </w:p>
    <w:p w14:paraId="0C4D0A41" w14:textId="77777777" w:rsidR="007F07FF" w:rsidRPr="007F07FF" w:rsidRDefault="007F07FF" w:rsidP="007F07FF"/>
    <w:p w14:paraId="5A64D335" w14:textId="6CB08DB5" w:rsidR="00AB3973" w:rsidRPr="00147ECE" w:rsidRDefault="00AB3973" w:rsidP="00AB3973">
      <w:pPr>
        <w:rPr>
          <w:szCs w:val="22"/>
        </w:rPr>
      </w:pPr>
      <w:r w:rsidRPr="00147ECE">
        <w:rPr>
          <w:szCs w:val="22"/>
        </w:rPr>
        <w:t xml:space="preserve">Das Thema hat mich speziell interessiert in Zusammenhang mit meinen Zielen im Portfolio. </w:t>
      </w:r>
      <w:r w:rsidR="00390DFD" w:rsidRPr="00147ECE">
        <w:rPr>
          <w:szCs w:val="22"/>
        </w:rPr>
        <w:t>Das Erweitern</w:t>
      </w:r>
      <w:r w:rsidRPr="00147ECE">
        <w:rPr>
          <w:szCs w:val="22"/>
        </w:rPr>
        <w:t xml:space="preserve"> meiner digitalen Skills und der Umgang mit der Schulsoftware</w:t>
      </w:r>
      <w:r w:rsidR="00BE2C22">
        <w:rPr>
          <w:szCs w:val="22"/>
        </w:rPr>
        <w:t xml:space="preserve"> steht für mich im Fokus</w:t>
      </w:r>
      <w:r w:rsidRPr="00147ECE">
        <w:rPr>
          <w:szCs w:val="22"/>
        </w:rPr>
        <w:t xml:space="preserve">. Jede Übung </w:t>
      </w:r>
      <w:r w:rsidR="008268E8">
        <w:rPr>
          <w:szCs w:val="22"/>
        </w:rPr>
        <w:t>trägt zur Vertiefung meiner Kenntnisse bei</w:t>
      </w:r>
      <w:r w:rsidRPr="00147ECE">
        <w:rPr>
          <w:szCs w:val="22"/>
        </w:rPr>
        <w:t>. Persönlich interessieren mich die Informationen im Modul sehr</w:t>
      </w:r>
      <w:r w:rsidR="00F66163">
        <w:rPr>
          <w:szCs w:val="22"/>
        </w:rPr>
        <w:t>,</w:t>
      </w:r>
      <w:r w:rsidRPr="00147ECE">
        <w:rPr>
          <w:szCs w:val="22"/>
        </w:rPr>
        <w:t xml:space="preserve"> da </w:t>
      </w:r>
      <w:r w:rsidR="00106668">
        <w:rPr>
          <w:szCs w:val="22"/>
        </w:rPr>
        <w:t>ich selbst künstlerisch tätig bin und im Netz Musik anbiete</w:t>
      </w:r>
      <w:r w:rsidRPr="00147ECE">
        <w:rPr>
          <w:szCs w:val="22"/>
        </w:rPr>
        <w:t xml:space="preserve">. </w:t>
      </w:r>
    </w:p>
    <w:p w14:paraId="6907887F" w14:textId="77777777" w:rsidR="00AB3973" w:rsidRPr="00AB3973" w:rsidRDefault="00AB3973" w:rsidP="00AB3973">
      <w:r w:rsidRPr="00AB3973">
        <w:t> </w:t>
      </w:r>
    </w:p>
    <w:p w14:paraId="610C4DB8" w14:textId="77777777" w:rsidR="00AB3973" w:rsidRDefault="00AB3973" w:rsidP="00AB3973">
      <w:pPr>
        <w:pStyle w:val="berschrift2"/>
      </w:pPr>
      <w:bookmarkStart w:id="27" w:name="_Toc190970208"/>
      <w:r w:rsidRPr="00AB3973">
        <w:t>Reflektion:</w:t>
      </w:r>
      <w:bookmarkEnd w:id="27"/>
      <w:r w:rsidRPr="00AB3973">
        <w:t xml:space="preserve"> </w:t>
      </w:r>
    </w:p>
    <w:p w14:paraId="443E3DA6" w14:textId="77777777" w:rsidR="007F07FF" w:rsidRPr="007F07FF" w:rsidRDefault="007F07FF" w:rsidP="007F07FF"/>
    <w:p w14:paraId="300E8707" w14:textId="384F7F7A" w:rsidR="00AB3973" w:rsidRPr="002D653C" w:rsidRDefault="00AB3973" w:rsidP="00AB3973">
      <w:pPr>
        <w:rPr>
          <w:szCs w:val="22"/>
        </w:rPr>
      </w:pPr>
      <w:r w:rsidRPr="002D653C">
        <w:rPr>
          <w:szCs w:val="22"/>
        </w:rPr>
        <w:t xml:space="preserve">Der Onlinekurs Organisieren Schützen und Teilen digitaler </w:t>
      </w:r>
      <w:r w:rsidR="004C4D73" w:rsidRPr="002D653C">
        <w:rPr>
          <w:szCs w:val="22"/>
        </w:rPr>
        <w:t>Ressourcen</w:t>
      </w:r>
      <w:r w:rsidRPr="002D653C">
        <w:rPr>
          <w:szCs w:val="22"/>
        </w:rPr>
        <w:t xml:space="preserve"> </w:t>
      </w:r>
      <w:r w:rsidR="007E37B2">
        <w:rPr>
          <w:szCs w:val="22"/>
        </w:rPr>
        <w:t>stellte für mich eine Herausforderung dar</w:t>
      </w:r>
      <w:r w:rsidRPr="002D653C">
        <w:rPr>
          <w:szCs w:val="22"/>
        </w:rPr>
        <w:t>.</w:t>
      </w:r>
    </w:p>
    <w:p w14:paraId="385EE2B2" w14:textId="31DB12F9" w:rsidR="00AB3973" w:rsidRPr="002D653C" w:rsidRDefault="00AB3973" w:rsidP="00AB3973">
      <w:pPr>
        <w:rPr>
          <w:szCs w:val="22"/>
        </w:rPr>
      </w:pPr>
      <w:r w:rsidRPr="002D653C">
        <w:rPr>
          <w:szCs w:val="22"/>
        </w:rPr>
        <w:t xml:space="preserve">Ich hatte </w:t>
      </w:r>
      <w:r w:rsidR="00A26E68">
        <w:rPr>
          <w:szCs w:val="22"/>
        </w:rPr>
        <w:t>Schwierigkeiten</w:t>
      </w:r>
      <w:r w:rsidR="0047242A">
        <w:rPr>
          <w:szCs w:val="22"/>
        </w:rPr>
        <w:t>,</w:t>
      </w:r>
      <w:r w:rsidRPr="002D653C">
        <w:rPr>
          <w:szCs w:val="22"/>
        </w:rPr>
        <w:t xml:space="preserve"> mich im </w:t>
      </w:r>
      <w:proofErr w:type="spellStart"/>
      <w:r w:rsidRPr="002D653C">
        <w:rPr>
          <w:szCs w:val="22"/>
        </w:rPr>
        <w:t>Moodle</w:t>
      </w:r>
      <w:proofErr w:type="spellEnd"/>
      <w:r w:rsidRPr="002D653C">
        <w:rPr>
          <w:szCs w:val="22"/>
        </w:rPr>
        <w:t xml:space="preserve"> zu orientieren. Oft habe ich viel Zeit damit verbracht wieder an den richtigen Punkt zurückzufinden oder eine Übung zu wiederholen. </w:t>
      </w:r>
    </w:p>
    <w:p w14:paraId="1ABBAB40" w14:textId="725CA0BA" w:rsidR="000E70A3" w:rsidRPr="000E70A3" w:rsidRDefault="000E70A3" w:rsidP="000E70A3">
      <w:pPr>
        <w:spacing w:line="300" w:lineRule="auto"/>
        <w:rPr>
          <w:szCs w:val="22"/>
        </w:rPr>
      </w:pPr>
      <w:r w:rsidRPr="000E70A3">
        <w:rPr>
          <w:szCs w:val="22"/>
        </w:rPr>
        <w:t>Ich hatte erwartet, eine klare Anleitung zur Datenorganisation zu erhalten, wurde aber enttäuscht. Dennoch konnte ich wertvolle Erkenntnisse gewinnen, insbesondere über Datenschutz und Urheberrecht. Ich habe gelernt, dass ein didaktischer Ansatz viele Möglichkeiten eröffnet, die sonst nicht gegeben wären. Die Unterschiede zwischen privater, didaktischer und kommerzieller Nutzung von digitalen Inhalten (z.B. Bilder, Fotos, Bücher, Zeitungsartikel) sind erheblich.</w:t>
      </w:r>
    </w:p>
    <w:p w14:paraId="3B77441F" w14:textId="77777777" w:rsidR="00E36D35" w:rsidRDefault="000E70A3" w:rsidP="00E36D35">
      <w:pPr>
        <w:rPr>
          <w:szCs w:val="22"/>
        </w:rPr>
      </w:pPr>
      <w:r w:rsidRPr="000E70A3">
        <w:rPr>
          <w:szCs w:val="22"/>
        </w:rPr>
        <w:t>Eine korrekte Quellenangabe kann rechtliche Probleme und unnötige Kosten vermeiden. Daher halte ich es für sinnvoll, die Richtlinien des Instituts zu kennen und diese mit den Studierenden zu besprechen.</w:t>
      </w:r>
    </w:p>
    <w:p w14:paraId="1F5D52AF" w14:textId="2B06ABE1" w:rsidR="00AB3973" w:rsidRPr="00E36D35" w:rsidRDefault="00E36D35" w:rsidP="00E36D35">
      <w:pPr>
        <w:pStyle w:val="berschrift2"/>
        <w:rPr>
          <w:szCs w:val="22"/>
        </w:rPr>
      </w:pPr>
      <w:r>
        <w:rPr>
          <w:szCs w:val="22"/>
        </w:rPr>
        <w:br w:type="page"/>
      </w:r>
      <w:bookmarkStart w:id="28" w:name="_Toc190970209"/>
      <w:r w:rsidR="00AB3973" w:rsidRPr="00AB3973">
        <w:lastRenderedPageBreak/>
        <w:t>Umsetzung:</w:t>
      </w:r>
      <w:bookmarkEnd w:id="28"/>
      <w:r w:rsidR="00AB3973" w:rsidRPr="00AB3973">
        <w:t xml:space="preserve"> </w:t>
      </w:r>
    </w:p>
    <w:p w14:paraId="1EEA8CDB" w14:textId="77777777" w:rsidR="007F07FF" w:rsidRPr="007F07FF" w:rsidRDefault="007F07FF" w:rsidP="007F07FF"/>
    <w:p w14:paraId="45C821DC" w14:textId="44893632" w:rsidR="00D427F4" w:rsidRPr="00D427F4" w:rsidRDefault="00AB3973" w:rsidP="00D427F4">
      <w:pPr>
        <w:pStyle w:val="Listenabsatz"/>
        <w:numPr>
          <w:ilvl w:val="0"/>
          <w:numId w:val="11"/>
        </w:numPr>
        <w:rPr>
          <w:szCs w:val="22"/>
        </w:rPr>
      </w:pPr>
      <w:r w:rsidRPr="00D427F4">
        <w:rPr>
          <w:szCs w:val="22"/>
        </w:rPr>
        <w:t>Kurze Schulung der Studierenden</w:t>
      </w:r>
      <w:r w:rsidR="001F4705" w:rsidRPr="00D427F4">
        <w:rPr>
          <w:szCs w:val="22"/>
        </w:rPr>
        <w:t xml:space="preserve"> zu Thema Datenschutz</w:t>
      </w:r>
      <w:r w:rsidR="00D427F4" w:rsidRPr="00D427F4">
        <w:rPr>
          <w:szCs w:val="22"/>
        </w:rPr>
        <w:t>.</w:t>
      </w:r>
    </w:p>
    <w:p w14:paraId="2A9C85A1" w14:textId="00897941" w:rsidR="00A20FED" w:rsidRPr="00A20FED" w:rsidRDefault="00D427F4" w:rsidP="00B704CA">
      <w:pPr>
        <w:pStyle w:val="Listenabsatz"/>
        <w:numPr>
          <w:ilvl w:val="0"/>
          <w:numId w:val="11"/>
        </w:numPr>
        <w:rPr>
          <w:szCs w:val="22"/>
        </w:rPr>
      </w:pPr>
      <w:r w:rsidRPr="00D427F4">
        <w:rPr>
          <w:szCs w:val="22"/>
        </w:rPr>
        <w:t>Erstellen e</w:t>
      </w:r>
      <w:r w:rsidR="00332F9C" w:rsidRPr="00D427F4">
        <w:rPr>
          <w:szCs w:val="22"/>
        </w:rPr>
        <w:t xml:space="preserve">ines </w:t>
      </w:r>
      <w:r w:rsidR="00AB3973" w:rsidRPr="00D427F4">
        <w:rPr>
          <w:szCs w:val="22"/>
        </w:rPr>
        <w:t>klein</w:t>
      </w:r>
      <w:r w:rsidR="00332F9C" w:rsidRPr="00D427F4">
        <w:rPr>
          <w:szCs w:val="22"/>
        </w:rPr>
        <w:t>en</w:t>
      </w:r>
      <w:r w:rsidR="00AB3973" w:rsidRPr="00D427F4">
        <w:rPr>
          <w:szCs w:val="22"/>
        </w:rPr>
        <w:t xml:space="preserve"> Quiz mit </w:t>
      </w:r>
      <w:proofErr w:type="spellStart"/>
      <w:r w:rsidR="00AB3973" w:rsidRPr="00D427F4">
        <w:rPr>
          <w:szCs w:val="22"/>
        </w:rPr>
        <w:t>Kahoot</w:t>
      </w:r>
      <w:proofErr w:type="spellEnd"/>
      <w:r w:rsidR="00AB3973" w:rsidRPr="00D427F4">
        <w:rPr>
          <w:szCs w:val="22"/>
        </w:rPr>
        <w:t>.</w:t>
      </w:r>
      <w:r w:rsidR="00AB3973" w:rsidRPr="00D427F4">
        <w:rPr>
          <w:szCs w:val="22"/>
        </w:rPr>
        <w:br/>
      </w:r>
    </w:p>
    <w:p w14:paraId="3C65DB58" w14:textId="392C8F15" w:rsidR="00A20FED" w:rsidRDefault="00A20FED" w:rsidP="00A20FED">
      <w:pPr>
        <w:rPr>
          <w:szCs w:val="22"/>
        </w:rPr>
      </w:pPr>
      <w:r w:rsidRPr="00F072BC">
        <w:rPr>
          <w:b/>
          <w:bCs/>
          <w:szCs w:val="22"/>
        </w:rPr>
        <w:t xml:space="preserve">Anhang </w:t>
      </w:r>
      <w:r w:rsidR="00D201F8" w:rsidRPr="00F072BC">
        <w:rPr>
          <w:b/>
          <w:bCs/>
          <w:szCs w:val="22"/>
        </w:rPr>
        <w:t>2</w:t>
      </w:r>
      <w:r w:rsidRPr="00F072BC">
        <w:rPr>
          <w:b/>
          <w:bCs/>
          <w:szCs w:val="22"/>
        </w:rPr>
        <w:t>:</w:t>
      </w:r>
      <w:r>
        <w:rPr>
          <w:szCs w:val="22"/>
        </w:rPr>
        <w:t xml:space="preserve"> Merkblatt im Umgang mit Datenschutz</w:t>
      </w:r>
    </w:p>
    <w:p w14:paraId="27505FFA" w14:textId="77777777" w:rsidR="00A20FED" w:rsidRPr="00A20FED" w:rsidRDefault="00A20FED" w:rsidP="00A20FED">
      <w:pPr>
        <w:rPr>
          <w:szCs w:val="22"/>
        </w:rPr>
      </w:pPr>
    </w:p>
    <w:p w14:paraId="3C7FA0B1" w14:textId="77777777" w:rsidR="00B7370F" w:rsidRDefault="00B7370F" w:rsidP="00B7370F">
      <w:pPr>
        <w:pStyle w:val="Listenabsatz"/>
      </w:pPr>
    </w:p>
    <w:p w14:paraId="1C91168B" w14:textId="53EA91FC" w:rsidR="00B7370F" w:rsidRDefault="00D76287" w:rsidP="00D76287">
      <w:pPr>
        <w:pStyle w:val="berschrift1"/>
      </w:pPr>
      <w:bookmarkStart w:id="29" w:name="_Toc190970210"/>
      <w:r w:rsidRPr="00D76287">
        <w:t>Aktive Einbindung der Lernenden</w:t>
      </w:r>
      <w:r w:rsidR="007E4B4A">
        <w:t xml:space="preserve"> 5.3</w:t>
      </w:r>
      <w:bookmarkEnd w:id="29"/>
      <w:r w:rsidRPr="00D76287">
        <w:t xml:space="preserve"> </w:t>
      </w:r>
    </w:p>
    <w:p w14:paraId="2C62DD84" w14:textId="767B37AC" w:rsidR="00D76287" w:rsidRPr="00D76287" w:rsidRDefault="00D76287" w:rsidP="00D76287"/>
    <w:p w14:paraId="33DC2B38" w14:textId="7013B10D" w:rsidR="00AB3973" w:rsidRPr="00AB3973" w:rsidRDefault="00D76287" w:rsidP="00AB3973">
      <w:r>
        <w:rPr>
          <w:noProof/>
        </w:rPr>
        <w:drawing>
          <wp:anchor distT="0" distB="0" distL="114300" distR="114300" simplePos="0" relativeHeight="251670536" behindDoc="0" locked="0" layoutInCell="1" allowOverlap="1" wp14:anchorId="4F023860" wp14:editId="56C83522">
            <wp:simplePos x="0" y="0"/>
            <wp:positionH relativeFrom="page">
              <wp:align>center</wp:align>
            </wp:positionH>
            <wp:positionV relativeFrom="paragraph">
              <wp:posOffset>40392</wp:posOffset>
            </wp:positionV>
            <wp:extent cx="2808000" cy="2808000"/>
            <wp:effectExtent l="0" t="0" r="0" b="0"/>
            <wp:wrapTopAndBottom/>
            <wp:docPr id="127512217" name="Grafik 1" descr="Ein Bild, das Text, Kreis, Screensho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2217" name="Grafik 1" descr="Ein Bild, das Text, Kreis, Screenshot enthält."/>
                    <pic:cNvPicPr/>
                  </pic:nvPicPr>
                  <pic:blipFill>
                    <a:blip r:embed="rId27"/>
                    <a:stretch>
                      <a:fillRect/>
                    </a:stretch>
                  </pic:blipFill>
                  <pic:spPr>
                    <a:xfrm>
                      <a:off x="0" y="0"/>
                      <a:ext cx="2808000" cy="2808000"/>
                    </a:xfrm>
                    <a:prstGeom prst="rect">
                      <a:avLst/>
                    </a:prstGeom>
                  </pic:spPr>
                </pic:pic>
              </a:graphicData>
            </a:graphic>
            <wp14:sizeRelH relativeFrom="margin">
              <wp14:pctWidth>0</wp14:pctWidth>
            </wp14:sizeRelH>
            <wp14:sizeRelV relativeFrom="margin">
              <wp14:pctHeight>0</wp14:pctHeight>
            </wp14:sizeRelV>
          </wp:anchor>
        </w:drawing>
      </w:r>
    </w:p>
    <w:p w14:paraId="60A0C996" w14:textId="77777777" w:rsidR="00DD57B4" w:rsidRDefault="0042086E" w:rsidP="00C225E7">
      <w:pPr>
        <w:pStyle w:val="berschrift2"/>
      </w:pPr>
      <w:bookmarkStart w:id="30" w:name="_Toc190970211"/>
      <w:r w:rsidRPr="00C225E7">
        <w:t>Lernziel.</w:t>
      </w:r>
      <w:bookmarkEnd w:id="30"/>
    </w:p>
    <w:p w14:paraId="51B42768" w14:textId="4E85086B" w:rsidR="0042086E" w:rsidRPr="00C225E7" w:rsidRDefault="0042086E" w:rsidP="00DD57B4">
      <w:pPr>
        <w:pStyle w:val="berschrift2"/>
        <w:numPr>
          <w:ilvl w:val="0"/>
          <w:numId w:val="0"/>
        </w:numPr>
        <w:ind w:left="576"/>
      </w:pPr>
      <w:r w:rsidRPr="00C225E7">
        <w:t xml:space="preserve"> </w:t>
      </w:r>
    </w:p>
    <w:p w14:paraId="203B2436" w14:textId="77777777" w:rsidR="00BA6F5F" w:rsidRDefault="00BA6F5F" w:rsidP="0042086E">
      <w:pPr>
        <w:rPr>
          <w:rFonts w:cs="Times New Roman"/>
          <w:b/>
          <w:szCs w:val="28"/>
        </w:rPr>
      </w:pPr>
      <w:r w:rsidRPr="00BA6F5F">
        <w:rPr>
          <w:szCs w:val="22"/>
        </w:rPr>
        <w:t>Weiterentwicklung der persönlichen Kompetenzen im Bereich der aktiven Einbindung von Schulsoftware in den Lernprozess.</w:t>
      </w:r>
    </w:p>
    <w:p w14:paraId="2638E29F" w14:textId="18CD8A30" w:rsidR="0094558E" w:rsidRPr="00BA6F5F" w:rsidRDefault="0042086E" w:rsidP="0042086E">
      <w:pPr>
        <w:rPr>
          <w:rFonts w:cs="Times New Roman"/>
          <w:b/>
          <w:szCs w:val="28"/>
        </w:rPr>
      </w:pPr>
      <w:r w:rsidRPr="00BA6F5F">
        <w:rPr>
          <w:rFonts w:cs="Times New Roman"/>
          <w:b/>
          <w:szCs w:val="28"/>
        </w:rPr>
        <w:t> </w:t>
      </w:r>
    </w:p>
    <w:p w14:paraId="73A25E3D" w14:textId="77777777" w:rsidR="00514B8B" w:rsidRDefault="00514B8B" w:rsidP="00514B8B">
      <w:pPr>
        <w:pStyle w:val="berschrift2"/>
      </w:pPr>
      <w:bookmarkStart w:id="31" w:name="_Toc190970212"/>
      <w:r>
        <w:t>Begründung:</w:t>
      </w:r>
      <w:bookmarkEnd w:id="31"/>
    </w:p>
    <w:p w14:paraId="78A1F318" w14:textId="77777777" w:rsidR="00DD57B4" w:rsidRPr="00DD57B4" w:rsidRDefault="00DD57B4" w:rsidP="00DD57B4"/>
    <w:p w14:paraId="174B440A" w14:textId="504D6842" w:rsidR="0042086E" w:rsidRPr="00FE5C21" w:rsidRDefault="00D56DF9" w:rsidP="00105BDF">
      <w:pPr>
        <w:rPr>
          <w:szCs w:val="22"/>
        </w:rPr>
      </w:pPr>
      <w:r w:rsidRPr="00D56DF9">
        <w:rPr>
          <w:szCs w:val="22"/>
        </w:rPr>
        <w:t>Der Einsatz digitaler Hilfsmittel ist mir persönlich ein Anliegen, da ich dies bereits als Ziel in meiner ersten Standortbestimmung formuliert habe. Als Dozent hatte ich bisher noch keine Erfahrung im Fernunterricht, was ich als eine gro</w:t>
      </w:r>
      <w:r>
        <w:rPr>
          <w:szCs w:val="22"/>
        </w:rPr>
        <w:t>ss</w:t>
      </w:r>
      <w:r w:rsidRPr="00D56DF9">
        <w:rPr>
          <w:szCs w:val="22"/>
        </w:rPr>
        <w:t xml:space="preserve">e Herausforderung empfinde, da kein direktes Feedback von den Studierenden </w:t>
      </w:r>
      <w:r w:rsidR="007556C1">
        <w:rPr>
          <w:szCs w:val="22"/>
        </w:rPr>
        <w:t xml:space="preserve">direkt </w:t>
      </w:r>
      <w:r w:rsidRPr="00D56DF9">
        <w:rPr>
          <w:szCs w:val="22"/>
        </w:rPr>
        <w:t>möglich ist. Dennoch konnte ich während der Covid-Zeit als Studierender selbst wertvolle Erfahrungen im Umgang mit digitalen Lernformaten sammeln.</w:t>
      </w:r>
    </w:p>
    <w:p w14:paraId="3D7DEA42" w14:textId="77777777" w:rsidR="0042086E" w:rsidRPr="0042086E" w:rsidRDefault="0042086E" w:rsidP="0042086E">
      <w:r w:rsidRPr="0042086E">
        <w:t> </w:t>
      </w:r>
    </w:p>
    <w:p w14:paraId="2290A96A" w14:textId="77777777" w:rsidR="0042086E" w:rsidRDefault="0042086E" w:rsidP="0094558E">
      <w:pPr>
        <w:pStyle w:val="berschrift2"/>
      </w:pPr>
      <w:bookmarkStart w:id="32" w:name="_Toc190970213"/>
      <w:r w:rsidRPr="0042086E">
        <w:t>Reflektion:</w:t>
      </w:r>
      <w:bookmarkEnd w:id="32"/>
      <w:r w:rsidRPr="0042086E">
        <w:t xml:space="preserve"> </w:t>
      </w:r>
    </w:p>
    <w:p w14:paraId="77933DBA" w14:textId="77777777" w:rsidR="00DD57B4" w:rsidRPr="00DD57B4" w:rsidRDefault="00DD57B4" w:rsidP="00DD57B4"/>
    <w:p w14:paraId="3CC9C7AA" w14:textId="181BEFB1" w:rsidR="0042086E" w:rsidRPr="00FE5C21" w:rsidRDefault="00C37733" w:rsidP="007769AD">
      <w:pPr>
        <w:pStyle w:val="Formatvorlage1"/>
      </w:pPr>
      <w:r w:rsidRPr="00C37733">
        <w:t xml:space="preserve">Es hat doch einiges an Zeit und Recherche erfordert, um mich in das Thema der Siebensprung-Methode einzuarbeiten. Die Anwendung auf den Fall Ursula bereitete mir jedoch einige Schwierigkeiten. Auch auf der Lernplattform </w:t>
      </w:r>
      <w:proofErr w:type="spellStart"/>
      <w:r w:rsidRPr="00C37733">
        <w:t>Moodle</w:t>
      </w:r>
      <w:proofErr w:type="spellEnd"/>
      <w:r w:rsidRPr="00C37733">
        <w:t xml:space="preserve"> fand ich mich </w:t>
      </w:r>
      <w:r w:rsidR="004B7EB8">
        <w:t xml:space="preserve">immer noch </w:t>
      </w:r>
      <w:r w:rsidRPr="00C37733">
        <w:t>nicht gut zurecht, was die ganze Angelegenheit zusätzlich erschwerte. Daher entschied ich mich, das Tool diagrams.net zu verwenden. Eine Diskussion im Forum fand leider nicht statt. Dennoch habe ich neue Möglichkeiten zur Darstellung und Kommunikation kennengelernt.</w:t>
      </w:r>
      <w:r w:rsidR="0042086E" w:rsidRPr="00FE5C21">
        <w:br/>
        <w:t> </w:t>
      </w:r>
    </w:p>
    <w:p w14:paraId="23FD960F" w14:textId="77777777" w:rsidR="0042086E" w:rsidRPr="00FE5C21" w:rsidRDefault="0042086E" w:rsidP="0042086E">
      <w:pPr>
        <w:rPr>
          <w:szCs w:val="22"/>
        </w:rPr>
      </w:pPr>
      <w:hyperlink r:id="rId28" w:history="1">
        <w:r w:rsidRPr="00FE5C21">
          <w:rPr>
            <w:rStyle w:val="Hyperlink"/>
            <w:szCs w:val="22"/>
            <w:lang w:val="de-DE"/>
          </w:rPr>
          <w:t>https://diagrams.net</w:t>
        </w:r>
      </w:hyperlink>
    </w:p>
    <w:p w14:paraId="527273FF" w14:textId="77777777" w:rsidR="0042086E" w:rsidRPr="00FE5C21" w:rsidRDefault="0042086E" w:rsidP="0042086E">
      <w:pPr>
        <w:rPr>
          <w:szCs w:val="22"/>
          <w:lang w:val="de-DE"/>
        </w:rPr>
      </w:pPr>
      <w:hyperlink r:id="rId29" w:history="1">
        <w:r w:rsidRPr="00FE5C21">
          <w:rPr>
            <w:rStyle w:val="Hyperlink"/>
            <w:szCs w:val="22"/>
            <w:lang w:val="de-DE"/>
          </w:rPr>
          <w:t>https://miro.com/lite</w:t>
        </w:r>
      </w:hyperlink>
    </w:p>
    <w:p w14:paraId="0BD8E078" w14:textId="77777777" w:rsidR="0042086E" w:rsidRPr="00FE5C21" w:rsidRDefault="0042086E" w:rsidP="0042086E">
      <w:pPr>
        <w:rPr>
          <w:szCs w:val="22"/>
        </w:rPr>
      </w:pPr>
      <w:hyperlink r:id="rId30" w:history="1">
        <w:r w:rsidRPr="00FE5C21">
          <w:rPr>
            <w:rStyle w:val="Hyperlink"/>
            <w:szCs w:val="22"/>
            <w:lang w:val="de-DE"/>
          </w:rPr>
          <w:t>https://de.padlet.com</w:t>
        </w:r>
      </w:hyperlink>
    </w:p>
    <w:p w14:paraId="1A28257A" w14:textId="77777777" w:rsidR="0042086E" w:rsidRPr="00FE5C21" w:rsidRDefault="0042086E" w:rsidP="0042086E">
      <w:pPr>
        <w:rPr>
          <w:szCs w:val="22"/>
        </w:rPr>
      </w:pPr>
      <w:hyperlink r:id="rId31" w:history="1">
        <w:r w:rsidRPr="00FE5C21">
          <w:rPr>
            <w:rStyle w:val="Hyperlink"/>
            <w:szCs w:val="22"/>
          </w:rPr>
          <w:t>https://mergeedu.com/cube</w:t>
        </w:r>
      </w:hyperlink>
    </w:p>
    <w:p w14:paraId="1132708C" w14:textId="77777777" w:rsidR="0042086E" w:rsidRPr="0042086E" w:rsidRDefault="0042086E" w:rsidP="0042086E">
      <w:r w:rsidRPr="0042086E">
        <w:t> </w:t>
      </w:r>
    </w:p>
    <w:p w14:paraId="33918F43" w14:textId="77777777" w:rsidR="0042086E" w:rsidRPr="0042086E" w:rsidRDefault="0042086E" w:rsidP="0042086E">
      <w:r w:rsidRPr="0042086E">
        <w:t> </w:t>
      </w:r>
    </w:p>
    <w:p w14:paraId="7231CFC2" w14:textId="77777777" w:rsidR="0042086E" w:rsidRPr="0042086E" w:rsidRDefault="0042086E" w:rsidP="00C225E7">
      <w:pPr>
        <w:pStyle w:val="berschrift2"/>
      </w:pPr>
      <w:bookmarkStart w:id="33" w:name="_Toc190970214"/>
      <w:r w:rsidRPr="0042086E">
        <w:lastRenderedPageBreak/>
        <w:t>Umsetzung Fall Ursula:</w:t>
      </w:r>
      <w:bookmarkEnd w:id="33"/>
    </w:p>
    <w:p w14:paraId="7BFC3E2F" w14:textId="779201C4" w:rsidR="0042086E" w:rsidRPr="0042086E" w:rsidRDefault="001B1731" w:rsidP="0042086E">
      <w:r>
        <w:rPr>
          <w:noProof/>
        </w:rPr>
        <w:drawing>
          <wp:anchor distT="0" distB="0" distL="114300" distR="114300" simplePos="0" relativeHeight="251672584" behindDoc="0" locked="0" layoutInCell="1" allowOverlap="1" wp14:anchorId="5801D3A1" wp14:editId="375AB091">
            <wp:simplePos x="0" y="0"/>
            <wp:positionH relativeFrom="margin">
              <wp:align>left</wp:align>
            </wp:positionH>
            <wp:positionV relativeFrom="paragraph">
              <wp:posOffset>170815</wp:posOffset>
            </wp:positionV>
            <wp:extent cx="5494020" cy="7312025"/>
            <wp:effectExtent l="0" t="0" r="0" b="3175"/>
            <wp:wrapTight wrapText="bothSides">
              <wp:wrapPolygon edited="0">
                <wp:start x="0" y="0"/>
                <wp:lineTo x="0" y="21553"/>
                <wp:lineTo x="21495" y="21553"/>
                <wp:lineTo x="21495" y="0"/>
                <wp:lineTo x="0" y="0"/>
              </wp:wrapPolygon>
            </wp:wrapTight>
            <wp:docPr id="1083932593" name="Grafik 1" descr="Ein Bild, das Text, Screenshot, parallel,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32593" name="Grafik 1" descr="Ein Bild, das Text, Screenshot, parallel, Diagramm enthält.&#10;&#10;KI-generierte Inhalte können fehlerhaft sein."/>
                    <pic:cNvPicPr/>
                  </pic:nvPicPr>
                  <pic:blipFill>
                    <a:blip r:embed="rId32"/>
                    <a:stretch>
                      <a:fillRect/>
                    </a:stretch>
                  </pic:blipFill>
                  <pic:spPr>
                    <a:xfrm>
                      <a:off x="0" y="0"/>
                      <a:ext cx="5494020" cy="7312025"/>
                    </a:xfrm>
                    <a:prstGeom prst="rect">
                      <a:avLst/>
                    </a:prstGeom>
                  </pic:spPr>
                </pic:pic>
              </a:graphicData>
            </a:graphic>
            <wp14:sizeRelH relativeFrom="margin">
              <wp14:pctWidth>0</wp14:pctWidth>
            </wp14:sizeRelH>
            <wp14:sizeRelV relativeFrom="margin">
              <wp14:pctHeight>0</wp14:pctHeight>
            </wp14:sizeRelV>
          </wp:anchor>
        </w:drawing>
      </w:r>
      <w:r w:rsidR="0042086E" w:rsidRPr="0042086E">
        <w:t> </w:t>
      </w:r>
    </w:p>
    <w:p w14:paraId="16EA82E5" w14:textId="77777777" w:rsidR="0042086E" w:rsidRPr="0042086E" w:rsidRDefault="0042086E" w:rsidP="0042086E">
      <w:r w:rsidRPr="0042086E">
        <w:t> </w:t>
      </w:r>
    </w:p>
    <w:p w14:paraId="3DAC3B5F" w14:textId="77777777" w:rsidR="0042086E" w:rsidRPr="0042086E" w:rsidRDefault="0042086E" w:rsidP="0042086E">
      <w:r w:rsidRPr="0042086E">
        <w:t> </w:t>
      </w:r>
    </w:p>
    <w:p w14:paraId="136E7D7C" w14:textId="77777777" w:rsidR="0042086E" w:rsidRPr="0042086E" w:rsidRDefault="0042086E" w:rsidP="0042086E">
      <w:r w:rsidRPr="0042086E">
        <w:t> </w:t>
      </w:r>
    </w:p>
    <w:p w14:paraId="10D0CCF3" w14:textId="47234EE5" w:rsidR="0042086E" w:rsidRPr="0042086E" w:rsidRDefault="0042086E" w:rsidP="0042086E"/>
    <w:p w14:paraId="35534405" w14:textId="77777777" w:rsidR="0042086E" w:rsidRPr="0042086E" w:rsidRDefault="0042086E" w:rsidP="0042086E">
      <w:r w:rsidRPr="0042086E">
        <w:t> </w:t>
      </w:r>
    </w:p>
    <w:p w14:paraId="16C479E5" w14:textId="77777777" w:rsidR="00C225E7" w:rsidRDefault="00C225E7" w:rsidP="0042086E">
      <w:pPr>
        <w:rPr>
          <w:b/>
          <w:bCs/>
        </w:rPr>
      </w:pPr>
    </w:p>
    <w:p w14:paraId="4D75CAB5" w14:textId="77777777" w:rsidR="00C225E7" w:rsidRDefault="00C225E7" w:rsidP="0042086E">
      <w:pPr>
        <w:rPr>
          <w:b/>
          <w:bCs/>
        </w:rPr>
      </w:pPr>
    </w:p>
    <w:p w14:paraId="6439F387" w14:textId="77777777" w:rsidR="00C225E7" w:rsidRDefault="00C225E7" w:rsidP="0042086E">
      <w:pPr>
        <w:rPr>
          <w:b/>
          <w:bCs/>
        </w:rPr>
      </w:pPr>
    </w:p>
    <w:p w14:paraId="29D79352" w14:textId="77777777" w:rsidR="00C225E7" w:rsidRDefault="00C225E7" w:rsidP="0042086E">
      <w:pPr>
        <w:rPr>
          <w:b/>
          <w:bCs/>
        </w:rPr>
      </w:pPr>
    </w:p>
    <w:p w14:paraId="5CA6DB24" w14:textId="77777777" w:rsidR="00C225E7" w:rsidRDefault="00C225E7" w:rsidP="0042086E">
      <w:pPr>
        <w:rPr>
          <w:b/>
          <w:bCs/>
        </w:rPr>
      </w:pPr>
    </w:p>
    <w:p w14:paraId="7E3ECDCB" w14:textId="77777777" w:rsidR="00C225E7" w:rsidRDefault="00C225E7" w:rsidP="0042086E">
      <w:pPr>
        <w:rPr>
          <w:b/>
          <w:bCs/>
        </w:rPr>
      </w:pPr>
    </w:p>
    <w:p w14:paraId="59256B2E" w14:textId="77777777" w:rsidR="00C225E7" w:rsidRDefault="00C225E7" w:rsidP="0042086E">
      <w:pPr>
        <w:rPr>
          <w:b/>
          <w:bCs/>
        </w:rPr>
      </w:pPr>
    </w:p>
    <w:p w14:paraId="57122BA8" w14:textId="77777777" w:rsidR="00C225E7" w:rsidRDefault="00C225E7" w:rsidP="0042086E">
      <w:pPr>
        <w:rPr>
          <w:b/>
          <w:bCs/>
        </w:rPr>
      </w:pPr>
    </w:p>
    <w:p w14:paraId="786F52FC" w14:textId="77777777" w:rsidR="00C225E7" w:rsidRDefault="00C225E7" w:rsidP="0042086E">
      <w:pPr>
        <w:rPr>
          <w:b/>
          <w:bCs/>
        </w:rPr>
      </w:pPr>
    </w:p>
    <w:p w14:paraId="6F02B896" w14:textId="77777777" w:rsidR="00C225E7" w:rsidRDefault="00C225E7" w:rsidP="0042086E">
      <w:pPr>
        <w:rPr>
          <w:b/>
          <w:bCs/>
        </w:rPr>
      </w:pPr>
    </w:p>
    <w:p w14:paraId="2B164B63" w14:textId="77777777" w:rsidR="00C225E7" w:rsidRDefault="00C225E7" w:rsidP="0042086E">
      <w:pPr>
        <w:rPr>
          <w:b/>
          <w:bCs/>
        </w:rPr>
      </w:pPr>
    </w:p>
    <w:p w14:paraId="49E70220" w14:textId="77777777" w:rsidR="00C225E7" w:rsidRDefault="00C225E7" w:rsidP="0042086E">
      <w:pPr>
        <w:rPr>
          <w:b/>
          <w:bCs/>
        </w:rPr>
      </w:pPr>
    </w:p>
    <w:p w14:paraId="22CE6826" w14:textId="77777777" w:rsidR="00C225E7" w:rsidRDefault="00C225E7" w:rsidP="0042086E">
      <w:pPr>
        <w:rPr>
          <w:b/>
          <w:bCs/>
        </w:rPr>
      </w:pPr>
    </w:p>
    <w:p w14:paraId="0013D5DA" w14:textId="77777777" w:rsidR="00C225E7" w:rsidRDefault="00C225E7" w:rsidP="0042086E">
      <w:pPr>
        <w:rPr>
          <w:b/>
          <w:bCs/>
        </w:rPr>
      </w:pPr>
    </w:p>
    <w:p w14:paraId="5388F0C1" w14:textId="77777777" w:rsidR="00C225E7" w:rsidRDefault="00C225E7" w:rsidP="0042086E">
      <w:pPr>
        <w:rPr>
          <w:b/>
          <w:bCs/>
        </w:rPr>
      </w:pPr>
    </w:p>
    <w:p w14:paraId="6DF1E882" w14:textId="77777777" w:rsidR="00C225E7" w:rsidRDefault="00C225E7" w:rsidP="0042086E">
      <w:pPr>
        <w:rPr>
          <w:b/>
          <w:bCs/>
        </w:rPr>
      </w:pPr>
    </w:p>
    <w:p w14:paraId="4797906B" w14:textId="77777777" w:rsidR="00C225E7" w:rsidRDefault="00C225E7" w:rsidP="0042086E">
      <w:pPr>
        <w:rPr>
          <w:b/>
          <w:bCs/>
        </w:rPr>
      </w:pPr>
    </w:p>
    <w:p w14:paraId="4C4561F9" w14:textId="77777777" w:rsidR="00C225E7" w:rsidRDefault="00C225E7" w:rsidP="0042086E">
      <w:pPr>
        <w:rPr>
          <w:b/>
          <w:bCs/>
        </w:rPr>
      </w:pPr>
    </w:p>
    <w:p w14:paraId="6BDF7B08" w14:textId="77777777" w:rsidR="00C225E7" w:rsidRDefault="00C225E7" w:rsidP="0042086E">
      <w:pPr>
        <w:rPr>
          <w:b/>
          <w:bCs/>
        </w:rPr>
      </w:pPr>
    </w:p>
    <w:p w14:paraId="005CDA8F" w14:textId="77777777" w:rsidR="00C225E7" w:rsidRDefault="00C225E7" w:rsidP="0042086E">
      <w:pPr>
        <w:rPr>
          <w:b/>
          <w:bCs/>
        </w:rPr>
      </w:pPr>
    </w:p>
    <w:p w14:paraId="056FF530" w14:textId="77777777" w:rsidR="00C225E7" w:rsidRDefault="00C225E7" w:rsidP="0042086E">
      <w:pPr>
        <w:rPr>
          <w:b/>
          <w:bCs/>
        </w:rPr>
      </w:pPr>
    </w:p>
    <w:p w14:paraId="1A4C2943" w14:textId="77777777" w:rsidR="00C225E7" w:rsidRDefault="00C225E7" w:rsidP="0042086E">
      <w:pPr>
        <w:rPr>
          <w:b/>
          <w:bCs/>
        </w:rPr>
      </w:pPr>
    </w:p>
    <w:p w14:paraId="4BE552A2" w14:textId="77777777" w:rsidR="00C225E7" w:rsidRDefault="00C225E7" w:rsidP="0042086E">
      <w:pPr>
        <w:rPr>
          <w:b/>
          <w:bCs/>
        </w:rPr>
      </w:pPr>
    </w:p>
    <w:p w14:paraId="0D8553C5" w14:textId="77777777" w:rsidR="00C225E7" w:rsidRDefault="00C225E7" w:rsidP="0042086E">
      <w:pPr>
        <w:rPr>
          <w:b/>
          <w:bCs/>
        </w:rPr>
      </w:pPr>
    </w:p>
    <w:p w14:paraId="35D922CA" w14:textId="77777777" w:rsidR="00C225E7" w:rsidRDefault="00C225E7" w:rsidP="0042086E">
      <w:pPr>
        <w:rPr>
          <w:b/>
          <w:bCs/>
        </w:rPr>
      </w:pPr>
    </w:p>
    <w:p w14:paraId="553CC260" w14:textId="77777777" w:rsidR="00C225E7" w:rsidRDefault="00C225E7" w:rsidP="0042086E">
      <w:pPr>
        <w:rPr>
          <w:b/>
          <w:bCs/>
        </w:rPr>
      </w:pPr>
    </w:p>
    <w:p w14:paraId="07EB793D" w14:textId="77777777" w:rsidR="00C225E7" w:rsidRDefault="00C225E7" w:rsidP="0042086E">
      <w:pPr>
        <w:rPr>
          <w:b/>
          <w:bCs/>
        </w:rPr>
      </w:pPr>
    </w:p>
    <w:p w14:paraId="071E5BED" w14:textId="77777777" w:rsidR="00C225E7" w:rsidRDefault="00C225E7" w:rsidP="0042086E">
      <w:pPr>
        <w:rPr>
          <w:b/>
          <w:bCs/>
        </w:rPr>
      </w:pPr>
    </w:p>
    <w:p w14:paraId="07FAD0E8" w14:textId="77777777" w:rsidR="00C225E7" w:rsidRDefault="00C225E7" w:rsidP="0042086E">
      <w:pPr>
        <w:rPr>
          <w:b/>
          <w:bCs/>
        </w:rPr>
      </w:pPr>
    </w:p>
    <w:p w14:paraId="276FA510" w14:textId="77777777" w:rsidR="00C225E7" w:rsidRDefault="00C225E7" w:rsidP="0042086E">
      <w:pPr>
        <w:rPr>
          <w:b/>
          <w:bCs/>
        </w:rPr>
      </w:pPr>
    </w:p>
    <w:p w14:paraId="2F446235" w14:textId="77777777" w:rsidR="00C225E7" w:rsidRDefault="00C225E7" w:rsidP="0042086E">
      <w:pPr>
        <w:rPr>
          <w:b/>
          <w:bCs/>
        </w:rPr>
      </w:pPr>
    </w:p>
    <w:p w14:paraId="3BC309D0" w14:textId="77777777" w:rsidR="00C225E7" w:rsidRDefault="00C225E7" w:rsidP="0042086E">
      <w:pPr>
        <w:rPr>
          <w:b/>
          <w:bCs/>
        </w:rPr>
      </w:pPr>
    </w:p>
    <w:p w14:paraId="20074C7A" w14:textId="77777777" w:rsidR="00C225E7" w:rsidRDefault="00C225E7" w:rsidP="0042086E">
      <w:pPr>
        <w:rPr>
          <w:b/>
          <w:bCs/>
        </w:rPr>
      </w:pPr>
    </w:p>
    <w:p w14:paraId="4D9BE6BA" w14:textId="77777777" w:rsidR="00C225E7" w:rsidRDefault="00C225E7" w:rsidP="0042086E">
      <w:pPr>
        <w:rPr>
          <w:b/>
          <w:bCs/>
        </w:rPr>
      </w:pPr>
    </w:p>
    <w:p w14:paraId="269ED84D" w14:textId="77777777" w:rsidR="00C225E7" w:rsidRDefault="00C225E7" w:rsidP="0042086E">
      <w:pPr>
        <w:rPr>
          <w:b/>
          <w:bCs/>
        </w:rPr>
      </w:pPr>
    </w:p>
    <w:p w14:paraId="4F65A934" w14:textId="77777777" w:rsidR="00C225E7" w:rsidRDefault="00C225E7" w:rsidP="0042086E">
      <w:pPr>
        <w:rPr>
          <w:b/>
          <w:bCs/>
        </w:rPr>
      </w:pPr>
    </w:p>
    <w:p w14:paraId="7DE1D93D" w14:textId="77777777" w:rsidR="00C225E7" w:rsidRDefault="00C225E7" w:rsidP="0042086E">
      <w:pPr>
        <w:rPr>
          <w:b/>
          <w:bCs/>
        </w:rPr>
      </w:pPr>
    </w:p>
    <w:p w14:paraId="4FD61026" w14:textId="0C3AFE77" w:rsidR="0042086E" w:rsidRPr="0042086E" w:rsidRDefault="0042086E" w:rsidP="00123F17">
      <w:pPr>
        <w:pStyle w:val="berschrift2"/>
      </w:pPr>
      <w:bookmarkStart w:id="34" w:name="_Toc190970215"/>
      <w:r w:rsidRPr="001B1731">
        <w:lastRenderedPageBreak/>
        <w:t>Eigene Problemstellung der Freitagsklasse</w:t>
      </w:r>
      <w:bookmarkEnd w:id="34"/>
      <w:r w:rsidRPr="0042086E">
        <w:t> </w:t>
      </w:r>
    </w:p>
    <w:p w14:paraId="62365DD1" w14:textId="6CCAF074" w:rsidR="0042086E" w:rsidRPr="0042086E" w:rsidRDefault="0042086E" w:rsidP="0042086E">
      <w:r w:rsidRPr="0042086E">
        <w:rPr>
          <w:noProof/>
        </w:rPr>
        <w:drawing>
          <wp:inline distT="0" distB="0" distL="0" distR="0" wp14:anchorId="6859A24C" wp14:editId="04B639D7">
            <wp:extent cx="5505450" cy="5715000"/>
            <wp:effectExtent l="0" t="0" r="0" b="0"/>
            <wp:docPr id="355954138" name="Grafik 8" descr="Ein Bild, das Text, Screenshot, Diagramm,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54138" name="Grafik 8" descr="Ein Bild, das Text, Screenshot, Diagramm, parallel enthält.&#10;&#10;KI-generierte Inhalte können fehlerhaft sei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05450" cy="5715000"/>
                    </a:xfrm>
                    <a:prstGeom prst="rect">
                      <a:avLst/>
                    </a:prstGeom>
                    <a:noFill/>
                    <a:ln>
                      <a:noFill/>
                    </a:ln>
                  </pic:spPr>
                </pic:pic>
              </a:graphicData>
            </a:graphic>
          </wp:inline>
        </w:drawing>
      </w:r>
    </w:p>
    <w:p w14:paraId="0BDD8057" w14:textId="77777777" w:rsidR="001B1731" w:rsidRPr="0043129B" w:rsidRDefault="0042086E" w:rsidP="0042086E">
      <w:pPr>
        <w:rPr>
          <w:szCs w:val="22"/>
        </w:rPr>
      </w:pPr>
      <w:r w:rsidRPr="0043129B">
        <w:rPr>
          <w:szCs w:val="22"/>
        </w:rPr>
        <w:t xml:space="preserve">Lösung a: </w:t>
      </w:r>
    </w:p>
    <w:p w14:paraId="5AB9F6DD" w14:textId="7725333C" w:rsidR="0042086E" w:rsidRPr="0043129B" w:rsidRDefault="001B1731" w:rsidP="001B1731">
      <w:pPr>
        <w:rPr>
          <w:szCs w:val="22"/>
        </w:rPr>
      </w:pPr>
      <w:r w:rsidRPr="0043129B">
        <w:rPr>
          <w:szCs w:val="22"/>
        </w:rPr>
        <w:t xml:space="preserve">1. </w:t>
      </w:r>
      <w:r w:rsidR="0042086E" w:rsidRPr="0043129B">
        <w:rPr>
          <w:szCs w:val="22"/>
        </w:rPr>
        <w:t>Lüftungsmotor, 2. Luftstromwächter, 3. Frostschutzwächter, 4. Lüftungsklappenmotor</w:t>
      </w:r>
    </w:p>
    <w:p w14:paraId="2D27069B" w14:textId="77777777" w:rsidR="001B1731" w:rsidRPr="0043129B" w:rsidRDefault="001B1731" w:rsidP="001B1731">
      <w:pPr>
        <w:rPr>
          <w:szCs w:val="22"/>
        </w:rPr>
      </w:pPr>
    </w:p>
    <w:p w14:paraId="02302C33" w14:textId="77777777" w:rsidR="001B1731" w:rsidRPr="0043129B" w:rsidRDefault="0042086E" w:rsidP="0042086E">
      <w:pPr>
        <w:rPr>
          <w:szCs w:val="22"/>
        </w:rPr>
      </w:pPr>
      <w:r w:rsidRPr="0043129B">
        <w:rPr>
          <w:szCs w:val="22"/>
        </w:rPr>
        <w:t>Lösung b: Filter wechseln 240 PPM</w:t>
      </w:r>
    </w:p>
    <w:p w14:paraId="2B405141" w14:textId="04B3D648" w:rsidR="0042086E" w:rsidRPr="0043129B" w:rsidRDefault="0042086E" w:rsidP="0042086E">
      <w:pPr>
        <w:rPr>
          <w:szCs w:val="22"/>
        </w:rPr>
      </w:pPr>
      <w:r w:rsidRPr="0043129B">
        <w:rPr>
          <w:szCs w:val="22"/>
        </w:rPr>
        <w:t xml:space="preserve"> </w:t>
      </w:r>
    </w:p>
    <w:p w14:paraId="5D7A03B4" w14:textId="77777777" w:rsidR="0042086E" w:rsidRPr="0043129B" w:rsidRDefault="0042086E" w:rsidP="0042086E">
      <w:pPr>
        <w:rPr>
          <w:szCs w:val="22"/>
        </w:rPr>
      </w:pPr>
      <w:r w:rsidRPr="0043129B">
        <w:rPr>
          <w:szCs w:val="22"/>
        </w:rPr>
        <w:t xml:space="preserve">Lösung c: Nein, der </w:t>
      </w:r>
      <w:proofErr w:type="spellStart"/>
      <w:r w:rsidRPr="0043129B">
        <w:rPr>
          <w:szCs w:val="22"/>
        </w:rPr>
        <w:t>Beipass</w:t>
      </w:r>
      <w:proofErr w:type="spellEnd"/>
      <w:r w:rsidRPr="0043129B">
        <w:rPr>
          <w:szCs w:val="22"/>
        </w:rPr>
        <w:t xml:space="preserve"> ist mit 60% in betrieb, die Zuluft müsste über das WRG laufen</w:t>
      </w:r>
    </w:p>
    <w:p w14:paraId="14EEC399" w14:textId="77777777" w:rsidR="001B1731" w:rsidRPr="0043129B" w:rsidRDefault="001B1731" w:rsidP="0042086E">
      <w:pPr>
        <w:rPr>
          <w:szCs w:val="22"/>
        </w:rPr>
      </w:pPr>
    </w:p>
    <w:p w14:paraId="2CECE91B" w14:textId="77777777" w:rsidR="0042086E" w:rsidRPr="0043129B" w:rsidRDefault="0042086E" w:rsidP="0042086E">
      <w:pPr>
        <w:rPr>
          <w:szCs w:val="22"/>
        </w:rPr>
      </w:pPr>
      <w:r w:rsidRPr="0043129B">
        <w:rPr>
          <w:szCs w:val="22"/>
        </w:rPr>
        <w:t>Lösung d: 1-5</w:t>
      </w:r>
    </w:p>
    <w:p w14:paraId="17B78D0C" w14:textId="77777777" w:rsidR="0042086E" w:rsidRPr="0043129B" w:rsidRDefault="0042086E" w:rsidP="00E23624">
      <w:pPr>
        <w:numPr>
          <w:ilvl w:val="0"/>
          <w:numId w:val="6"/>
        </w:numPr>
        <w:rPr>
          <w:szCs w:val="22"/>
          <w:lang w:val="de-DE"/>
        </w:rPr>
      </w:pPr>
      <w:r w:rsidRPr="0043129B">
        <w:rPr>
          <w:szCs w:val="22"/>
          <w:lang w:val="de-DE"/>
        </w:rPr>
        <w:t>Heizungspumpe einschalten: Die Heizungspumpe wird aktiviert, um warmes Wasser durch das System zu pumpen.</w:t>
      </w:r>
    </w:p>
    <w:p w14:paraId="77AACFD6" w14:textId="77777777" w:rsidR="0042086E" w:rsidRPr="0043129B" w:rsidRDefault="0042086E" w:rsidP="00E23624">
      <w:pPr>
        <w:numPr>
          <w:ilvl w:val="0"/>
          <w:numId w:val="6"/>
        </w:numPr>
        <w:rPr>
          <w:szCs w:val="22"/>
          <w:lang w:val="de-DE"/>
        </w:rPr>
      </w:pPr>
      <w:r w:rsidRPr="0043129B">
        <w:rPr>
          <w:szCs w:val="22"/>
          <w:lang w:val="de-DE"/>
        </w:rPr>
        <w:t>Heizungsventil öffnen: Das Heizungsventil wird vollständig geöffnet, um maximale Wärme zu liefern.</w:t>
      </w:r>
    </w:p>
    <w:p w14:paraId="6EF433B5" w14:textId="77777777" w:rsidR="0042086E" w:rsidRPr="0043129B" w:rsidRDefault="0042086E" w:rsidP="00E23624">
      <w:pPr>
        <w:numPr>
          <w:ilvl w:val="0"/>
          <w:numId w:val="6"/>
        </w:numPr>
        <w:rPr>
          <w:szCs w:val="22"/>
          <w:lang w:val="de-DE"/>
        </w:rPr>
      </w:pPr>
      <w:r w:rsidRPr="0043129B">
        <w:rPr>
          <w:szCs w:val="22"/>
          <w:lang w:val="de-DE"/>
        </w:rPr>
        <w:t>Lüfter ausschalten: Die Lüfter werden ausgeschaltet, um zu verhindern, dass kalte Luft weiter in das System gelangt.</w:t>
      </w:r>
    </w:p>
    <w:p w14:paraId="2970A768" w14:textId="77777777" w:rsidR="0042086E" w:rsidRPr="0043129B" w:rsidRDefault="0042086E" w:rsidP="00E23624">
      <w:pPr>
        <w:numPr>
          <w:ilvl w:val="0"/>
          <w:numId w:val="6"/>
        </w:numPr>
        <w:rPr>
          <w:szCs w:val="22"/>
          <w:lang w:val="de-DE"/>
        </w:rPr>
      </w:pPr>
      <w:r w:rsidRPr="0043129B">
        <w:rPr>
          <w:szCs w:val="22"/>
          <w:lang w:val="de-DE"/>
        </w:rPr>
        <w:t xml:space="preserve">Jalousieklappen </w:t>
      </w:r>
      <w:proofErr w:type="spellStart"/>
      <w:r w:rsidRPr="0043129B">
        <w:rPr>
          <w:szCs w:val="22"/>
          <w:lang w:val="de-DE"/>
        </w:rPr>
        <w:t>schliessen</w:t>
      </w:r>
      <w:proofErr w:type="spellEnd"/>
      <w:r w:rsidRPr="0043129B">
        <w:rPr>
          <w:szCs w:val="22"/>
          <w:lang w:val="de-DE"/>
        </w:rPr>
        <w:t>: Die Jalousieklappen werden geschlossen, um den Luftstrom zu stoppen.</w:t>
      </w:r>
    </w:p>
    <w:p w14:paraId="61D315F9" w14:textId="77777777" w:rsidR="0042086E" w:rsidRPr="0043129B" w:rsidRDefault="0042086E" w:rsidP="00E23624">
      <w:pPr>
        <w:numPr>
          <w:ilvl w:val="0"/>
          <w:numId w:val="6"/>
        </w:numPr>
        <w:rPr>
          <w:szCs w:val="22"/>
          <w:lang w:val="de-DE"/>
        </w:rPr>
      </w:pPr>
      <w:r w:rsidRPr="0043129B">
        <w:rPr>
          <w:szCs w:val="22"/>
          <w:lang w:val="de-DE"/>
        </w:rPr>
        <w:t>Störungsmeldung: Eine Meldung oder eine Störungslampe wird aktiviert, um auf das Problem aufmerksam zu machen.</w:t>
      </w:r>
    </w:p>
    <w:p w14:paraId="41F1E2AC" w14:textId="67DD1D50" w:rsidR="0008767E" w:rsidRDefault="00006846" w:rsidP="0008767E">
      <w:r>
        <w:br w:type="page"/>
      </w:r>
    </w:p>
    <w:p w14:paraId="44D9C0A7" w14:textId="0B1B3EBE" w:rsidR="00DB47AC" w:rsidRDefault="00E71D68" w:rsidP="008D777A">
      <w:pPr>
        <w:pStyle w:val="berschrift1"/>
      </w:pPr>
      <w:bookmarkStart w:id="35" w:name="_Toc190970216"/>
      <w:r>
        <w:rPr>
          <w:noProof/>
        </w:rPr>
        <w:lastRenderedPageBreak/>
        <w:drawing>
          <wp:anchor distT="0" distB="0" distL="114300" distR="114300" simplePos="0" relativeHeight="251674632" behindDoc="0" locked="0" layoutInCell="1" allowOverlap="1" wp14:anchorId="206C234A" wp14:editId="2A7C7EEF">
            <wp:simplePos x="0" y="0"/>
            <wp:positionH relativeFrom="column">
              <wp:posOffset>1190155</wp:posOffset>
            </wp:positionH>
            <wp:positionV relativeFrom="paragraph">
              <wp:posOffset>456151</wp:posOffset>
            </wp:positionV>
            <wp:extent cx="3131820" cy="3131820"/>
            <wp:effectExtent l="0" t="0" r="0" b="0"/>
            <wp:wrapTopAndBottom/>
            <wp:docPr id="357637020" name="Grafik 1" descr="Ein Bild, das Text, Kreis,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37020" name="Grafik 1" descr="Ein Bild, das Text, Kreis, Diagramm, Schrift enthält.&#10;&#10;KI-generierte Inhalte können fehlerhaft sein."/>
                    <pic:cNvPicPr/>
                  </pic:nvPicPr>
                  <pic:blipFill>
                    <a:blip r:embed="rId34"/>
                    <a:stretch>
                      <a:fillRect/>
                    </a:stretch>
                  </pic:blipFill>
                  <pic:spPr>
                    <a:xfrm>
                      <a:off x="0" y="0"/>
                      <a:ext cx="3131820" cy="3131820"/>
                    </a:xfrm>
                    <a:prstGeom prst="rect">
                      <a:avLst/>
                    </a:prstGeom>
                  </pic:spPr>
                </pic:pic>
              </a:graphicData>
            </a:graphic>
            <wp14:sizeRelH relativeFrom="margin">
              <wp14:pctWidth>0</wp14:pctWidth>
            </wp14:sizeRelH>
            <wp14:sizeRelV relativeFrom="margin">
              <wp14:pctHeight>0</wp14:pctHeight>
            </wp14:sizeRelV>
          </wp:anchor>
        </w:drawing>
      </w:r>
      <w:r w:rsidRPr="00E71D68">
        <w:t xml:space="preserve">Feedback und Planung </w:t>
      </w:r>
      <w:r w:rsidR="007E4B4A">
        <w:t>4.3</w:t>
      </w:r>
      <w:bookmarkEnd w:id="35"/>
    </w:p>
    <w:p w14:paraId="7F3F209A" w14:textId="77777777" w:rsidR="006D32B3" w:rsidRDefault="006D32B3" w:rsidP="006D32B3"/>
    <w:p w14:paraId="36F3D4EE" w14:textId="77777777" w:rsidR="006D32B3" w:rsidRDefault="006D32B3" w:rsidP="006D32B3"/>
    <w:p w14:paraId="028DF76F" w14:textId="77777777" w:rsidR="006D32B3" w:rsidRDefault="006D32B3" w:rsidP="006D32B3"/>
    <w:p w14:paraId="2B124DBF" w14:textId="52A549D9" w:rsidR="00710449" w:rsidRPr="00710449" w:rsidRDefault="00710449" w:rsidP="00251FFD">
      <w:pPr>
        <w:pStyle w:val="berschrift2"/>
      </w:pPr>
      <w:bookmarkStart w:id="36" w:name="_Toc190970217"/>
      <w:r w:rsidRPr="00710449">
        <w:t>Lernziel.</w:t>
      </w:r>
      <w:bookmarkEnd w:id="36"/>
      <w:r w:rsidR="00405765">
        <w:br/>
      </w:r>
      <w:r w:rsidRPr="00710449">
        <w:t xml:space="preserve"> </w:t>
      </w:r>
    </w:p>
    <w:p w14:paraId="783D6170" w14:textId="0D933447" w:rsidR="00710449" w:rsidRPr="00DE21F2" w:rsidRDefault="00710449" w:rsidP="00710449">
      <w:pPr>
        <w:rPr>
          <w:szCs w:val="22"/>
        </w:rPr>
      </w:pPr>
      <w:r w:rsidRPr="00DE21F2">
        <w:rPr>
          <w:szCs w:val="22"/>
        </w:rPr>
        <w:t xml:space="preserve">Weitere Wege oder Tools </w:t>
      </w:r>
      <w:r w:rsidR="005B71F9" w:rsidRPr="00DE21F2">
        <w:rPr>
          <w:szCs w:val="22"/>
        </w:rPr>
        <w:t>finden,</w:t>
      </w:r>
      <w:r w:rsidRPr="00DE21F2">
        <w:rPr>
          <w:szCs w:val="22"/>
        </w:rPr>
        <w:t xml:space="preserve"> um Feedback zu erhalten oder </w:t>
      </w:r>
      <w:r w:rsidR="00DE21F2">
        <w:rPr>
          <w:szCs w:val="22"/>
        </w:rPr>
        <w:t xml:space="preserve">zu </w:t>
      </w:r>
      <w:r w:rsidRPr="00DE21F2">
        <w:rPr>
          <w:szCs w:val="22"/>
        </w:rPr>
        <w:t xml:space="preserve">geben. </w:t>
      </w:r>
    </w:p>
    <w:p w14:paraId="65D009B6" w14:textId="77777777" w:rsidR="00710449" w:rsidRPr="00710449" w:rsidRDefault="00710449" w:rsidP="00710449">
      <w:r w:rsidRPr="00710449">
        <w:t> </w:t>
      </w:r>
    </w:p>
    <w:p w14:paraId="7911670D" w14:textId="77777777" w:rsidR="00710449" w:rsidRDefault="00710449" w:rsidP="00251FFD">
      <w:pPr>
        <w:pStyle w:val="berschrift2"/>
      </w:pPr>
      <w:bookmarkStart w:id="37" w:name="_Toc190970218"/>
      <w:r w:rsidRPr="00710449">
        <w:t>Begründung:</w:t>
      </w:r>
      <w:bookmarkEnd w:id="37"/>
    </w:p>
    <w:p w14:paraId="30F9D9D9" w14:textId="77777777" w:rsidR="00405765" w:rsidRPr="00405765" w:rsidRDefault="00405765" w:rsidP="00405765"/>
    <w:p w14:paraId="16A77AE7" w14:textId="1C1A962A" w:rsidR="00176989" w:rsidRDefault="00176989" w:rsidP="00CE33F7">
      <w:pPr>
        <w:rPr>
          <w:szCs w:val="22"/>
        </w:rPr>
      </w:pPr>
      <w:r w:rsidRPr="00176989">
        <w:rPr>
          <w:szCs w:val="22"/>
        </w:rPr>
        <w:t>Feedback wird sowohl im Geschäftsleben als auch in der Schule regelmä</w:t>
      </w:r>
      <w:r>
        <w:rPr>
          <w:szCs w:val="22"/>
        </w:rPr>
        <w:t>ss</w:t>
      </w:r>
      <w:r w:rsidRPr="00176989">
        <w:rPr>
          <w:szCs w:val="22"/>
        </w:rPr>
        <w:t>ig genutzt und umgesetzt. Der Grund, warum ich mir dieses Tool ausgesucht habe, ist die Notwendigkeit, auf effiziente Weise nützliches Feedback zu erhalten. Es ist von gro</w:t>
      </w:r>
      <w:r>
        <w:rPr>
          <w:szCs w:val="22"/>
        </w:rPr>
        <w:t>ss</w:t>
      </w:r>
      <w:r w:rsidRPr="00176989">
        <w:rPr>
          <w:szCs w:val="22"/>
        </w:rPr>
        <w:t>er Bedeutung, Rückmeldungen von meinen Studierenden zu bekommen, um meine Evaluationen entsprechend anzupassen. Ich erhoffe mir neue Möglichkeiten, die mir bisher unbekannte Wege aufzeigen können.</w:t>
      </w:r>
    </w:p>
    <w:p w14:paraId="67844753" w14:textId="4AB4D6F6" w:rsidR="00710449" w:rsidRPr="00710449" w:rsidRDefault="00710449" w:rsidP="00710449">
      <w:r w:rsidRPr="00710449">
        <w:t> </w:t>
      </w:r>
    </w:p>
    <w:p w14:paraId="58B121CE" w14:textId="77777777" w:rsidR="00710449" w:rsidRPr="00710449" w:rsidRDefault="00710449" w:rsidP="00251FFD">
      <w:pPr>
        <w:pStyle w:val="berschrift2"/>
      </w:pPr>
      <w:bookmarkStart w:id="38" w:name="_Toc190970219"/>
      <w:r w:rsidRPr="00710449">
        <w:t>Reflektion:</w:t>
      </w:r>
      <w:bookmarkEnd w:id="38"/>
      <w:r w:rsidRPr="00710449">
        <w:t xml:space="preserve"> </w:t>
      </w:r>
    </w:p>
    <w:p w14:paraId="29FDC16F" w14:textId="589D58D0" w:rsidR="00405765" w:rsidRPr="00405765" w:rsidRDefault="00405765" w:rsidP="00405765">
      <w:pPr>
        <w:spacing w:before="100" w:beforeAutospacing="1" w:after="100" w:afterAutospacing="1"/>
        <w:rPr>
          <w:szCs w:val="22"/>
          <w:lang w:eastAsia="de-CH"/>
        </w:rPr>
      </w:pPr>
      <w:r w:rsidRPr="00405765">
        <w:rPr>
          <w:szCs w:val="22"/>
          <w:lang w:eastAsia="de-CH"/>
        </w:rPr>
        <w:t>Mir war nicht bewusst, wie viele Möglichkeiten sich im Internet verborgen hielten. Insbesondere die Option, eigene Apps in Learning-Apps zu erstellen, war mir neu. Mit Google Forms hatte ich bisher noch keinen Kontakt. Diese Möglichkeiten werde ich auf jeden Fall in meine zukünftige Evaluation einflie</w:t>
      </w:r>
      <w:r>
        <w:rPr>
          <w:szCs w:val="22"/>
          <w:lang w:eastAsia="de-CH"/>
        </w:rPr>
        <w:t>ss</w:t>
      </w:r>
      <w:r w:rsidRPr="00405765">
        <w:rPr>
          <w:szCs w:val="22"/>
          <w:lang w:eastAsia="de-CH"/>
        </w:rPr>
        <w:t>en lassen. Der interaktive Kontakt mit den Studierenden sowie das direkte Teilen und Korrigieren von Aufgaben oder Hausaufgaben war mir ebenfalls neu. Die Möglichkeit, dies mit Audio oder Video zu unterstützen, finde ich hervorragend. Momentan wei</w:t>
      </w:r>
      <w:r>
        <w:rPr>
          <w:szCs w:val="22"/>
          <w:lang w:eastAsia="de-CH"/>
        </w:rPr>
        <w:t>ss</w:t>
      </w:r>
      <w:r w:rsidRPr="00405765">
        <w:rPr>
          <w:szCs w:val="22"/>
          <w:lang w:eastAsia="de-CH"/>
        </w:rPr>
        <w:t xml:space="preserve"> ich noch nicht genau, wie ich diese Tools in meinen Unterricht integrieren werde, aber ich bin mir sicher, dass dies nahezu ein Muss ist.</w:t>
      </w:r>
    </w:p>
    <w:p w14:paraId="06F2908D" w14:textId="77777777" w:rsidR="00405765" w:rsidRDefault="00405765" w:rsidP="00405765">
      <w:pPr>
        <w:spacing w:before="100" w:beforeAutospacing="1" w:after="100" w:afterAutospacing="1"/>
        <w:rPr>
          <w:szCs w:val="22"/>
          <w:lang w:eastAsia="de-CH"/>
        </w:rPr>
      </w:pPr>
      <w:r w:rsidRPr="00405765">
        <w:rPr>
          <w:szCs w:val="22"/>
          <w:lang w:eastAsia="de-CH"/>
        </w:rPr>
        <w:t>Für alle, die diesen Kurs noch nicht besucht haben, empfehle ich, zumindest mal einen kurzen Blick darauf zu werfen, um eine Vorstellung davon zu bekommen, wie spannend und nützlich es sein kann, einige dieser digitalen Möglichkeiten zu nutzen.</w:t>
      </w:r>
    </w:p>
    <w:p w14:paraId="3CFAF6F6" w14:textId="320F7A6A" w:rsidR="009B13BD" w:rsidRPr="00405765" w:rsidRDefault="009B13BD" w:rsidP="00405765">
      <w:pPr>
        <w:spacing w:before="100" w:beforeAutospacing="1" w:after="100" w:afterAutospacing="1"/>
        <w:rPr>
          <w:szCs w:val="22"/>
          <w:lang w:eastAsia="de-CH"/>
        </w:rPr>
      </w:pPr>
      <w:r w:rsidRPr="00F072BC">
        <w:rPr>
          <w:b/>
          <w:bCs/>
          <w:szCs w:val="22"/>
          <w:lang w:eastAsia="de-CH"/>
        </w:rPr>
        <w:t xml:space="preserve">Anhang </w:t>
      </w:r>
      <w:r w:rsidR="00CE33F7" w:rsidRPr="00F072BC">
        <w:rPr>
          <w:b/>
          <w:bCs/>
          <w:szCs w:val="22"/>
          <w:lang w:eastAsia="de-CH"/>
        </w:rPr>
        <w:t>3</w:t>
      </w:r>
      <w:r w:rsidRPr="00F072BC">
        <w:rPr>
          <w:b/>
          <w:bCs/>
          <w:szCs w:val="22"/>
          <w:lang w:eastAsia="de-CH"/>
        </w:rPr>
        <w:t>:</w:t>
      </w:r>
      <w:r>
        <w:rPr>
          <w:szCs w:val="22"/>
          <w:lang w:eastAsia="de-CH"/>
        </w:rPr>
        <w:t xml:space="preserve"> </w:t>
      </w:r>
      <w:r w:rsidR="00402449">
        <w:rPr>
          <w:szCs w:val="22"/>
          <w:lang w:eastAsia="de-CH"/>
        </w:rPr>
        <w:t>Auswertung Forms</w:t>
      </w:r>
      <w:r w:rsidR="007C40B7">
        <w:rPr>
          <w:szCs w:val="22"/>
          <w:lang w:eastAsia="de-CH"/>
        </w:rPr>
        <w:br/>
      </w:r>
      <w:r w:rsidR="007C40B7" w:rsidRPr="00F072BC">
        <w:rPr>
          <w:b/>
          <w:bCs/>
          <w:szCs w:val="22"/>
          <w:lang w:eastAsia="de-CH"/>
        </w:rPr>
        <w:t>Anhang 4:</w:t>
      </w:r>
      <w:r w:rsidR="007C40B7">
        <w:rPr>
          <w:szCs w:val="22"/>
          <w:lang w:eastAsia="de-CH"/>
        </w:rPr>
        <w:t xml:space="preserve"> </w:t>
      </w:r>
      <w:proofErr w:type="spellStart"/>
      <w:r w:rsidR="007C40B7">
        <w:rPr>
          <w:szCs w:val="22"/>
          <w:lang w:eastAsia="de-CH"/>
        </w:rPr>
        <w:t>Menti</w:t>
      </w:r>
      <w:r w:rsidR="0070266E">
        <w:rPr>
          <w:szCs w:val="22"/>
          <w:lang w:eastAsia="de-CH"/>
        </w:rPr>
        <w:t>meter</w:t>
      </w:r>
      <w:proofErr w:type="spellEnd"/>
    </w:p>
    <w:p w14:paraId="6BB31E15" w14:textId="7DD72BF4" w:rsidR="006D32B3" w:rsidRDefault="00710449" w:rsidP="006D32B3">
      <w:r>
        <w:rPr>
          <w:noProof/>
        </w:rPr>
        <w:lastRenderedPageBreak/>
        <w:drawing>
          <wp:anchor distT="0" distB="0" distL="114300" distR="114300" simplePos="0" relativeHeight="251678728" behindDoc="0" locked="0" layoutInCell="1" allowOverlap="1" wp14:anchorId="42BE2534" wp14:editId="253F7DDE">
            <wp:simplePos x="0" y="0"/>
            <wp:positionH relativeFrom="column">
              <wp:posOffset>2645051</wp:posOffset>
            </wp:positionH>
            <wp:positionV relativeFrom="paragraph">
              <wp:posOffset>114521</wp:posOffset>
            </wp:positionV>
            <wp:extent cx="3086100" cy="2228850"/>
            <wp:effectExtent l="0" t="0" r="0" b="0"/>
            <wp:wrapTopAndBottom/>
            <wp:docPr id="1814329059" name="Grafik 1" descr="Ein Bild, das Screenshot, Text, Grafiken, Schrif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29059" name="Grafik 1" descr="Ein Bild, das Screenshot, Text, Grafiken, Schrift enthält."/>
                    <pic:cNvPicPr/>
                  </pic:nvPicPr>
                  <pic:blipFill>
                    <a:blip r:embed="rId35"/>
                    <a:stretch>
                      <a:fillRect/>
                    </a:stretch>
                  </pic:blipFill>
                  <pic:spPr>
                    <a:xfrm>
                      <a:off x="0" y="0"/>
                      <a:ext cx="3086100" cy="2228850"/>
                    </a:xfrm>
                    <a:prstGeom prst="rect">
                      <a:avLst/>
                    </a:prstGeom>
                  </pic:spPr>
                </pic:pic>
              </a:graphicData>
            </a:graphic>
          </wp:anchor>
        </w:drawing>
      </w:r>
      <w:r>
        <w:rPr>
          <w:noProof/>
        </w:rPr>
        <w:drawing>
          <wp:anchor distT="0" distB="0" distL="114300" distR="114300" simplePos="0" relativeHeight="251676680" behindDoc="0" locked="0" layoutInCell="1" allowOverlap="1" wp14:anchorId="03BC7F80" wp14:editId="44566435">
            <wp:simplePos x="0" y="0"/>
            <wp:positionH relativeFrom="column">
              <wp:posOffset>61264</wp:posOffset>
            </wp:positionH>
            <wp:positionV relativeFrom="paragraph">
              <wp:posOffset>122720</wp:posOffset>
            </wp:positionV>
            <wp:extent cx="2181225" cy="2190750"/>
            <wp:effectExtent l="0" t="0" r="9525" b="0"/>
            <wp:wrapTopAndBottom/>
            <wp:docPr id="1182341643" name="Grafik 1" descr="Ein Bild, das Screenshot, Schrift, Muster, Grafiken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41643" name="Grafik 1" descr="Ein Bild, das Screenshot, Schrift, Muster, Grafiken enthält."/>
                    <pic:cNvPicPr/>
                  </pic:nvPicPr>
                  <pic:blipFill>
                    <a:blip r:embed="rId36"/>
                    <a:stretch>
                      <a:fillRect/>
                    </a:stretch>
                  </pic:blipFill>
                  <pic:spPr>
                    <a:xfrm>
                      <a:off x="0" y="0"/>
                      <a:ext cx="2181225" cy="2190750"/>
                    </a:xfrm>
                    <a:prstGeom prst="rect">
                      <a:avLst/>
                    </a:prstGeom>
                  </pic:spPr>
                </pic:pic>
              </a:graphicData>
            </a:graphic>
          </wp:anchor>
        </w:drawing>
      </w:r>
    </w:p>
    <w:p w14:paraId="00292BFB" w14:textId="77777777" w:rsidR="006D32B3" w:rsidRDefault="006D32B3" w:rsidP="006D32B3"/>
    <w:p w14:paraId="3E43D9E9" w14:textId="77777777" w:rsidR="00702509" w:rsidRDefault="00702509" w:rsidP="006D32B3"/>
    <w:p w14:paraId="726E0E57" w14:textId="5B268741" w:rsidR="00702509" w:rsidRDefault="00A85FD6" w:rsidP="006D32B3">
      <w:r w:rsidRPr="00050A43">
        <w:rPr>
          <w:b/>
          <w:bCs/>
        </w:rPr>
        <w:t>Anhang</w:t>
      </w:r>
      <w:r w:rsidR="00AF2431" w:rsidRPr="00050A43">
        <w:rPr>
          <w:b/>
          <w:bCs/>
        </w:rPr>
        <w:t xml:space="preserve"> 5</w:t>
      </w:r>
      <w:r w:rsidR="00050A43" w:rsidRPr="00050A43">
        <w:rPr>
          <w:b/>
          <w:bCs/>
        </w:rPr>
        <w:t>:</w:t>
      </w:r>
      <w:r w:rsidR="00AF2431">
        <w:t xml:space="preserve"> Präsentation </w:t>
      </w:r>
      <w:r w:rsidR="00D148D1">
        <w:t>Digitale Wer</w:t>
      </w:r>
      <w:r w:rsidR="00011687">
        <w:t>kstatt</w:t>
      </w:r>
    </w:p>
    <w:p w14:paraId="51819774" w14:textId="77777777" w:rsidR="00702509" w:rsidRDefault="00702509" w:rsidP="006D32B3"/>
    <w:p w14:paraId="4691E833" w14:textId="77777777" w:rsidR="00702509" w:rsidRDefault="00702509" w:rsidP="006D32B3"/>
    <w:p w14:paraId="0DE35DA2" w14:textId="77777777" w:rsidR="006D32B3" w:rsidRDefault="006D32B3" w:rsidP="006D32B3"/>
    <w:p w14:paraId="1AB7605B" w14:textId="77777777" w:rsidR="006D32B3" w:rsidRPr="006D32B3" w:rsidRDefault="006D32B3" w:rsidP="006D32B3"/>
    <w:p w14:paraId="59413CE8" w14:textId="6E7A5B5A" w:rsidR="0008767E" w:rsidRDefault="0037781C" w:rsidP="008D777A">
      <w:pPr>
        <w:pStyle w:val="berschrift1"/>
      </w:pPr>
      <w:bookmarkStart w:id="39" w:name="_Toc190970220"/>
      <w:r w:rsidRPr="0008767E">
        <w:t>Hospitalisation vom 10.</w:t>
      </w:r>
      <w:r w:rsidR="004B0209" w:rsidRPr="0008767E">
        <w:t xml:space="preserve"> Januar 2025</w:t>
      </w:r>
      <w:bookmarkEnd w:id="39"/>
      <w:r w:rsidR="00DA4D1F" w:rsidRPr="0008767E">
        <w:t xml:space="preserve"> </w:t>
      </w:r>
    </w:p>
    <w:p w14:paraId="1D0F896B" w14:textId="0FD11FC4" w:rsidR="002308B0" w:rsidRDefault="002308B0" w:rsidP="0008767E"/>
    <w:p w14:paraId="13D10E46" w14:textId="75198CD4" w:rsidR="0037781C" w:rsidRPr="00E37918" w:rsidRDefault="002308B0" w:rsidP="00E23624">
      <w:pPr>
        <w:pStyle w:val="Listenabsatz"/>
        <w:numPr>
          <w:ilvl w:val="0"/>
          <w:numId w:val="2"/>
        </w:numPr>
        <w:rPr>
          <w:bCs/>
          <w:szCs w:val="22"/>
        </w:rPr>
      </w:pPr>
      <w:r w:rsidRPr="00E37918">
        <w:rPr>
          <w:bCs/>
          <w:szCs w:val="22"/>
        </w:rPr>
        <w:t xml:space="preserve">Zeit: </w:t>
      </w:r>
      <w:r w:rsidRPr="00E37918">
        <w:rPr>
          <w:bCs/>
          <w:szCs w:val="22"/>
        </w:rPr>
        <w:tab/>
      </w:r>
      <w:r w:rsidRPr="00E37918">
        <w:rPr>
          <w:bCs/>
          <w:szCs w:val="22"/>
        </w:rPr>
        <w:tab/>
      </w:r>
      <w:r w:rsidRPr="00E37918">
        <w:rPr>
          <w:bCs/>
          <w:szCs w:val="22"/>
        </w:rPr>
        <w:tab/>
      </w:r>
      <w:r w:rsidR="00FD5C99" w:rsidRPr="00E37918">
        <w:rPr>
          <w:bCs/>
          <w:szCs w:val="22"/>
        </w:rPr>
        <w:t>15:00 Uhr bis 16:</w:t>
      </w:r>
      <w:r w:rsidR="0075558E" w:rsidRPr="00E37918">
        <w:rPr>
          <w:bCs/>
          <w:szCs w:val="22"/>
        </w:rPr>
        <w:t>15 Uhr.</w:t>
      </w:r>
    </w:p>
    <w:p w14:paraId="64A67CE3" w14:textId="1E9D72E0" w:rsidR="004041F4" w:rsidRPr="00E37918" w:rsidRDefault="00E448AB" w:rsidP="00E23624">
      <w:pPr>
        <w:pStyle w:val="Listenabsatz"/>
        <w:numPr>
          <w:ilvl w:val="0"/>
          <w:numId w:val="2"/>
        </w:numPr>
        <w:rPr>
          <w:szCs w:val="22"/>
        </w:rPr>
      </w:pPr>
      <w:r w:rsidRPr="00E37918">
        <w:rPr>
          <w:szCs w:val="22"/>
        </w:rPr>
        <w:t>Beruf:</w:t>
      </w:r>
      <w:r w:rsidRPr="00E37918">
        <w:rPr>
          <w:szCs w:val="22"/>
        </w:rPr>
        <w:tab/>
      </w:r>
      <w:r w:rsidRPr="00E37918">
        <w:rPr>
          <w:szCs w:val="22"/>
        </w:rPr>
        <w:tab/>
      </w:r>
      <w:r w:rsidRPr="00E37918">
        <w:rPr>
          <w:szCs w:val="22"/>
        </w:rPr>
        <w:tab/>
      </w:r>
      <w:r w:rsidR="003460DE" w:rsidRPr="00E37918">
        <w:rPr>
          <w:szCs w:val="22"/>
        </w:rPr>
        <w:t>Hauswarte</w:t>
      </w:r>
      <w:r w:rsidRPr="00E37918">
        <w:rPr>
          <w:szCs w:val="22"/>
        </w:rPr>
        <w:t xml:space="preserve"> </w:t>
      </w:r>
      <w:r w:rsidR="00C53343" w:rsidRPr="00E37918">
        <w:rPr>
          <w:szCs w:val="22"/>
        </w:rPr>
        <w:t xml:space="preserve">Eidgenössischem Fachausweis </w:t>
      </w:r>
    </w:p>
    <w:p w14:paraId="252FB888" w14:textId="47664068" w:rsidR="00E448AB" w:rsidRPr="00E37918" w:rsidRDefault="00FA5E92" w:rsidP="00E23624">
      <w:pPr>
        <w:pStyle w:val="Listenabsatz"/>
        <w:numPr>
          <w:ilvl w:val="0"/>
          <w:numId w:val="2"/>
        </w:numPr>
        <w:rPr>
          <w:szCs w:val="22"/>
        </w:rPr>
      </w:pPr>
      <w:r w:rsidRPr="00E37918">
        <w:rPr>
          <w:szCs w:val="22"/>
        </w:rPr>
        <w:t>Studienjahr:</w:t>
      </w:r>
      <w:r w:rsidRPr="00E37918">
        <w:rPr>
          <w:szCs w:val="22"/>
        </w:rPr>
        <w:tab/>
      </w:r>
      <w:r w:rsidRPr="00E37918">
        <w:rPr>
          <w:szCs w:val="22"/>
        </w:rPr>
        <w:tab/>
        <w:t>2023-2025 Samstagsklasse</w:t>
      </w:r>
    </w:p>
    <w:p w14:paraId="1475687F" w14:textId="77777777" w:rsidR="00B34AFC" w:rsidRPr="00E37918" w:rsidRDefault="00DB45CA" w:rsidP="00E23624">
      <w:pPr>
        <w:pStyle w:val="Listenabsatz"/>
        <w:numPr>
          <w:ilvl w:val="0"/>
          <w:numId w:val="2"/>
        </w:numPr>
        <w:rPr>
          <w:szCs w:val="22"/>
        </w:rPr>
      </w:pPr>
      <w:r w:rsidRPr="00E37918">
        <w:rPr>
          <w:szCs w:val="22"/>
        </w:rPr>
        <w:t>Total</w:t>
      </w:r>
      <w:r w:rsidR="00653B96" w:rsidRPr="00E37918">
        <w:rPr>
          <w:szCs w:val="22"/>
        </w:rPr>
        <w:t>:</w:t>
      </w:r>
      <w:r w:rsidR="00653B96" w:rsidRPr="00E37918">
        <w:rPr>
          <w:szCs w:val="22"/>
        </w:rPr>
        <w:tab/>
      </w:r>
      <w:r w:rsidR="00653B96" w:rsidRPr="00E37918">
        <w:rPr>
          <w:szCs w:val="22"/>
        </w:rPr>
        <w:tab/>
      </w:r>
      <w:r w:rsidR="00653B96" w:rsidRPr="00E37918">
        <w:rPr>
          <w:szCs w:val="22"/>
        </w:rPr>
        <w:tab/>
      </w:r>
      <w:r w:rsidRPr="00E37918">
        <w:rPr>
          <w:szCs w:val="22"/>
        </w:rPr>
        <w:t>18 Studierende mit EFZ</w:t>
      </w:r>
      <w:r w:rsidR="0075558E" w:rsidRPr="00E37918">
        <w:rPr>
          <w:szCs w:val="22"/>
        </w:rPr>
        <w:t>-</w:t>
      </w:r>
      <w:r w:rsidRPr="00E37918">
        <w:rPr>
          <w:szCs w:val="22"/>
        </w:rPr>
        <w:t>Abschlus</w:t>
      </w:r>
      <w:r w:rsidR="00B34AFC" w:rsidRPr="00E37918">
        <w:rPr>
          <w:szCs w:val="22"/>
        </w:rPr>
        <w:t>s</w:t>
      </w:r>
    </w:p>
    <w:p w14:paraId="50A32D50" w14:textId="1A715206" w:rsidR="00C52827" w:rsidRPr="00E37918" w:rsidRDefault="00BC5233" w:rsidP="00E23624">
      <w:pPr>
        <w:pStyle w:val="Listenabsatz"/>
        <w:numPr>
          <w:ilvl w:val="0"/>
          <w:numId w:val="2"/>
        </w:numPr>
        <w:rPr>
          <w:szCs w:val="22"/>
        </w:rPr>
      </w:pPr>
      <w:r w:rsidRPr="00E37918">
        <w:rPr>
          <w:szCs w:val="22"/>
        </w:rPr>
        <w:t>Angaben Dozen</w:t>
      </w:r>
      <w:r w:rsidR="00C52827" w:rsidRPr="00E37918">
        <w:rPr>
          <w:szCs w:val="22"/>
        </w:rPr>
        <w:t>t</w:t>
      </w:r>
      <w:r w:rsidR="0075558E" w:rsidRPr="00E37918">
        <w:rPr>
          <w:szCs w:val="22"/>
        </w:rPr>
        <w:t>:</w:t>
      </w:r>
      <w:r w:rsidR="00653B96" w:rsidRPr="00E37918">
        <w:rPr>
          <w:szCs w:val="22"/>
        </w:rPr>
        <w:tab/>
      </w:r>
      <w:r w:rsidR="0075558E" w:rsidRPr="00E37918">
        <w:rPr>
          <w:szCs w:val="22"/>
        </w:rPr>
        <w:t>Michael Marfurt</w:t>
      </w:r>
      <w:r w:rsidR="005976D4" w:rsidRPr="00E37918">
        <w:rPr>
          <w:szCs w:val="22"/>
        </w:rPr>
        <w:t xml:space="preserve"> BBZB Luzern</w:t>
      </w:r>
      <w:r w:rsidR="001946B8" w:rsidRPr="00E37918">
        <w:rPr>
          <w:szCs w:val="22"/>
        </w:rPr>
        <w:t>,</w:t>
      </w:r>
      <w:r w:rsidR="00C52827" w:rsidRPr="00E37918">
        <w:rPr>
          <w:szCs w:val="22"/>
        </w:rPr>
        <w:t xml:space="preserve"> Dozent DBA (</w:t>
      </w:r>
      <w:r w:rsidR="003C1291" w:rsidRPr="00E37918">
        <w:rPr>
          <w:szCs w:val="22"/>
        </w:rPr>
        <w:t xml:space="preserve">für </w:t>
      </w:r>
      <w:r w:rsidR="00C52827" w:rsidRPr="00E37918">
        <w:rPr>
          <w:szCs w:val="22"/>
        </w:rPr>
        <w:t xml:space="preserve">EHB), </w:t>
      </w:r>
    </w:p>
    <w:p w14:paraId="79E13CE0" w14:textId="5637E507" w:rsidR="00DA4D1F" w:rsidRPr="00E37918" w:rsidRDefault="00C52827" w:rsidP="002308B0">
      <w:pPr>
        <w:pStyle w:val="Listenabsatz"/>
        <w:rPr>
          <w:szCs w:val="22"/>
        </w:rPr>
      </w:pPr>
      <w:r w:rsidRPr="00E37918">
        <w:rPr>
          <w:szCs w:val="22"/>
        </w:rPr>
        <w:t>Mail:</w:t>
      </w:r>
      <w:r w:rsidRPr="00E37918">
        <w:rPr>
          <w:szCs w:val="22"/>
        </w:rPr>
        <w:tab/>
      </w:r>
      <w:r w:rsidRPr="00E37918">
        <w:rPr>
          <w:szCs w:val="22"/>
        </w:rPr>
        <w:tab/>
      </w:r>
      <w:r w:rsidRPr="00E37918">
        <w:rPr>
          <w:szCs w:val="22"/>
        </w:rPr>
        <w:tab/>
      </w:r>
      <w:r w:rsidR="00653B96" w:rsidRPr="00E37918">
        <w:rPr>
          <w:szCs w:val="22"/>
        </w:rPr>
        <w:t>michael.marfurt@sluz.ch</w:t>
      </w:r>
    </w:p>
    <w:bookmarkEnd w:id="21"/>
    <w:bookmarkEnd w:id="22"/>
    <w:p w14:paraId="32E26C79" w14:textId="77777777" w:rsidR="00827C90" w:rsidRPr="00E37918" w:rsidRDefault="00827C90" w:rsidP="00827C90">
      <w:pPr>
        <w:rPr>
          <w:b/>
          <w:bCs/>
          <w:szCs w:val="22"/>
        </w:rPr>
      </w:pPr>
    </w:p>
    <w:p w14:paraId="2E5CE1E1" w14:textId="262D4CA7" w:rsidR="00827C90" w:rsidRPr="00827C90" w:rsidRDefault="00827C90" w:rsidP="008A3FAD">
      <w:pPr>
        <w:pStyle w:val="berschrift2"/>
      </w:pPr>
      <w:bookmarkStart w:id="40" w:name="_Toc190970221"/>
      <w:r w:rsidRPr="00827C90">
        <w:t>Beobachtungspunkte</w:t>
      </w:r>
      <w:bookmarkEnd w:id="40"/>
    </w:p>
    <w:p w14:paraId="3C524031" w14:textId="77777777" w:rsidR="00827C90" w:rsidRPr="00827C90" w:rsidRDefault="00827C90" w:rsidP="00827C90">
      <w:pPr>
        <w:rPr>
          <w:lang w:val="de-DE"/>
        </w:rPr>
      </w:pPr>
      <w:r w:rsidRPr="00827C90">
        <w:rPr>
          <w:lang w:val="de-DE"/>
        </w:rPr>
        <w:t> </w:t>
      </w:r>
    </w:p>
    <w:p w14:paraId="3A756E45" w14:textId="6D99FE2C" w:rsidR="00827C90" w:rsidRPr="008055E7" w:rsidRDefault="00CA3A1B" w:rsidP="00A5556D">
      <w:pPr>
        <w:rPr>
          <w:szCs w:val="22"/>
        </w:rPr>
      </w:pPr>
      <w:r>
        <w:rPr>
          <w:szCs w:val="22"/>
        </w:rPr>
        <w:t xml:space="preserve">1. </w:t>
      </w:r>
      <w:r w:rsidR="00827C90" w:rsidRPr="008055E7">
        <w:rPr>
          <w:szCs w:val="22"/>
        </w:rPr>
        <w:t>Wirkt die Lehrperson kompetent genug für dieses Fach.</w:t>
      </w:r>
    </w:p>
    <w:p w14:paraId="46141812" w14:textId="77777777" w:rsidR="00827C90" w:rsidRPr="008055E7" w:rsidRDefault="00827C90" w:rsidP="00827C90">
      <w:pPr>
        <w:rPr>
          <w:szCs w:val="22"/>
        </w:rPr>
      </w:pPr>
      <w:r w:rsidRPr="008055E7">
        <w:rPr>
          <w:szCs w:val="22"/>
        </w:rPr>
        <w:t xml:space="preserve">Das Fach Elektro wurde mir kurzfristig dazugegeben da ein Dozent abgesprungen ist. </w:t>
      </w:r>
    </w:p>
    <w:p w14:paraId="0BEC3D90" w14:textId="77777777" w:rsidR="00827C90" w:rsidRPr="008055E7" w:rsidRDefault="00827C90" w:rsidP="00827C90">
      <w:pPr>
        <w:rPr>
          <w:szCs w:val="22"/>
        </w:rPr>
      </w:pPr>
      <w:r w:rsidRPr="008055E7">
        <w:rPr>
          <w:szCs w:val="22"/>
        </w:rPr>
        <w:t xml:space="preserve">Merken die Studierenden, dass dies nicht meine Kernkompetenz ist, ich dies aber trotzdem gut vermitteln kann. </w:t>
      </w:r>
    </w:p>
    <w:p w14:paraId="01027AAF" w14:textId="77777777" w:rsidR="00827C90" w:rsidRPr="008055E7" w:rsidRDefault="00827C90" w:rsidP="00827C90">
      <w:pPr>
        <w:rPr>
          <w:szCs w:val="22"/>
        </w:rPr>
      </w:pPr>
      <w:r w:rsidRPr="008055E7">
        <w:rPr>
          <w:szCs w:val="22"/>
        </w:rPr>
        <w:t> </w:t>
      </w:r>
    </w:p>
    <w:p w14:paraId="572935FC" w14:textId="153B348E" w:rsidR="00827C90" w:rsidRPr="008055E7" w:rsidRDefault="00CA3A1B" w:rsidP="006D36E6">
      <w:pPr>
        <w:rPr>
          <w:szCs w:val="22"/>
        </w:rPr>
      </w:pPr>
      <w:r>
        <w:rPr>
          <w:szCs w:val="22"/>
        </w:rPr>
        <w:t xml:space="preserve">2. </w:t>
      </w:r>
      <w:r w:rsidR="00827C90" w:rsidRPr="008055E7">
        <w:rPr>
          <w:szCs w:val="22"/>
        </w:rPr>
        <w:t>Arbeitsaufträge klar formulieren.</w:t>
      </w:r>
    </w:p>
    <w:p w14:paraId="6308D70B" w14:textId="77777777" w:rsidR="00827C90" w:rsidRPr="008055E7" w:rsidRDefault="00827C90" w:rsidP="00827C90">
      <w:pPr>
        <w:rPr>
          <w:szCs w:val="22"/>
        </w:rPr>
      </w:pPr>
      <w:r w:rsidRPr="008055E7">
        <w:rPr>
          <w:szCs w:val="22"/>
        </w:rPr>
        <w:t xml:space="preserve">Habe ich alles, was ein Auftrag braucht, richtig gemacht. Sind die Ziele klar formuliert und bei den Studierenden auch angekommen. Ist die Zeitvorgabe genügend und wird diese auch eingehalten. </w:t>
      </w:r>
    </w:p>
    <w:p w14:paraId="652EA5C6" w14:textId="77777777" w:rsidR="00827C90" w:rsidRPr="00827C90" w:rsidRDefault="00827C90" w:rsidP="00827C90">
      <w:r w:rsidRPr="00827C90">
        <w:t> </w:t>
      </w:r>
    </w:p>
    <w:p w14:paraId="76DEC95F" w14:textId="77777777" w:rsidR="0038359D" w:rsidRDefault="0038359D">
      <w:pPr>
        <w:sectPr w:rsidR="0038359D" w:rsidSect="003C05AC">
          <w:headerReference w:type="default" r:id="rId37"/>
          <w:footerReference w:type="default" r:id="rId38"/>
          <w:footerReference w:type="first" r:id="rId39"/>
          <w:pgSz w:w="11906" w:h="16838" w:code="9"/>
          <w:pgMar w:top="1134" w:right="851" w:bottom="851" w:left="1418" w:header="567" w:footer="567" w:gutter="0"/>
          <w:cols w:space="708"/>
          <w:titlePg/>
          <w:docGrid w:linePitch="360"/>
        </w:sectPr>
      </w:pPr>
    </w:p>
    <w:p w14:paraId="732303CE" w14:textId="77777777" w:rsidR="006E350A" w:rsidRPr="006E350A" w:rsidRDefault="006E350A" w:rsidP="00BB29F9">
      <w:pPr>
        <w:pStyle w:val="berschrift2"/>
      </w:pPr>
      <w:bookmarkStart w:id="41" w:name="_Toc190970222"/>
      <w:r w:rsidRPr="006E350A">
        <w:lastRenderedPageBreak/>
        <w:t>Feinplanung</w:t>
      </w:r>
      <w:bookmarkEnd w:id="41"/>
      <w:r w:rsidRPr="006E350A">
        <w:t xml:space="preserve"> </w:t>
      </w:r>
    </w:p>
    <w:p w14:paraId="2155D9B8" w14:textId="77777777" w:rsidR="006E350A" w:rsidRPr="006E350A" w:rsidRDefault="006E350A" w:rsidP="006E350A">
      <w:r w:rsidRPr="006E350A">
        <w:rPr>
          <w:b/>
          <w:bCs/>
        </w:rPr>
        <w:t> </w:t>
      </w:r>
    </w:p>
    <w:tbl>
      <w:tblPr>
        <w:tblW w:w="15013"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856"/>
        <w:gridCol w:w="1523"/>
        <w:gridCol w:w="2378"/>
        <w:gridCol w:w="222"/>
        <w:gridCol w:w="5855"/>
        <w:gridCol w:w="179"/>
      </w:tblGrid>
      <w:tr w:rsidR="006E350A" w:rsidRPr="006E350A" w14:paraId="3F0E2126" w14:textId="77777777" w:rsidTr="00857F3C">
        <w:trPr>
          <w:gridAfter w:val="1"/>
          <w:wAfter w:w="180" w:type="dxa"/>
        </w:trPr>
        <w:tc>
          <w:tcPr>
            <w:tcW w:w="4868" w:type="dxa"/>
            <w:tcBorders>
              <w:top w:val="single" w:sz="8" w:space="0" w:color="A3A3A3"/>
              <w:left w:val="single" w:sz="8" w:space="0" w:color="A3A3A3"/>
              <w:bottom w:val="single" w:sz="8" w:space="0" w:color="A3A3A3"/>
              <w:right w:val="single" w:sz="8" w:space="0" w:color="A3A3A3"/>
            </w:tcBorders>
            <w:shd w:val="clear" w:color="auto" w:fill="C5E0B3"/>
            <w:tcMar>
              <w:top w:w="80" w:type="dxa"/>
              <w:left w:w="80" w:type="dxa"/>
              <w:bottom w:w="80" w:type="dxa"/>
              <w:right w:w="80" w:type="dxa"/>
            </w:tcMar>
            <w:hideMark/>
          </w:tcPr>
          <w:p w14:paraId="758E2043" w14:textId="03F54075" w:rsidR="006E350A" w:rsidRPr="008055E7" w:rsidRDefault="006E350A" w:rsidP="006E350A">
            <w:pPr>
              <w:rPr>
                <w:szCs w:val="22"/>
                <w:lang w:val="it-IT"/>
              </w:rPr>
            </w:pPr>
            <w:r w:rsidRPr="008055E7">
              <w:rPr>
                <w:b/>
                <w:bCs/>
                <w:szCs w:val="22"/>
                <w:lang w:val="it-IT"/>
              </w:rPr>
              <w:t xml:space="preserve">Datum   10.01.2025 von 13:00-16:15 </w:t>
            </w:r>
            <w:proofErr w:type="spellStart"/>
            <w:r w:rsidRPr="008055E7">
              <w:rPr>
                <w:b/>
                <w:bCs/>
                <w:szCs w:val="22"/>
                <w:lang w:val="it-IT"/>
              </w:rPr>
              <w:t>Uhr</w:t>
            </w:r>
            <w:proofErr w:type="spellEnd"/>
          </w:p>
          <w:p w14:paraId="6878A1EC" w14:textId="77777777" w:rsidR="006E350A" w:rsidRPr="008055E7" w:rsidRDefault="006E350A" w:rsidP="006E350A">
            <w:pPr>
              <w:rPr>
                <w:szCs w:val="22"/>
                <w:lang w:val="it-IT"/>
              </w:rPr>
            </w:pPr>
            <w:r w:rsidRPr="008055E7">
              <w:rPr>
                <w:b/>
                <w:bCs/>
                <w:szCs w:val="22"/>
                <w:lang w:val="it-IT"/>
              </w:rPr>
              <w:t> </w:t>
            </w:r>
          </w:p>
        </w:tc>
        <w:tc>
          <w:tcPr>
            <w:tcW w:w="1525" w:type="dxa"/>
            <w:tcBorders>
              <w:top w:val="single" w:sz="8" w:space="0" w:color="A3A3A3"/>
              <w:left w:val="single" w:sz="8" w:space="0" w:color="A3A3A3"/>
              <w:bottom w:val="single" w:sz="8" w:space="0" w:color="A3A3A3"/>
              <w:right w:val="single" w:sz="8" w:space="0" w:color="A3A3A3"/>
            </w:tcBorders>
            <w:shd w:val="clear" w:color="auto" w:fill="C5E0B3"/>
            <w:tcMar>
              <w:top w:w="80" w:type="dxa"/>
              <w:left w:w="80" w:type="dxa"/>
              <w:bottom w:w="80" w:type="dxa"/>
              <w:right w:w="80" w:type="dxa"/>
            </w:tcMar>
            <w:hideMark/>
          </w:tcPr>
          <w:p w14:paraId="76E8D70A" w14:textId="77777777" w:rsidR="006E350A" w:rsidRPr="008055E7" w:rsidRDefault="006E350A" w:rsidP="006E350A">
            <w:pPr>
              <w:rPr>
                <w:szCs w:val="22"/>
                <w:lang w:val="de-DE"/>
              </w:rPr>
            </w:pPr>
            <w:r w:rsidRPr="008055E7">
              <w:rPr>
                <w:b/>
                <w:bCs/>
                <w:szCs w:val="22"/>
                <w:lang w:val="de-DE"/>
              </w:rPr>
              <w:t>Klasse 23 B</w:t>
            </w:r>
          </w:p>
        </w:tc>
        <w:tc>
          <w:tcPr>
            <w:tcW w:w="8440" w:type="dxa"/>
            <w:gridSpan w:val="3"/>
            <w:tcBorders>
              <w:top w:val="single" w:sz="8" w:space="0" w:color="A3A3A3"/>
              <w:left w:val="single" w:sz="8" w:space="0" w:color="A3A3A3"/>
              <w:bottom w:val="single" w:sz="8" w:space="0" w:color="A3A3A3"/>
              <w:right w:val="single" w:sz="8" w:space="0" w:color="A3A3A3"/>
            </w:tcBorders>
            <w:shd w:val="clear" w:color="auto" w:fill="C5E0B3"/>
            <w:tcMar>
              <w:top w:w="80" w:type="dxa"/>
              <w:left w:w="80" w:type="dxa"/>
              <w:bottom w:w="80" w:type="dxa"/>
              <w:right w:w="80" w:type="dxa"/>
            </w:tcMar>
            <w:hideMark/>
          </w:tcPr>
          <w:p w14:paraId="5D8E8195" w14:textId="77777777" w:rsidR="006E350A" w:rsidRPr="008055E7" w:rsidRDefault="006E350A" w:rsidP="006E350A">
            <w:pPr>
              <w:rPr>
                <w:szCs w:val="22"/>
                <w:lang w:val="it-IT"/>
              </w:rPr>
            </w:pPr>
            <w:r w:rsidRPr="008055E7">
              <w:rPr>
                <w:b/>
                <w:bCs/>
                <w:szCs w:val="22"/>
                <w:lang w:val="it-IT"/>
              </w:rPr>
              <w:t>Lehrperson: Martin Mätzler</w:t>
            </w:r>
          </w:p>
        </w:tc>
      </w:tr>
      <w:tr w:rsidR="006E350A" w:rsidRPr="006E350A" w14:paraId="69FE5853" w14:textId="77777777" w:rsidTr="00857F3C">
        <w:tc>
          <w:tcPr>
            <w:tcW w:w="8779" w:type="dxa"/>
            <w:gridSpan w:val="3"/>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C1A777D" w14:textId="77777777" w:rsidR="006E350A" w:rsidRPr="008055E7" w:rsidRDefault="006E350A" w:rsidP="006E350A">
            <w:pPr>
              <w:rPr>
                <w:szCs w:val="22"/>
                <w:lang w:val="it-IT"/>
              </w:rPr>
            </w:pPr>
            <w:r w:rsidRPr="008055E7">
              <w:rPr>
                <w:b/>
                <w:bCs/>
                <w:szCs w:val="22"/>
                <w:lang w:val="it-IT"/>
              </w:rPr>
              <w:t xml:space="preserve">Thema: </w:t>
            </w:r>
            <w:proofErr w:type="spellStart"/>
            <w:r w:rsidRPr="008055E7">
              <w:rPr>
                <w:b/>
                <w:bCs/>
                <w:szCs w:val="22"/>
                <w:lang w:val="it-IT"/>
              </w:rPr>
              <w:t>Elektrische</w:t>
            </w:r>
            <w:proofErr w:type="spellEnd"/>
            <w:r w:rsidRPr="008055E7">
              <w:rPr>
                <w:b/>
                <w:bCs/>
                <w:szCs w:val="22"/>
                <w:lang w:val="it-IT"/>
              </w:rPr>
              <w:t xml:space="preserve"> </w:t>
            </w:r>
            <w:proofErr w:type="spellStart"/>
            <w:r w:rsidRPr="008055E7">
              <w:rPr>
                <w:b/>
                <w:bCs/>
                <w:szCs w:val="22"/>
                <w:lang w:val="it-IT"/>
              </w:rPr>
              <w:t>Berechnungen</w:t>
            </w:r>
            <w:proofErr w:type="spellEnd"/>
            <w:r w:rsidRPr="008055E7">
              <w:rPr>
                <w:b/>
                <w:bCs/>
                <w:szCs w:val="22"/>
                <w:lang w:val="it-IT"/>
              </w:rPr>
              <w:t xml:space="preserve"> und </w:t>
            </w:r>
            <w:proofErr w:type="spellStart"/>
            <w:r w:rsidRPr="008055E7">
              <w:rPr>
                <w:b/>
                <w:bCs/>
                <w:szCs w:val="22"/>
                <w:lang w:val="it-IT"/>
              </w:rPr>
              <w:t>Formeln</w:t>
            </w:r>
            <w:proofErr w:type="spellEnd"/>
            <w:r w:rsidRPr="008055E7">
              <w:rPr>
                <w:b/>
                <w:bCs/>
                <w:szCs w:val="22"/>
                <w:lang w:val="it-IT"/>
              </w:rPr>
              <w:t xml:space="preserve"> </w:t>
            </w:r>
          </w:p>
          <w:p w14:paraId="3E66B13B" w14:textId="77777777" w:rsidR="006E350A" w:rsidRPr="008055E7" w:rsidRDefault="006E350A" w:rsidP="006E350A">
            <w:pPr>
              <w:rPr>
                <w:szCs w:val="22"/>
                <w:lang w:val="it-IT"/>
              </w:rPr>
            </w:pPr>
            <w:r w:rsidRPr="008055E7">
              <w:rPr>
                <w:b/>
                <w:bCs/>
                <w:szCs w:val="22"/>
                <w:lang w:val="it-IT"/>
              </w:rPr>
              <w:t> </w:t>
            </w:r>
          </w:p>
          <w:p w14:paraId="04A9EE77" w14:textId="77777777" w:rsidR="006E350A" w:rsidRPr="008055E7" w:rsidRDefault="006E350A" w:rsidP="006E350A">
            <w:pPr>
              <w:rPr>
                <w:szCs w:val="22"/>
                <w:lang w:val="it-IT"/>
              </w:rPr>
            </w:pPr>
            <w:proofErr w:type="spellStart"/>
            <w:r w:rsidRPr="008055E7">
              <w:rPr>
                <w:b/>
                <w:bCs/>
                <w:szCs w:val="22"/>
                <w:lang w:val="it-IT"/>
              </w:rPr>
              <w:t>Lernziele</w:t>
            </w:r>
            <w:proofErr w:type="spellEnd"/>
            <w:r w:rsidRPr="008055E7">
              <w:rPr>
                <w:b/>
                <w:bCs/>
                <w:szCs w:val="22"/>
                <w:lang w:val="it-IT"/>
              </w:rPr>
              <w:t>/</w:t>
            </w:r>
            <w:proofErr w:type="spellStart"/>
            <w:r w:rsidRPr="008055E7">
              <w:rPr>
                <w:b/>
                <w:bCs/>
                <w:szCs w:val="22"/>
                <w:lang w:val="it-IT"/>
              </w:rPr>
              <w:t>Kompetenzen</w:t>
            </w:r>
            <w:proofErr w:type="spellEnd"/>
          </w:p>
          <w:p w14:paraId="062E1065" w14:textId="77777777" w:rsidR="006E350A" w:rsidRPr="008055E7" w:rsidRDefault="006E350A" w:rsidP="006E350A">
            <w:pPr>
              <w:rPr>
                <w:szCs w:val="22"/>
              </w:rPr>
            </w:pPr>
            <w:r w:rsidRPr="008055E7">
              <w:rPr>
                <w:szCs w:val="22"/>
              </w:rPr>
              <w:t xml:space="preserve">Vorhandenes Wissen von den Studierenden erklären lassen.      </w:t>
            </w:r>
          </w:p>
          <w:p w14:paraId="303798E8" w14:textId="77777777" w:rsidR="006E350A" w:rsidRPr="008055E7" w:rsidRDefault="006E350A" w:rsidP="006E350A">
            <w:pPr>
              <w:rPr>
                <w:szCs w:val="22"/>
              </w:rPr>
            </w:pPr>
            <w:r w:rsidRPr="008055E7">
              <w:rPr>
                <w:szCs w:val="22"/>
              </w:rPr>
              <w:t xml:space="preserve">Jeder kann die Rechnungsblätter Lösen. K1-K3 </w:t>
            </w:r>
          </w:p>
          <w:p w14:paraId="5FF1C82F" w14:textId="77777777" w:rsidR="006E350A" w:rsidRPr="008055E7" w:rsidRDefault="006E350A" w:rsidP="006E350A">
            <w:pPr>
              <w:rPr>
                <w:szCs w:val="22"/>
              </w:rPr>
            </w:pPr>
            <w:r w:rsidRPr="008055E7">
              <w:rPr>
                <w:szCs w:val="22"/>
              </w:rPr>
              <w:t>Steckdosen können mit Messgeräten gemessen werden</w:t>
            </w:r>
          </w:p>
          <w:p w14:paraId="59998CFD" w14:textId="77777777" w:rsidR="006E350A" w:rsidRPr="008055E7" w:rsidRDefault="006E350A" w:rsidP="006E350A">
            <w:pPr>
              <w:rPr>
                <w:szCs w:val="22"/>
              </w:rPr>
            </w:pPr>
            <w:r w:rsidRPr="008055E7">
              <w:rPr>
                <w:szCs w:val="22"/>
              </w:rPr>
              <w:t>Elektrische Symbole kennen und richtig platzieren</w:t>
            </w:r>
          </w:p>
          <w:p w14:paraId="72C29E8C" w14:textId="77777777" w:rsidR="006E350A" w:rsidRPr="008055E7" w:rsidRDefault="006E350A" w:rsidP="006E350A">
            <w:pPr>
              <w:rPr>
                <w:szCs w:val="22"/>
              </w:rPr>
            </w:pPr>
            <w:r w:rsidRPr="008055E7">
              <w:rPr>
                <w:szCs w:val="22"/>
              </w:rPr>
              <w:t>Bezeichnung von Elektrischem-Material</w:t>
            </w:r>
          </w:p>
          <w:p w14:paraId="2F495C7E" w14:textId="77777777" w:rsidR="006E350A" w:rsidRPr="008055E7" w:rsidRDefault="006E350A" w:rsidP="006E350A">
            <w:pPr>
              <w:rPr>
                <w:szCs w:val="22"/>
                <w:lang w:val="it-IT"/>
              </w:rPr>
            </w:pPr>
            <w:r w:rsidRPr="008055E7">
              <w:rPr>
                <w:szCs w:val="22"/>
                <w:lang w:val="it-IT"/>
              </w:rPr>
              <w:t> </w:t>
            </w:r>
          </w:p>
        </w:tc>
        <w:tc>
          <w:tcPr>
            <w:tcW w:w="18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C6E1C86" w14:textId="77777777" w:rsidR="006E350A" w:rsidRPr="006E350A" w:rsidRDefault="006E350A" w:rsidP="006E350A">
            <w:r w:rsidRPr="006E350A">
              <w:t> </w:t>
            </w:r>
          </w:p>
        </w:tc>
        <w:tc>
          <w:tcPr>
            <w:tcW w:w="6054" w:type="dxa"/>
            <w:gridSpan w:val="2"/>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74916DA" w14:textId="77777777" w:rsidR="006E350A" w:rsidRPr="006E350A" w:rsidRDefault="006E350A" w:rsidP="006E350A">
            <w:r w:rsidRPr="006E350A">
              <w:t> </w:t>
            </w:r>
          </w:p>
        </w:tc>
      </w:tr>
      <w:tr w:rsidR="006E350A" w:rsidRPr="006E350A" w14:paraId="0B565FB9" w14:textId="77777777" w:rsidTr="00857F3C">
        <w:trPr>
          <w:gridAfter w:val="1"/>
          <w:wAfter w:w="180" w:type="dxa"/>
        </w:trPr>
        <w:tc>
          <w:tcPr>
            <w:tcW w:w="486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D8F4BA8" w14:textId="77777777" w:rsidR="006E350A" w:rsidRPr="006E350A" w:rsidRDefault="006E350A" w:rsidP="006E350A">
            <w:pPr>
              <w:rPr>
                <w:lang w:val="it-IT"/>
              </w:rPr>
            </w:pPr>
            <w:r w:rsidRPr="006E350A">
              <w:rPr>
                <w:b/>
                <w:bCs/>
                <w:lang w:val="it-IT"/>
              </w:rPr>
              <w:t> </w:t>
            </w:r>
          </w:p>
        </w:tc>
        <w:tc>
          <w:tcPr>
            <w:tcW w:w="152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D564E43" w14:textId="77777777" w:rsidR="006E350A" w:rsidRPr="006E350A" w:rsidRDefault="006E350A" w:rsidP="006E350A">
            <w:r w:rsidRPr="006E350A">
              <w:t> </w:t>
            </w:r>
          </w:p>
        </w:tc>
        <w:tc>
          <w:tcPr>
            <w:tcW w:w="8440" w:type="dxa"/>
            <w:gridSpan w:val="3"/>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3053F33" w14:textId="77777777" w:rsidR="006E350A" w:rsidRPr="006E350A" w:rsidRDefault="006E350A" w:rsidP="006E350A">
            <w:r w:rsidRPr="006E350A">
              <w:t> </w:t>
            </w:r>
          </w:p>
        </w:tc>
      </w:tr>
    </w:tbl>
    <w:p w14:paraId="0BA2E7AB" w14:textId="77777777" w:rsidR="006E350A" w:rsidRPr="006E350A" w:rsidRDefault="006E350A" w:rsidP="006E350A">
      <w:r w:rsidRPr="006E350A">
        <w:rPr>
          <w:b/>
          <w:bCs/>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13"/>
        <w:gridCol w:w="934"/>
        <w:gridCol w:w="4287"/>
        <w:gridCol w:w="5763"/>
        <w:gridCol w:w="1505"/>
        <w:gridCol w:w="1431"/>
      </w:tblGrid>
      <w:tr w:rsidR="006E350A" w:rsidRPr="008055E7" w14:paraId="6D4A1129" w14:textId="77777777" w:rsidTr="001917EB">
        <w:trPr>
          <w:trHeight w:val="550"/>
        </w:trPr>
        <w:tc>
          <w:tcPr>
            <w:tcW w:w="9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9E4C17" w14:textId="77777777" w:rsidR="006E350A" w:rsidRPr="008055E7" w:rsidRDefault="006E350A" w:rsidP="006E350A">
            <w:pPr>
              <w:rPr>
                <w:szCs w:val="22"/>
              </w:rPr>
            </w:pPr>
            <w:r w:rsidRPr="008055E7">
              <w:rPr>
                <w:b/>
                <w:bCs/>
                <w:szCs w:val="22"/>
              </w:rPr>
              <w:t>Zeit</w:t>
            </w:r>
          </w:p>
        </w:tc>
        <w:tc>
          <w:tcPr>
            <w:tcW w:w="9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D9ADF9" w14:textId="77777777" w:rsidR="006E350A" w:rsidRPr="008055E7" w:rsidRDefault="006E350A" w:rsidP="006E350A">
            <w:pPr>
              <w:rPr>
                <w:szCs w:val="22"/>
              </w:rPr>
            </w:pPr>
            <w:r w:rsidRPr="008055E7">
              <w:rPr>
                <w:b/>
                <w:bCs/>
                <w:szCs w:val="22"/>
              </w:rPr>
              <w:t>Phase</w:t>
            </w:r>
          </w:p>
        </w:tc>
        <w:tc>
          <w:tcPr>
            <w:tcW w:w="42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F41C53" w14:textId="77777777" w:rsidR="006E350A" w:rsidRPr="008055E7" w:rsidRDefault="006E350A" w:rsidP="006E350A">
            <w:pPr>
              <w:rPr>
                <w:szCs w:val="22"/>
              </w:rPr>
            </w:pPr>
            <w:r w:rsidRPr="008055E7">
              <w:rPr>
                <w:b/>
                <w:bCs/>
                <w:szCs w:val="22"/>
              </w:rPr>
              <w:t>Lehraktivität</w:t>
            </w:r>
          </w:p>
        </w:tc>
        <w:tc>
          <w:tcPr>
            <w:tcW w:w="57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EF612A" w14:textId="77777777" w:rsidR="006E350A" w:rsidRPr="008055E7" w:rsidRDefault="006E350A" w:rsidP="006E350A">
            <w:pPr>
              <w:rPr>
                <w:szCs w:val="22"/>
              </w:rPr>
            </w:pPr>
            <w:r w:rsidRPr="008055E7">
              <w:rPr>
                <w:b/>
                <w:bCs/>
                <w:szCs w:val="22"/>
              </w:rPr>
              <w:t>Lernaktivität</w:t>
            </w:r>
          </w:p>
        </w:tc>
        <w:tc>
          <w:tcPr>
            <w:tcW w:w="15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6F46E5" w14:textId="77777777" w:rsidR="006E350A" w:rsidRPr="008055E7" w:rsidRDefault="006E350A" w:rsidP="006E350A">
            <w:pPr>
              <w:rPr>
                <w:szCs w:val="22"/>
              </w:rPr>
            </w:pPr>
            <w:r w:rsidRPr="008055E7">
              <w:rPr>
                <w:b/>
                <w:bCs/>
                <w:szCs w:val="22"/>
              </w:rPr>
              <w:t>Methoden, Sozialform</w:t>
            </w:r>
          </w:p>
        </w:tc>
        <w:tc>
          <w:tcPr>
            <w:tcW w:w="14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83E132" w14:textId="77777777" w:rsidR="006E350A" w:rsidRPr="008055E7" w:rsidRDefault="006E350A" w:rsidP="006E350A">
            <w:pPr>
              <w:rPr>
                <w:szCs w:val="22"/>
              </w:rPr>
            </w:pPr>
            <w:r w:rsidRPr="008055E7">
              <w:rPr>
                <w:b/>
                <w:bCs/>
                <w:szCs w:val="22"/>
              </w:rPr>
              <w:t>Hilfsmittel, Medien</w:t>
            </w:r>
          </w:p>
          <w:p w14:paraId="1662F47D" w14:textId="77777777" w:rsidR="006E350A" w:rsidRPr="008055E7" w:rsidRDefault="006E350A" w:rsidP="006E350A">
            <w:pPr>
              <w:rPr>
                <w:szCs w:val="22"/>
              </w:rPr>
            </w:pPr>
            <w:r w:rsidRPr="008055E7">
              <w:rPr>
                <w:b/>
                <w:bCs/>
                <w:szCs w:val="22"/>
              </w:rPr>
              <w:t> </w:t>
            </w:r>
          </w:p>
        </w:tc>
      </w:tr>
      <w:tr w:rsidR="006E350A" w:rsidRPr="008055E7" w14:paraId="25F2268E" w14:textId="77777777" w:rsidTr="001917EB">
        <w:tc>
          <w:tcPr>
            <w:tcW w:w="9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F874B1" w14:textId="25D01334" w:rsidR="006E350A" w:rsidRPr="008055E7" w:rsidRDefault="006E350A" w:rsidP="006E350A">
            <w:pPr>
              <w:rPr>
                <w:szCs w:val="22"/>
              </w:rPr>
            </w:pPr>
            <w:r w:rsidRPr="008055E7">
              <w:rPr>
                <w:b/>
                <w:bCs/>
                <w:szCs w:val="22"/>
              </w:rPr>
              <w:t> 10 Min.</w:t>
            </w:r>
          </w:p>
        </w:tc>
        <w:tc>
          <w:tcPr>
            <w:tcW w:w="9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A19D3E" w14:textId="77777777" w:rsidR="006E350A" w:rsidRPr="008055E7" w:rsidRDefault="006E350A" w:rsidP="006E350A">
            <w:pPr>
              <w:rPr>
                <w:szCs w:val="22"/>
              </w:rPr>
            </w:pPr>
            <w:r w:rsidRPr="008055E7">
              <w:rPr>
                <w:b/>
                <w:bCs/>
                <w:szCs w:val="22"/>
              </w:rPr>
              <w:t> </w:t>
            </w:r>
          </w:p>
          <w:p w14:paraId="131A1F94" w14:textId="77777777" w:rsidR="006E350A" w:rsidRPr="008055E7" w:rsidRDefault="006E350A" w:rsidP="006E350A">
            <w:pPr>
              <w:rPr>
                <w:szCs w:val="22"/>
              </w:rPr>
            </w:pPr>
            <w:r w:rsidRPr="008055E7">
              <w:rPr>
                <w:b/>
                <w:bCs/>
                <w:szCs w:val="22"/>
              </w:rPr>
              <w:t>A</w:t>
            </w:r>
          </w:p>
        </w:tc>
        <w:tc>
          <w:tcPr>
            <w:tcW w:w="42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3A3240" w14:textId="77777777" w:rsidR="006E350A" w:rsidRPr="008055E7" w:rsidRDefault="006E350A" w:rsidP="006E350A">
            <w:pPr>
              <w:rPr>
                <w:szCs w:val="22"/>
                <w:lang w:val="de-DE"/>
              </w:rPr>
            </w:pPr>
            <w:r w:rsidRPr="008055E7">
              <w:rPr>
                <w:szCs w:val="22"/>
                <w:lang w:val="de-DE"/>
              </w:rPr>
              <w:t xml:space="preserve">Bild von Stromkabeln in Indien. </w:t>
            </w:r>
          </w:p>
          <w:p w14:paraId="0FA6B804" w14:textId="77777777" w:rsidR="006E350A" w:rsidRPr="008055E7" w:rsidRDefault="006E350A" w:rsidP="006E350A">
            <w:pPr>
              <w:rPr>
                <w:szCs w:val="22"/>
                <w:lang w:val="de-DE"/>
              </w:rPr>
            </w:pPr>
            <w:r w:rsidRPr="008055E7">
              <w:rPr>
                <w:szCs w:val="22"/>
                <w:lang w:val="de-DE"/>
              </w:rPr>
              <w:t> </w:t>
            </w:r>
          </w:p>
          <w:p w14:paraId="09EE2130" w14:textId="77777777" w:rsidR="006E350A" w:rsidRPr="008055E7" w:rsidRDefault="006E350A" w:rsidP="006E350A">
            <w:pPr>
              <w:rPr>
                <w:szCs w:val="22"/>
                <w:lang w:val="de-DE"/>
              </w:rPr>
            </w:pPr>
            <w:r w:rsidRPr="008055E7">
              <w:rPr>
                <w:szCs w:val="22"/>
                <w:lang w:val="de-DE"/>
              </w:rPr>
              <w:t> </w:t>
            </w:r>
          </w:p>
        </w:tc>
        <w:tc>
          <w:tcPr>
            <w:tcW w:w="57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7BD69A" w14:textId="77777777" w:rsidR="006E350A" w:rsidRPr="008055E7" w:rsidRDefault="006E350A" w:rsidP="006E350A">
            <w:pPr>
              <w:rPr>
                <w:szCs w:val="22"/>
                <w:lang w:val="de-DE"/>
              </w:rPr>
            </w:pPr>
            <w:r w:rsidRPr="008055E7">
              <w:rPr>
                <w:szCs w:val="22"/>
                <w:lang w:val="de-DE"/>
              </w:rPr>
              <w:t xml:space="preserve">Anregen von anderen Möglichkeiten und Ländern, Kommentar abfragen und mögliche Konsequenzen erläutern. </w:t>
            </w:r>
          </w:p>
        </w:tc>
        <w:tc>
          <w:tcPr>
            <w:tcW w:w="15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E49336" w14:textId="77777777" w:rsidR="006E350A" w:rsidRPr="008055E7" w:rsidRDefault="006E350A" w:rsidP="006E350A">
            <w:pPr>
              <w:rPr>
                <w:szCs w:val="22"/>
              </w:rPr>
            </w:pPr>
            <w:r w:rsidRPr="008055E7">
              <w:rPr>
                <w:szCs w:val="22"/>
              </w:rPr>
              <w:t>Plenum</w:t>
            </w:r>
          </w:p>
        </w:tc>
        <w:tc>
          <w:tcPr>
            <w:tcW w:w="14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F03A1D" w14:textId="77777777" w:rsidR="006E350A" w:rsidRPr="008055E7" w:rsidRDefault="006E350A" w:rsidP="006E350A">
            <w:pPr>
              <w:rPr>
                <w:szCs w:val="22"/>
              </w:rPr>
            </w:pPr>
            <w:r w:rsidRPr="008055E7">
              <w:rPr>
                <w:szCs w:val="22"/>
              </w:rPr>
              <w:t>Beamer</w:t>
            </w:r>
          </w:p>
        </w:tc>
      </w:tr>
      <w:tr w:rsidR="006E350A" w:rsidRPr="008055E7" w14:paraId="4ABFA84C" w14:textId="77777777" w:rsidTr="001917EB">
        <w:tc>
          <w:tcPr>
            <w:tcW w:w="9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BDDC04" w14:textId="77777777" w:rsidR="006E350A" w:rsidRPr="008055E7" w:rsidRDefault="006E350A" w:rsidP="006E350A">
            <w:pPr>
              <w:rPr>
                <w:szCs w:val="22"/>
              </w:rPr>
            </w:pPr>
            <w:r w:rsidRPr="008055E7">
              <w:rPr>
                <w:b/>
                <w:bCs/>
                <w:szCs w:val="22"/>
              </w:rPr>
              <w:t>15 Min.</w:t>
            </w:r>
          </w:p>
        </w:tc>
        <w:tc>
          <w:tcPr>
            <w:tcW w:w="9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AE7BC3" w14:textId="77777777" w:rsidR="006E350A" w:rsidRPr="008055E7" w:rsidRDefault="006E350A" w:rsidP="006E350A">
            <w:pPr>
              <w:rPr>
                <w:szCs w:val="22"/>
              </w:rPr>
            </w:pPr>
            <w:r w:rsidRPr="008055E7">
              <w:rPr>
                <w:b/>
                <w:bCs/>
                <w:szCs w:val="22"/>
              </w:rPr>
              <w:t> </w:t>
            </w:r>
          </w:p>
          <w:p w14:paraId="13CEE0C7" w14:textId="77777777" w:rsidR="006E350A" w:rsidRPr="008055E7" w:rsidRDefault="006E350A" w:rsidP="006E350A">
            <w:pPr>
              <w:rPr>
                <w:szCs w:val="22"/>
              </w:rPr>
            </w:pPr>
            <w:r w:rsidRPr="008055E7">
              <w:rPr>
                <w:b/>
                <w:bCs/>
                <w:szCs w:val="22"/>
              </w:rPr>
              <w:t>V</w:t>
            </w:r>
          </w:p>
        </w:tc>
        <w:tc>
          <w:tcPr>
            <w:tcW w:w="42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91EC5E" w14:textId="77777777" w:rsidR="006E350A" w:rsidRPr="008055E7" w:rsidRDefault="006E350A" w:rsidP="006E350A">
            <w:pPr>
              <w:rPr>
                <w:szCs w:val="22"/>
              </w:rPr>
            </w:pPr>
            <w:proofErr w:type="spellStart"/>
            <w:r w:rsidRPr="008055E7">
              <w:rPr>
                <w:szCs w:val="22"/>
              </w:rPr>
              <w:t>Kahoot</w:t>
            </w:r>
            <w:proofErr w:type="spellEnd"/>
            <w:r w:rsidRPr="008055E7">
              <w:rPr>
                <w:szCs w:val="22"/>
              </w:rPr>
              <w:t xml:space="preserve"> Elektro zeigen und Einloggen</w:t>
            </w:r>
          </w:p>
        </w:tc>
        <w:tc>
          <w:tcPr>
            <w:tcW w:w="57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257CDC" w14:textId="77777777" w:rsidR="006E350A" w:rsidRPr="008055E7" w:rsidRDefault="006E350A" w:rsidP="006E350A">
            <w:pPr>
              <w:rPr>
                <w:szCs w:val="22"/>
              </w:rPr>
            </w:pPr>
            <w:r w:rsidRPr="008055E7">
              <w:rPr>
                <w:szCs w:val="22"/>
              </w:rPr>
              <w:t xml:space="preserve">Vorwissen aktivieren aus den Hausaufgaben </w:t>
            </w:r>
          </w:p>
        </w:tc>
        <w:tc>
          <w:tcPr>
            <w:tcW w:w="15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33CBEE" w14:textId="77777777" w:rsidR="006E350A" w:rsidRPr="008055E7" w:rsidRDefault="006E350A" w:rsidP="006E350A">
            <w:pPr>
              <w:rPr>
                <w:szCs w:val="22"/>
              </w:rPr>
            </w:pPr>
            <w:r w:rsidRPr="008055E7">
              <w:rPr>
                <w:szCs w:val="22"/>
              </w:rPr>
              <w:t>EA</w:t>
            </w:r>
          </w:p>
        </w:tc>
        <w:tc>
          <w:tcPr>
            <w:tcW w:w="14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23494C" w14:textId="77777777" w:rsidR="006E350A" w:rsidRPr="008055E7" w:rsidRDefault="006E350A" w:rsidP="006E350A">
            <w:pPr>
              <w:rPr>
                <w:szCs w:val="22"/>
              </w:rPr>
            </w:pPr>
            <w:r w:rsidRPr="008055E7">
              <w:rPr>
                <w:szCs w:val="22"/>
              </w:rPr>
              <w:t xml:space="preserve">Beamer, </w:t>
            </w:r>
            <w:proofErr w:type="spellStart"/>
            <w:r w:rsidRPr="008055E7">
              <w:rPr>
                <w:szCs w:val="22"/>
              </w:rPr>
              <w:t>Kahoot</w:t>
            </w:r>
            <w:proofErr w:type="spellEnd"/>
          </w:p>
        </w:tc>
      </w:tr>
      <w:tr w:rsidR="006E350A" w:rsidRPr="008055E7" w14:paraId="72BFCD0F" w14:textId="77777777" w:rsidTr="001917EB">
        <w:tc>
          <w:tcPr>
            <w:tcW w:w="9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A85496" w14:textId="77777777" w:rsidR="006E350A" w:rsidRPr="008055E7" w:rsidRDefault="006E350A" w:rsidP="006E350A">
            <w:pPr>
              <w:rPr>
                <w:szCs w:val="22"/>
              </w:rPr>
            </w:pPr>
            <w:r w:rsidRPr="008055E7">
              <w:rPr>
                <w:b/>
                <w:bCs/>
                <w:szCs w:val="22"/>
              </w:rPr>
              <w:t xml:space="preserve">30 Min. </w:t>
            </w:r>
          </w:p>
        </w:tc>
        <w:tc>
          <w:tcPr>
            <w:tcW w:w="9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C1C454" w14:textId="77777777" w:rsidR="006E350A" w:rsidRPr="008055E7" w:rsidRDefault="006E350A" w:rsidP="006E350A">
            <w:pPr>
              <w:rPr>
                <w:szCs w:val="22"/>
              </w:rPr>
            </w:pPr>
            <w:r w:rsidRPr="008055E7">
              <w:rPr>
                <w:b/>
                <w:bCs/>
                <w:szCs w:val="22"/>
              </w:rPr>
              <w:t> </w:t>
            </w:r>
          </w:p>
          <w:p w14:paraId="45958915" w14:textId="77777777" w:rsidR="006E350A" w:rsidRPr="008055E7" w:rsidRDefault="006E350A" w:rsidP="006E350A">
            <w:pPr>
              <w:rPr>
                <w:szCs w:val="22"/>
              </w:rPr>
            </w:pPr>
            <w:r w:rsidRPr="008055E7">
              <w:rPr>
                <w:b/>
                <w:bCs/>
                <w:szCs w:val="22"/>
              </w:rPr>
              <w:t>I</w:t>
            </w:r>
          </w:p>
        </w:tc>
        <w:tc>
          <w:tcPr>
            <w:tcW w:w="42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B8B7CF" w14:textId="77777777" w:rsidR="006E350A" w:rsidRPr="008055E7" w:rsidRDefault="006E350A" w:rsidP="006E350A">
            <w:pPr>
              <w:rPr>
                <w:szCs w:val="22"/>
              </w:rPr>
            </w:pPr>
            <w:r w:rsidRPr="008055E7">
              <w:rPr>
                <w:szCs w:val="22"/>
              </w:rPr>
              <w:t xml:space="preserve">Alle Formeln einzeln durchgehen und nochmals erklären. </w:t>
            </w:r>
          </w:p>
        </w:tc>
        <w:tc>
          <w:tcPr>
            <w:tcW w:w="57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703720" w14:textId="77777777" w:rsidR="006E350A" w:rsidRPr="008055E7" w:rsidRDefault="006E350A" w:rsidP="006E350A">
            <w:pPr>
              <w:rPr>
                <w:szCs w:val="22"/>
              </w:rPr>
            </w:pPr>
            <w:r w:rsidRPr="008055E7">
              <w:rPr>
                <w:szCs w:val="22"/>
              </w:rPr>
              <w:t xml:space="preserve">Jeder kennt die Formeln und kann Sie seinem Nachbarn erklären. 2-3 Aufgaben selber erstellen und dem Tischnachbar zur Lösung geben </w:t>
            </w:r>
          </w:p>
        </w:tc>
        <w:tc>
          <w:tcPr>
            <w:tcW w:w="15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FF7F93" w14:textId="77777777" w:rsidR="006E350A" w:rsidRPr="008055E7" w:rsidRDefault="006E350A" w:rsidP="006E350A">
            <w:pPr>
              <w:rPr>
                <w:szCs w:val="22"/>
              </w:rPr>
            </w:pPr>
            <w:r w:rsidRPr="008055E7">
              <w:rPr>
                <w:szCs w:val="22"/>
              </w:rPr>
              <w:t>Plenum, GA</w:t>
            </w:r>
          </w:p>
        </w:tc>
        <w:tc>
          <w:tcPr>
            <w:tcW w:w="14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CDDFAC" w14:textId="77777777" w:rsidR="006E350A" w:rsidRPr="008055E7" w:rsidRDefault="006E350A" w:rsidP="006E350A">
            <w:pPr>
              <w:rPr>
                <w:szCs w:val="22"/>
              </w:rPr>
            </w:pPr>
            <w:proofErr w:type="spellStart"/>
            <w:r w:rsidRPr="008055E7">
              <w:rPr>
                <w:szCs w:val="22"/>
              </w:rPr>
              <w:t>Visulaiser</w:t>
            </w:r>
            <w:proofErr w:type="spellEnd"/>
          </w:p>
          <w:p w14:paraId="0D0ACF4F" w14:textId="77777777" w:rsidR="006E350A" w:rsidRPr="008055E7" w:rsidRDefault="006E350A" w:rsidP="006E350A">
            <w:pPr>
              <w:rPr>
                <w:szCs w:val="22"/>
              </w:rPr>
            </w:pPr>
            <w:r w:rsidRPr="008055E7">
              <w:rPr>
                <w:szCs w:val="22"/>
              </w:rPr>
              <w:t>Hilfsblätter Grundlagen</w:t>
            </w:r>
          </w:p>
        </w:tc>
      </w:tr>
      <w:tr w:rsidR="006E350A" w:rsidRPr="008055E7" w14:paraId="74534E9B" w14:textId="77777777" w:rsidTr="001917EB">
        <w:tc>
          <w:tcPr>
            <w:tcW w:w="9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2A9D9A" w14:textId="77777777" w:rsidR="006E350A" w:rsidRPr="008055E7" w:rsidRDefault="006E350A" w:rsidP="006E350A">
            <w:pPr>
              <w:rPr>
                <w:szCs w:val="22"/>
              </w:rPr>
            </w:pPr>
            <w:r w:rsidRPr="008055E7">
              <w:rPr>
                <w:b/>
                <w:bCs/>
                <w:szCs w:val="22"/>
              </w:rPr>
              <w:t>5 Min.</w:t>
            </w:r>
          </w:p>
        </w:tc>
        <w:tc>
          <w:tcPr>
            <w:tcW w:w="9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ECFF2D" w14:textId="77777777" w:rsidR="006E350A" w:rsidRPr="008055E7" w:rsidRDefault="006E350A" w:rsidP="006E350A">
            <w:pPr>
              <w:rPr>
                <w:szCs w:val="22"/>
              </w:rPr>
            </w:pPr>
            <w:r w:rsidRPr="008055E7">
              <w:rPr>
                <w:b/>
                <w:bCs/>
                <w:szCs w:val="22"/>
              </w:rPr>
              <w:t> </w:t>
            </w:r>
          </w:p>
        </w:tc>
        <w:tc>
          <w:tcPr>
            <w:tcW w:w="42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064035" w14:textId="77777777" w:rsidR="006E350A" w:rsidRPr="008055E7" w:rsidRDefault="006E350A" w:rsidP="006E350A">
            <w:pPr>
              <w:rPr>
                <w:szCs w:val="22"/>
              </w:rPr>
            </w:pPr>
            <w:r w:rsidRPr="008055E7">
              <w:rPr>
                <w:szCs w:val="22"/>
              </w:rPr>
              <w:t>Kurzpause</w:t>
            </w:r>
          </w:p>
        </w:tc>
        <w:tc>
          <w:tcPr>
            <w:tcW w:w="57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DA0972" w14:textId="77777777" w:rsidR="006E350A" w:rsidRPr="008055E7" w:rsidRDefault="006E350A" w:rsidP="006E350A">
            <w:pPr>
              <w:rPr>
                <w:szCs w:val="22"/>
              </w:rPr>
            </w:pPr>
            <w:r w:rsidRPr="008055E7">
              <w:rPr>
                <w:szCs w:val="22"/>
              </w:rPr>
              <w:t> </w:t>
            </w:r>
          </w:p>
        </w:tc>
        <w:tc>
          <w:tcPr>
            <w:tcW w:w="15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A92C3C" w14:textId="77777777" w:rsidR="006E350A" w:rsidRPr="008055E7" w:rsidRDefault="006E350A" w:rsidP="006E350A">
            <w:pPr>
              <w:rPr>
                <w:szCs w:val="22"/>
              </w:rPr>
            </w:pPr>
            <w:r w:rsidRPr="008055E7">
              <w:rPr>
                <w:szCs w:val="22"/>
              </w:rPr>
              <w:t> </w:t>
            </w:r>
          </w:p>
        </w:tc>
        <w:tc>
          <w:tcPr>
            <w:tcW w:w="14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12E11F" w14:textId="77777777" w:rsidR="006E350A" w:rsidRPr="008055E7" w:rsidRDefault="006E350A" w:rsidP="006E350A">
            <w:pPr>
              <w:rPr>
                <w:szCs w:val="22"/>
              </w:rPr>
            </w:pPr>
            <w:r w:rsidRPr="008055E7">
              <w:rPr>
                <w:szCs w:val="22"/>
              </w:rPr>
              <w:t> </w:t>
            </w:r>
          </w:p>
        </w:tc>
      </w:tr>
      <w:tr w:rsidR="006E350A" w:rsidRPr="008055E7" w14:paraId="58DA0761" w14:textId="77777777" w:rsidTr="001917EB">
        <w:tc>
          <w:tcPr>
            <w:tcW w:w="9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FB832D" w14:textId="77777777" w:rsidR="006E350A" w:rsidRPr="008055E7" w:rsidRDefault="006E350A" w:rsidP="006E350A">
            <w:pPr>
              <w:rPr>
                <w:szCs w:val="22"/>
              </w:rPr>
            </w:pPr>
            <w:r w:rsidRPr="008055E7">
              <w:rPr>
                <w:b/>
                <w:bCs/>
                <w:szCs w:val="22"/>
              </w:rPr>
              <w:t>30 Min.</w:t>
            </w:r>
          </w:p>
        </w:tc>
        <w:tc>
          <w:tcPr>
            <w:tcW w:w="9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E41A5B" w14:textId="77777777" w:rsidR="006E350A" w:rsidRPr="008055E7" w:rsidRDefault="006E350A" w:rsidP="006E350A">
            <w:pPr>
              <w:rPr>
                <w:szCs w:val="22"/>
              </w:rPr>
            </w:pPr>
            <w:r w:rsidRPr="008055E7">
              <w:rPr>
                <w:b/>
                <w:bCs/>
                <w:szCs w:val="22"/>
              </w:rPr>
              <w:t> </w:t>
            </w:r>
          </w:p>
          <w:p w14:paraId="12D3FA11" w14:textId="77777777" w:rsidR="006E350A" w:rsidRPr="008055E7" w:rsidRDefault="006E350A" w:rsidP="006E350A">
            <w:pPr>
              <w:rPr>
                <w:szCs w:val="22"/>
              </w:rPr>
            </w:pPr>
            <w:r w:rsidRPr="008055E7">
              <w:rPr>
                <w:b/>
                <w:bCs/>
                <w:szCs w:val="22"/>
              </w:rPr>
              <w:t>V</w:t>
            </w:r>
          </w:p>
        </w:tc>
        <w:tc>
          <w:tcPr>
            <w:tcW w:w="42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2D0BF4" w14:textId="77777777" w:rsidR="006E350A" w:rsidRPr="008055E7" w:rsidRDefault="006E350A" w:rsidP="006E350A">
            <w:pPr>
              <w:rPr>
                <w:szCs w:val="22"/>
              </w:rPr>
            </w:pPr>
            <w:r w:rsidRPr="008055E7">
              <w:rPr>
                <w:szCs w:val="22"/>
              </w:rPr>
              <w:t>Rechnungsblätter mit verschiedenen Aufgaben von K1 und K2 zur Verfügung stellen.  mit dem Fokus auf den Lösungsweg</w:t>
            </w:r>
          </w:p>
        </w:tc>
        <w:tc>
          <w:tcPr>
            <w:tcW w:w="57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308F2C" w14:textId="77777777" w:rsidR="006E350A" w:rsidRPr="008055E7" w:rsidRDefault="006E350A" w:rsidP="006E350A">
            <w:pPr>
              <w:rPr>
                <w:szCs w:val="22"/>
              </w:rPr>
            </w:pPr>
            <w:r w:rsidRPr="008055E7">
              <w:rPr>
                <w:szCs w:val="22"/>
              </w:rPr>
              <w:t>Erarbeiten der Unterlagen bis zur Pause. Ich unterstütze die einzelnen Studenten individuell.  Lösungsweg ist zwingen wichtig für eine Benotung. (Lösungen im Teams zur Verfügung stellen)</w:t>
            </w:r>
          </w:p>
        </w:tc>
        <w:tc>
          <w:tcPr>
            <w:tcW w:w="15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F1444E" w14:textId="77777777" w:rsidR="006E350A" w:rsidRPr="008055E7" w:rsidRDefault="006E350A" w:rsidP="006E350A">
            <w:pPr>
              <w:rPr>
                <w:szCs w:val="22"/>
              </w:rPr>
            </w:pPr>
            <w:r w:rsidRPr="008055E7">
              <w:rPr>
                <w:szCs w:val="22"/>
              </w:rPr>
              <w:t>EA</w:t>
            </w:r>
          </w:p>
        </w:tc>
        <w:tc>
          <w:tcPr>
            <w:tcW w:w="14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D63C73" w14:textId="77777777" w:rsidR="006E350A" w:rsidRPr="008055E7" w:rsidRDefault="006E350A" w:rsidP="006E350A">
            <w:pPr>
              <w:rPr>
                <w:szCs w:val="22"/>
              </w:rPr>
            </w:pPr>
            <w:r w:rsidRPr="008055E7">
              <w:rPr>
                <w:szCs w:val="22"/>
              </w:rPr>
              <w:t>Aufgabenblätter</w:t>
            </w:r>
          </w:p>
        </w:tc>
      </w:tr>
      <w:tr w:rsidR="006E350A" w:rsidRPr="008055E7" w14:paraId="42ACF2F8" w14:textId="77777777" w:rsidTr="001917EB">
        <w:tc>
          <w:tcPr>
            <w:tcW w:w="9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59FAF7" w14:textId="77777777" w:rsidR="006E350A" w:rsidRPr="008055E7" w:rsidRDefault="006E350A" w:rsidP="006E350A">
            <w:pPr>
              <w:rPr>
                <w:szCs w:val="22"/>
              </w:rPr>
            </w:pPr>
            <w:r w:rsidRPr="008055E7">
              <w:rPr>
                <w:b/>
                <w:bCs/>
                <w:szCs w:val="22"/>
              </w:rPr>
              <w:lastRenderedPageBreak/>
              <w:t>15 Min.</w:t>
            </w:r>
          </w:p>
        </w:tc>
        <w:tc>
          <w:tcPr>
            <w:tcW w:w="9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FDB0B1" w14:textId="77777777" w:rsidR="006E350A" w:rsidRPr="008055E7" w:rsidRDefault="006E350A" w:rsidP="006E350A">
            <w:pPr>
              <w:rPr>
                <w:szCs w:val="22"/>
              </w:rPr>
            </w:pPr>
            <w:r w:rsidRPr="008055E7">
              <w:rPr>
                <w:b/>
                <w:bCs/>
                <w:szCs w:val="22"/>
              </w:rPr>
              <w:t> </w:t>
            </w:r>
          </w:p>
        </w:tc>
        <w:tc>
          <w:tcPr>
            <w:tcW w:w="42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7063C6" w14:textId="77777777" w:rsidR="006E350A" w:rsidRPr="008055E7" w:rsidRDefault="006E350A" w:rsidP="006E350A">
            <w:pPr>
              <w:rPr>
                <w:szCs w:val="22"/>
              </w:rPr>
            </w:pPr>
            <w:r w:rsidRPr="008055E7">
              <w:rPr>
                <w:szCs w:val="22"/>
              </w:rPr>
              <w:t>Pause</w:t>
            </w:r>
          </w:p>
        </w:tc>
        <w:tc>
          <w:tcPr>
            <w:tcW w:w="57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B064F1" w14:textId="77777777" w:rsidR="006E350A" w:rsidRPr="008055E7" w:rsidRDefault="006E350A" w:rsidP="006E350A">
            <w:pPr>
              <w:rPr>
                <w:szCs w:val="22"/>
              </w:rPr>
            </w:pPr>
            <w:r w:rsidRPr="008055E7">
              <w:rPr>
                <w:szCs w:val="22"/>
              </w:rPr>
              <w:t> </w:t>
            </w:r>
          </w:p>
        </w:tc>
        <w:tc>
          <w:tcPr>
            <w:tcW w:w="15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1D4C5E" w14:textId="77777777" w:rsidR="006E350A" w:rsidRPr="008055E7" w:rsidRDefault="006E350A" w:rsidP="006E350A">
            <w:pPr>
              <w:rPr>
                <w:szCs w:val="22"/>
              </w:rPr>
            </w:pPr>
            <w:r w:rsidRPr="008055E7">
              <w:rPr>
                <w:szCs w:val="22"/>
              </w:rPr>
              <w:t> </w:t>
            </w:r>
          </w:p>
        </w:tc>
        <w:tc>
          <w:tcPr>
            <w:tcW w:w="14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076B53" w14:textId="77777777" w:rsidR="006E350A" w:rsidRPr="008055E7" w:rsidRDefault="006E350A" w:rsidP="006E350A">
            <w:pPr>
              <w:rPr>
                <w:szCs w:val="22"/>
              </w:rPr>
            </w:pPr>
            <w:r w:rsidRPr="008055E7">
              <w:rPr>
                <w:szCs w:val="22"/>
              </w:rPr>
              <w:t> </w:t>
            </w:r>
          </w:p>
        </w:tc>
      </w:tr>
      <w:tr w:rsidR="006E350A" w:rsidRPr="008055E7" w14:paraId="2601341F" w14:textId="77777777" w:rsidTr="001917EB">
        <w:tc>
          <w:tcPr>
            <w:tcW w:w="9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F1E730" w14:textId="77777777" w:rsidR="006E350A" w:rsidRPr="008055E7" w:rsidRDefault="006E350A" w:rsidP="006E350A">
            <w:pPr>
              <w:rPr>
                <w:szCs w:val="22"/>
              </w:rPr>
            </w:pPr>
            <w:r w:rsidRPr="008055E7">
              <w:rPr>
                <w:b/>
                <w:bCs/>
                <w:szCs w:val="22"/>
              </w:rPr>
              <w:t xml:space="preserve"> 60. Min. </w:t>
            </w:r>
          </w:p>
        </w:tc>
        <w:tc>
          <w:tcPr>
            <w:tcW w:w="9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3F0722" w14:textId="77777777" w:rsidR="006E350A" w:rsidRPr="008055E7" w:rsidRDefault="006E350A" w:rsidP="006E350A">
            <w:pPr>
              <w:rPr>
                <w:szCs w:val="22"/>
              </w:rPr>
            </w:pPr>
            <w:r w:rsidRPr="008055E7">
              <w:rPr>
                <w:b/>
                <w:bCs/>
                <w:szCs w:val="22"/>
              </w:rPr>
              <w:t> </w:t>
            </w:r>
          </w:p>
          <w:p w14:paraId="5301965E" w14:textId="77777777" w:rsidR="006E350A" w:rsidRPr="008055E7" w:rsidRDefault="006E350A" w:rsidP="006E350A">
            <w:pPr>
              <w:rPr>
                <w:szCs w:val="22"/>
              </w:rPr>
            </w:pPr>
            <w:r w:rsidRPr="008055E7">
              <w:rPr>
                <w:b/>
                <w:bCs/>
                <w:szCs w:val="22"/>
              </w:rPr>
              <w:t>V</w:t>
            </w:r>
          </w:p>
        </w:tc>
        <w:tc>
          <w:tcPr>
            <w:tcW w:w="42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F26717" w14:textId="77777777" w:rsidR="006E350A" w:rsidRPr="008055E7" w:rsidRDefault="006E350A" w:rsidP="006E350A">
            <w:pPr>
              <w:rPr>
                <w:szCs w:val="22"/>
              </w:rPr>
            </w:pPr>
            <w:r w:rsidRPr="008055E7">
              <w:rPr>
                <w:szCs w:val="22"/>
              </w:rPr>
              <w:t>Gruppe 1: Aktive Planlesen, und Materialbezeichnung. Rotierend je, 15 Min.</w:t>
            </w:r>
          </w:p>
          <w:p w14:paraId="3469E07B" w14:textId="77777777" w:rsidR="006E350A" w:rsidRPr="008055E7" w:rsidRDefault="006E350A" w:rsidP="006E350A">
            <w:pPr>
              <w:rPr>
                <w:szCs w:val="22"/>
              </w:rPr>
            </w:pPr>
            <w:r w:rsidRPr="008055E7">
              <w:rPr>
                <w:szCs w:val="22"/>
              </w:rPr>
              <w:t>Gruppe 2: Erkennen von Installationsmaterial</w:t>
            </w:r>
          </w:p>
          <w:p w14:paraId="5CD5A3BA" w14:textId="77777777" w:rsidR="006E350A" w:rsidRPr="008055E7" w:rsidRDefault="006E350A" w:rsidP="006E350A">
            <w:pPr>
              <w:rPr>
                <w:szCs w:val="22"/>
              </w:rPr>
            </w:pPr>
            <w:r w:rsidRPr="008055E7">
              <w:rPr>
                <w:szCs w:val="22"/>
              </w:rPr>
              <w:t>Gruppe 3: Messen von Steckdosen im Schulzimmer</w:t>
            </w:r>
          </w:p>
          <w:p w14:paraId="0AF6F6A2" w14:textId="77777777" w:rsidR="006E350A" w:rsidRPr="008055E7" w:rsidRDefault="006E350A" w:rsidP="006E350A">
            <w:pPr>
              <w:rPr>
                <w:szCs w:val="22"/>
              </w:rPr>
            </w:pPr>
            <w:r w:rsidRPr="008055E7">
              <w:rPr>
                <w:szCs w:val="22"/>
              </w:rPr>
              <w:t>Gruppe 4: Rechnungsblätter weiter Lösen</w:t>
            </w:r>
          </w:p>
        </w:tc>
        <w:tc>
          <w:tcPr>
            <w:tcW w:w="57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605315" w14:textId="77777777" w:rsidR="006E350A" w:rsidRPr="008055E7" w:rsidRDefault="006E350A" w:rsidP="006E350A">
            <w:pPr>
              <w:rPr>
                <w:szCs w:val="22"/>
              </w:rPr>
            </w:pPr>
            <w:r w:rsidRPr="008055E7">
              <w:rPr>
                <w:szCs w:val="22"/>
              </w:rPr>
              <w:t>Erkennen von Symbolen in Plänen, bezeichnen von elektrischen Installationen.</w:t>
            </w:r>
          </w:p>
          <w:p w14:paraId="6D60293D" w14:textId="77777777" w:rsidR="006E350A" w:rsidRPr="008055E7" w:rsidRDefault="006E350A" w:rsidP="006E350A">
            <w:pPr>
              <w:rPr>
                <w:szCs w:val="22"/>
              </w:rPr>
            </w:pPr>
            <w:r w:rsidRPr="008055E7">
              <w:rPr>
                <w:szCs w:val="22"/>
              </w:rPr>
              <w:t>Material selber erkennen und benennen</w:t>
            </w:r>
          </w:p>
          <w:p w14:paraId="1D1AF67C" w14:textId="77777777" w:rsidR="006E350A" w:rsidRPr="008055E7" w:rsidRDefault="006E350A" w:rsidP="006E350A">
            <w:pPr>
              <w:rPr>
                <w:szCs w:val="22"/>
              </w:rPr>
            </w:pPr>
            <w:r w:rsidRPr="008055E7">
              <w:rPr>
                <w:szCs w:val="22"/>
              </w:rPr>
              <w:t>Verschiedene Messgeräte kennenlernen (Anleitung beilegen) Achtung Strom!!!!</w:t>
            </w:r>
          </w:p>
          <w:p w14:paraId="2E6EA720" w14:textId="77777777" w:rsidR="006E350A" w:rsidRPr="008055E7" w:rsidRDefault="006E350A" w:rsidP="006E350A">
            <w:pPr>
              <w:rPr>
                <w:szCs w:val="22"/>
              </w:rPr>
            </w:pPr>
            <w:r w:rsidRPr="008055E7">
              <w:rPr>
                <w:szCs w:val="22"/>
              </w:rPr>
              <w:t>Weiterarbeiten an den Rechnungsblätter und gegenseitig unterstützen</w:t>
            </w:r>
          </w:p>
        </w:tc>
        <w:tc>
          <w:tcPr>
            <w:tcW w:w="15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0E3351" w14:textId="77777777" w:rsidR="006E350A" w:rsidRPr="008055E7" w:rsidRDefault="006E350A" w:rsidP="006E350A">
            <w:pPr>
              <w:rPr>
                <w:szCs w:val="22"/>
              </w:rPr>
            </w:pPr>
            <w:r w:rsidRPr="008055E7">
              <w:rPr>
                <w:szCs w:val="22"/>
              </w:rPr>
              <w:t>GA</w:t>
            </w:r>
          </w:p>
          <w:p w14:paraId="49D38936" w14:textId="77777777" w:rsidR="006E350A" w:rsidRPr="008055E7" w:rsidRDefault="006E350A" w:rsidP="006E350A">
            <w:pPr>
              <w:rPr>
                <w:szCs w:val="22"/>
              </w:rPr>
            </w:pPr>
            <w:r w:rsidRPr="008055E7">
              <w:rPr>
                <w:szCs w:val="22"/>
              </w:rPr>
              <w:t> </w:t>
            </w:r>
          </w:p>
          <w:p w14:paraId="5343ADD7" w14:textId="77777777" w:rsidR="006E350A" w:rsidRPr="008055E7" w:rsidRDefault="006E350A" w:rsidP="006E350A">
            <w:pPr>
              <w:rPr>
                <w:szCs w:val="22"/>
              </w:rPr>
            </w:pPr>
            <w:r w:rsidRPr="008055E7">
              <w:rPr>
                <w:szCs w:val="22"/>
              </w:rPr>
              <w:t>GA</w:t>
            </w:r>
          </w:p>
          <w:p w14:paraId="6670E70C" w14:textId="77777777" w:rsidR="006E350A" w:rsidRPr="008055E7" w:rsidRDefault="006E350A" w:rsidP="006E350A">
            <w:pPr>
              <w:rPr>
                <w:szCs w:val="22"/>
              </w:rPr>
            </w:pPr>
            <w:r w:rsidRPr="008055E7">
              <w:rPr>
                <w:szCs w:val="22"/>
              </w:rPr>
              <w:t>GA</w:t>
            </w:r>
          </w:p>
          <w:p w14:paraId="145C9E50" w14:textId="77777777" w:rsidR="006E350A" w:rsidRPr="008055E7" w:rsidRDefault="006E350A" w:rsidP="006E350A">
            <w:pPr>
              <w:rPr>
                <w:szCs w:val="22"/>
              </w:rPr>
            </w:pPr>
            <w:r w:rsidRPr="008055E7">
              <w:rPr>
                <w:szCs w:val="22"/>
              </w:rPr>
              <w:t> </w:t>
            </w:r>
          </w:p>
          <w:p w14:paraId="40322C91" w14:textId="77777777" w:rsidR="006E350A" w:rsidRPr="008055E7" w:rsidRDefault="006E350A" w:rsidP="006E350A">
            <w:pPr>
              <w:rPr>
                <w:szCs w:val="22"/>
              </w:rPr>
            </w:pPr>
            <w:r w:rsidRPr="008055E7">
              <w:rPr>
                <w:szCs w:val="22"/>
              </w:rPr>
              <w:t>GA</w:t>
            </w:r>
          </w:p>
        </w:tc>
        <w:tc>
          <w:tcPr>
            <w:tcW w:w="14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E497C8" w14:textId="77777777" w:rsidR="006E350A" w:rsidRPr="008055E7" w:rsidRDefault="006E350A" w:rsidP="006E350A">
            <w:pPr>
              <w:rPr>
                <w:szCs w:val="22"/>
              </w:rPr>
            </w:pPr>
            <w:r w:rsidRPr="008055E7">
              <w:rPr>
                <w:szCs w:val="22"/>
              </w:rPr>
              <w:t>Elektroplan</w:t>
            </w:r>
          </w:p>
          <w:p w14:paraId="5F9FBD14" w14:textId="77777777" w:rsidR="006E350A" w:rsidRPr="008055E7" w:rsidRDefault="006E350A" w:rsidP="006E350A">
            <w:pPr>
              <w:rPr>
                <w:szCs w:val="22"/>
              </w:rPr>
            </w:pPr>
            <w:r w:rsidRPr="008055E7">
              <w:rPr>
                <w:szCs w:val="22"/>
              </w:rPr>
              <w:t>Stecker und Dosenmaterial</w:t>
            </w:r>
          </w:p>
          <w:p w14:paraId="0E2597EA" w14:textId="77777777" w:rsidR="006E350A" w:rsidRPr="008055E7" w:rsidRDefault="006E350A" w:rsidP="006E350A">
            <w:pPr>
              <w:rPr>
                <w:szCs w:val="22"/>
              </w:rPr>
            </w:pPr>
            <w:r w:rsidRPr="008055E7">
              <w:rPr>
                <w:szCs w:val="22"/>
              </w:rPr>
              <w:t>Messgeräte</w:t>
            </w:r>
          </w:p>
          <w:p w14:paraId="534191D9" w14:textId="77777777" w:rsidR="006E350A" w:rsidRPr="008055E7" w:rsidRDefault="006E350A" w:rsidP="006E350A">
            <w:pPr>
              <w:rPr>
                <w:szCs w:val="22"/>
              </w:rPr>
            </w:pPr>
            <w:r w:rsidRPr="008055E7">
              <w:rPr>
                <w:szCs w:val="22"/>
              </w:rPr>
              <w:t> </w:t>
            </w:r>
          </w:p>
          <w:p w14:paraId="15850142" w14:textId="77777777" w:rsidR="006E350A" w:rsidRPr="008055E7" w:rsidRDefault="006E350A" w:rsidP="006E350A">
            <w:pPr>
              <w:rPr>
                <w:szCs w:val="22"/>
              </w:rPr>
            </w:pPr>
            <w:r w:rsidRPr="008055E7">
              <w:rPr>
                <w:szCs w:val="22"/>
              </w:rPr>
              <w:t>Aufgabenblätter</w:t>
            </w:r>
          </w:p>
          <w:p w14:paraId="2A8E0922" w14:textId="77777777" w:rsidR="006E350A" w:rsidRPr="008055E7" w:rsidRDefault="006E350A" w:rsidP="006E350A">
            <w:pPr>
              <w:rPr>
                <w:szCs w:val="22"/>
              </w:rPr>
            </w:pPr>
            <w:r w:rsidRPr="008055E7">
              <w:rPr>
                <w:szCs w:val="22"/>
              </w:rPr>
              <w:t> </w:t>
            </w:r>
          </w:p>
        </w:tc>
      </w:tr>
      <w:tr w:rsidR="006E350A" w:rsidRPr="008055E7" w14:paraId="13880488" w14:textId="77777777" w:rsidTr="001917EB">
        <w:tc>
          <w:tcPr>
            <w:tcW w:w="9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3949C7" w14:textId="77777777" w:rsidR="006E350A" w:rsidRPr="008055E7" w:rsidRDefault="006E350A" w:rsidP="006E350A">
            <w:pPr>
              <w:rPr>
                <w:szCs w:val="22"/>
              </w:rPr>
            </w:pPr>
            <w:r w:rsidRPr="008055E7">
              <w:rPr>
                <w:b/>
                <w:bCs/>
                <w:szCs w:val="22"/>
              </w:rPr>
              <w:t>15 Min.</w:t>
            </w:r>
          </w:p>
        </w:tc>
        <w:tc>
          <w:tcPr>
            <w:tcW w:w="9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D019D5" w14:textId="77777777" w:rsidR="006E350A" w:rsidRPr="008055E7" w:rsidRDefault="006E350A" w:rsidP="006E350A">
            <w:pPr>
              <w:rPr>
                <w:szCs w:val="22"/>
              </w:rPr>
            </w:pPr>
            <w:r w:rsidRPr="008055E7">
              <w:rPr>
                <w:b/>
                <w:bCs/>
                <w:szCs w:val="22"/>
              </w:rPr>
              <w:t> </w:t>
            </w:r>
          </w:p>
          <w:p w14:paraId="497BBF3E" w14:textId="77777777" w:rsidR="006E350A" w:rsidRPr="008055E7" w:rsidRDefault="006E350A" w:rsidP="006E350A">
            <w:pPr>
              <w:rPr>
                <w:szCs w:val="22"/>
              </w:rPr>
            </w:pPr>
            <w:r w:rsidRPr="008055E7">
              <w:rPr>
                <w:b/>
                <w:bCs/>
                <w:szCs w:val="22"/>
              </w:rPr>
              <w:t>A</w:t>
            </w:r>
          </w:p>
        </w:tc>
        <w:tc>
          <w:tcPr>
            <w:tcW w:w="42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649693" w14:textId="77777777" w:rsidR="006E350A" w:rsidRPr="008055E7" w:rsidRDefault="006E350A" w:rsidP="006E350A">
            <w:pPr>
              <w:rPr>
                <w:szCs w:val="22"/>
              </w:rPr>
            </w:pPr>
            <w:proofErr w:type="spellStart"/>
            <w:r w:rsidRPr="008055E7">
              <w:rPr>
                <w:szCs w:val="22"/>
              </w:rPr>
              <w:t>Kahoot</w:t>
            </w:r>
            <w:proofErr w:type="spellEnd"/>
            <w:r w:rsidRPr="008055E7">
              <w:rPr>
                <w:szCs w:val="22"/>
              </w:rPr>
              <w:t xml:space="preserve"> Elektro wiederholen</w:t>
            </w:r>
          </w:p>
        </w:tc>
        <w:tc>
          <w:tcPr>
            <w:tcW w:w="57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F15234" w14:textId="77777777" w:rsidR="006E350A" w:rsidRPr="008055E7" w:rsidRDefault="006E350A" w:rsidP="006E350A">
            <w:pPr>
              <w:rPr>
                <w:szCs w:val="22"/>
              </w:rPr>
            </w:pPr>
            <w:r w:rsidRPr="008055E7">
              <w:rPr>
                <w:szCs w:val="22"/>
              </w:rPr>
              <w:t xml:space="preserve">Feedback ob das Wissen hängen geblieben ist. </w:t>
            </w:r>
          </w:p>
        </w:tc>
        <w:tc>
          <w:tcPr>
            <w:tcW w:w="15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EB75B2" w14:textId="77777777" w:rsidR="006E350A" w:rsidRPr="008055E7" w:rsidRDefault="006E350A" w:rsidP="006E350A">
            <w:pPr>
              <w:rPr>
                <w:szCs w:val="22"/>
              </w:rPr>
            </w:pPr>
            <w:r w:rsidRPr="008055E7">
              <w:rPr>
                <w:szCs w:val="22"/>
              </w:rPr>
              <w:t>EA</w:t>
            </w:r>
          </w:p>
        </w:tc>
        <w:tc>
          <w:tcPr>
            <w:tcW w:w="14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0F2194" w14:textId="77777777" w:rsidR="006E350A" w:rsidRPr="008055E7" w:rsidRDefault="006E350A" w:rsidP="006E350A">
            <w:pPr>
              <w:rPr>
                <w:szCs w:val="22"/>
              </w:rPr>
            </w:pPr>
            <w:r w:rsidRPr="008055E7">
              <w:rPr>
                <w:szCs w:val="22"/>
              </w:rPr>
              <w:t xml:space="preserve">Beamer, </w:t>
            </w:r>
            <w:proofErr w:type="spellStart"/>
            <w:r w:rsidRPr="008055E7">
              <w:rPr>
                <w:szCs w:val="22"/>
              </w:rPr>
              <w:t>Kahoot</w:t>
            </w:r>
            <w:proofErr w:type="spellEnd"/>
          </w:p>
        </w:tc>
      </w:tr>
      <w:tr w:rsidR="006E350A" w:rsidRPr="008055E7" w14:paraId="5DA0F667" w14:textId="77777777" w:rsidTr="001917EB">
        <w:tc>
          <w:tcPr>
            <w:tcW w:w="9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22A01C" w14:textId="77777777" w:rsidR="006E350A" w:rsidRPr="008055E7" w:rsidRDefault="006E350A" w:rsidP="006E350A">
            <w:pPr>
              <w:rPr>
                <w:szCs w:val="22"/>
              </w:rPr>
            </w:pPr>
            <w:r w:rsidRPr="008055E7">
              <w:rPr>
                <w:b/>
                <w:bCs/>
                <w:szCs w:val="22"/>
              </w:rPr>
              <w:t> </w:t>
            </w:r>
          </w:p>
        </w:tc>
        <w:tc>
          <w:tcPr>
            <w:tcW w:w="9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E31A6E" w14:textId="1864F963" w:rsidR="006E350A" w:rsidRPr="008055E7" w:rsidRDefault="006E350A" w:rsidP="006E350A">
            <w:pPr>
              <w:rPr>
                <w:szCs w:val="22"/>
              </w:rPr>
            </w:pPr>
            <w:r w:rsidRPr="008055E7">
              <w:rPr>
                <w:b/>
                <w:bCs/>
                <w:szCs w:val="22"/>
              </w:rPr>
              <w:t> HA</w:t>
            </w:r>
          </w:p>
        </w:tc>
        <w:tc>
          <w:tcPr>
            <w:tcW w:w="42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9DC999" w14:textId="2EC5079A" w:rsidR="006E350A" w:rsidRPr="008055E7" w:rsidRDefault="006E350A" w:rsidP="006E350A">
            <w:pPr>
              <w:rPr>
                <w:szCs w:val="22"/>
              </w:rPr>
            </w:pPr>
            <w:r w:rsidRPr="008055E7">
              <w:rPr>
                <w:szCs w:val="22"/>
              </w:rPr>
              <w:t> Die Restlichen Aufgaben der Elektro-Unterlagen aus dem ersten Block zu Hause fertig lösen. (Lösungen ins Teams hochladen)</w:t>
            </w:r>
          </w:p>
          <w:p w14:paraId="054BAB3B" w14:textId="77777777" w:rsidR="006E350A" w:rsidRPr="008055E7" w:rsidRDefault="006E350A" w:rsidP="006E350A">
            <w:pPr>
              <w:rPr>
                <w:szCs w:val="22"/>
              </w:rPr>
            </w:pPr>
            <w:r w:rsidRPr="008055E7">
              <w:rPr>
                <w:szCs w:val="22"/>
              </w:rPr>
              <w:t> </w:t>
            </w:r>
          </w:p>
        </w:tc>
        <w:tc>
          <w:tcPr>
            <w:tcW w:w="57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F4B633" w14:textId="77777777" w:rsidR="006E350A" w:rsidRPr="008055E7" w:rsidRDefault="006E350A" w:rsidP="006E350A">
            <w:pPr>
              <w:rPr>
                <w:szCs w:val="22"/>
              </w:rPr>
            </w:pPr>
            <w:r w:rsidRPr="008055E7">
              <w:rPr>
                <w:szCs w:val="22"/>
              </w:rPr>
              <w:t> </w:t>
            </w:r>
          </w:p>
        </w:tc>
        <w:tc>
          <w:tcPr>
            <w:tcW w:w="15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FE8C1B" w14:textId="77777777" w:rsidR="006E350A" w:rsidRPr="008055E7" w:rsidRDefault="006E350A" w:rsidP="006E350A">
            <w:pPr>
              <w:rPr>
                <w:szCs w:val="22"/>
              </w:rPr>
            </w:pPr>
            <w:r w:rsidRPr="008055E7">
              <w:rPr>
                <w:szCs w:val="22"/>
              </w:rPr>
              <w:t> </w:t>
            </w:r>
          </w:p>
        </w:tc>
        <w:tc>
          <w:tcPr>
            <w:tcW w:w="14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51CFE3" w14:textId="77777777" w:rsidR="006E350A" w:rsidRPr="008055E7" w:rsidRDefault="006E350A" w:rsidP="006E350A">
            <w:pPr>
              <w:rPr>
                <w:szCs w:val="22"/>
              </w:rPr>
            </w:pPr>
            <w:r w:rsidRPr="008055E7">
              <w:rPr>
                <w:szCs w:val="22"/>
              </w:rPr>
              <w:t> </w:t>
            </w:r>
          </w:p>
        </w:tc>
      </w:tr>
      <w:tr w:rsidR="006E350A" w:rsidRPr="006E350A" w14:paraId="5FB887B2" w14:textId="77777777" w:rsidTr="001917EB">
        <w:tc>
          <w:tcPr>
            <w:tcW w:w="9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19BD71" w14:textId="77777777" w:rsidR="006E350A" w:rsidRPr="006E350A" w:rsidRDefault="006E350A" w:rsidP="006E350A">
            <w:r w:rsidRPr="006E350A">
              <w:rPr>
                <w:b/>
                <w:bCs/>
              </w:rPr>
              <w:t> </w:t>
            </w:r>
          </w:p>
        </w:tc>
        <w:tc>
          <w:tcPr>
            <w:tcW w:w="9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8548C2" w14:textId="77777777" w:rsidR="006E350A" w:rsidRPr="006E350A" w:rsidRDefault="006E350A" w:rsidP="006E350A">
            <w:r w:rsidRPr="006E350A">
              <w:rPr>
                <w:b/>
                <w:bCs/>
              </w:rPr>
              <w:t> </w:t>
            </w:r>
          </w:p>
        </w:tc>
        <w:tc>
          <w:tcPr>
            <w:tcW w:w="42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44F080" w14:textId="77777777" w:rsidR="006E350A" w:rsidRPr="006E350A" w:rsidRDefault="006E350A" w:rsidP="006E350A">
            <w:r w:rsidRPr="006E350A">
              <w:t> </w:t>
            </w:r>
          </w:p>
        </w:tc>
        <w:tc>
          <w:tcPr>
            <w:tcW w:w="57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CB4DEB" w14:textId="77777777" w:rsidR="006E350A" w:rsidRPr="006E350A" w:rsidRDefault="006E350A" w:rsidP="006E350A">
            <w:r w:rsidRPr="006E350A">
              <w:t> </w:t>
            </w:r>
          </w:p>
        </w:tc>
        <w:tc>
          <w:tcPr>
            <w:tcW w:w="15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790E08" w14:textId="77777777" w:rsidR="006E350A" w:rsidRPr="006E350A" w:rsidRDefault="006E350A" w:rsidP="006E350A">
            <w:r w:rsidRPr="006E350A">
              <w:t> </w:t>
            </w:r>
          </w:p>
        </w:tc>
        <w:tc>
          <w:tcPr>
            <w:tcW w:w="14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1C24B1" w14:textId="77777777" w:rsidR="006E350A" w:rsidRPr="006E350A" w:rsidRDefault="006E350A" w:rsidP="006E350A">
            <w:r w:rsidRPr="006E350A">
              <w:t> </w:t>
            </w:r>
          </w:p>
        </w:tc>
      </w:tr>
    </w:tbl>
    <w:p w14:paraId="663EE8C9" w14:textId="4EBAA1F2" w:rsidR="00EF4D30" w:rsidRDefault="00EF4D30" w:rsidP="00F77EA4"/>
    <w:p w14:paraId="58528877" w14:textId="77777777" w:rsidR="00462AC1" w:rsidRDefault="00462AC1" w:rsidP="00F77EA4"/>
    <w:p w14:paraId="024F4B9D" w14:textId="77777777" w:rsidR="00462AC1" w:rsidRDefault="00462AC1" w:rsidP="00BB29F9">
      <w:pPr>
        <w:pStyle w:val="berschrift2"/>
        <w:rPr>
          <w:lang w:val="de-DE"/>
        </w:rPr>
      </w:pPr>
      <w:bookmarkStart w:id="42" w:name="_Toc190970223"/>
      <w:r w:rsidRPr="00462AC1">
        <w:rPr>
          <w:lang w:val="de-DE"/>
        </w:rPr>
        <w:t>Reflektion des Besuches:</w:t>
      </w:r>
      <w:bookmarkEnd w:id="42"/>
    </w:p>
    <w:p w14:paraId="239EE73B" w14:textId="77777777" w:rsidR="00DD57B4" w:rsidRPr="00DD57B4" w:rsidRDefault="00DD57B4" w:rsidP="00DD57B4">
      <w:pPr>
        <w:rPr>
          <w:lang w:val="de-DE"/>
        </w:rPr>
      </w:pPr>
    </w:p>
    <w:p w14:paraId="37147ED5" w14:textId="36CF4B0E" w:rsidR="00462AC1" w:rsidRPr="008055E7" w:rsidRDefault="00462AC1" w:rsidP="00462AC1">
      <w:pPr>
        <w:rPr>
          <w:szCs w:val="22"/>
          <w:lang w:val="de-DE"/>
        </w:rPr>
      </w:pPr>
      <w:r w:rsidRPr="008055E7">
        <w:rPr>
          <w:szCs w:val="22"/>
          <w:lang w:val="de-DE"/>
        </w:rPr>
        <w:t xml:space="preserve">Der Besuch von Michi war eine </w:t>
      </w:r>
      <w:proofErr w:type="spellStart"/>
      <w:r w:rsidR="00A068C9" w:rsidRPr="008055E7">
        <w:rPr>
          <w:szCs w:val="22"/>
          <w:lang w:val="de-DE"/>
        </w:rPr>
        <w:t>gro</w:t>
      </w:r>
      <w:r w:rsidR="00A068C9">
        <w:rPr>
          <w:szCs w:val="22"/>
          <w:lang w:val="de-DE"/>
        </w:rPr>
        <w:t>ss</w:t>
      </w:r>
      <w:r w:rsidR="00A068C9" w:rsidRPr="008055E7">
        <w:rPr>
          <w:szCs w:val="22"/>
          <w:lang w:val="de-DE"/>
        </w:rPr>
        <w:t>artige</w:t>
      </w:r>
      <w:proofErr w:type="spellEnd"/>
      <w:r w:rsidRPr="008055E7">
        <w:rPr>
          <w:szCs w:val="22"/>
          <w:lang w:val="de-DE"/>
        </w:rPr>
        <w:t xml:space="preserve"> Erfahrung. Am Anfang war ich noch ein wenig nervös. Das hat sich aber schnell gelegt. Die </w:t>
      </w:r>
      <w:proofErr w:type="spellStart"/>
      <w:r w:rsidRPr="008055E7">
        <w:rPr>
          <w:szCs w:val="22"/>
          <w:lang w:val="de-DE"/>
        </w:rPr>
        <w:t>anschliessende</w:t>
      </w:r>
      <w:proofErr w:type="spellEnd"/>
      <w:r w:rsidRPr="008055E7">
        <w:rPr>
          <w:szCs w:val="22"/>
          <w:lang w:val="de-DE"/>
        </w:rPr>
        <w:t xml:space="preserve"> Besprechung habe ich als sehr angenehm empfunden.</w:t>
      </w:r>
    </w:p>
    <w:p w14:paraId="28527F15" w14:textId="457B736E" w:rsidR="00462AC1" w:rsidRPr="008055E7" w:rsidRDefault="00462AC1" w:rsidP="00462AC1">
      <w:pPr>
        <w:rPr>
          <w:szCs w:val="22"/>
          <w:lang w:val="de-DE"/>
        </w:rPr>
      </w:pPr>
      <w:r w:rsidRPr="008055E7">
        <w:rPr>
          <w:szCs w:val="22"/>
          <w:lang w:val="de-DE"/>
        </w:rPr>
        <w:t xml:space="preserve">Wir konnten uns gut austauschen und ich hatte ein gutes Gespräch. Ich konnte von den Erfahrungen von Michi profitieren und habe viele gute Tipps erhalten.  Persönlich würde ich das jederzeit gerne wiederholen. Es ist ein direktes Feedback für meine Tätigkeit als angehender Dozent. Die genaue Rückmeldung ist im Anhang ersichtlich. </w:t>
      </w:r>
    </w:p>
    <w:p w14:paraId="7FE220F7" w14:textId="77777777" w:rsidR="00462AC1" w:rsidRPr="00462AC1" w:rsidRDefault="00462AC1" w:rsidP="00462AC1">
      <w:pPr>
        <w:rPr>
          <w:lang w:val="de-DE"/>
        </w:rPr>
      </w:pPr>
      <w:r w:rsidRPr="00462AC1">
        <w:rPr>
          <w:lang w:val="de-DE"/>
        </w:rPr>
        <w:t> </w:t>
      </w:r>
    </w:p>
    <w:p w14:paraId="2117A9DB" w14:textId="77777777" w:rsidR="00462AC1" w:rsidRDefault="00462AC1" w:rsidP="00BB29F9">
      <w:pPr>
        <w:pStyle w:val="berschrift2"/>
        <w:rPr>
          <w:lang w:val="de-DE"/>
        </w:rPr>
      </w:pPr>
      <w:bookmarkStart w:id="43" w:name="_Toc190970224"/>
      <w:r w:rsidRPr="00462AC1">
        <w:rPr>
          <w:lang w:val="de-DE"/>
        </w:rPr>
        <w:t>Persönliche Entwicklung:</w:t>
      </w:r>
      <w:bookmarkEnd w:id="43"/>
    </w:p>
    <w:p w14:paraId="4870BEED" w14:textId="77777777" w:rsidR="00DD57B4" w:rsidRPr="00DD57B4" w:rsidRDefault="00DD57B4" w:rsidP="00DD57B4">
      <w:pPr>
        <w:rPr>
          <w:lang w:val="de-DE"/>
        </w:rPr>
      </w:pPr>
    </w:p>
    <w:p w14:paraId="23DBEF6E" w14:textId="77777777" w:rsidR="00462AC1" w:rsidRPr="008055E7" w:rsidRDefault="00462AC1" w:rsidP="00462AC1">
      <w:pPr>
        <w:rPr>
          <w:szCs w:val="22"/>
          <w:lang w:val="de-DE"/>
        </w:rPr>
      </w:pPr>
      <w:r w:rsidRPr="008055E7">
        <w:rPr>
          <w:szCs w:val="22"/>
          <w:lang w:val="de-DE"/>
        </w:rPr>
        <w:t xml:space="preserve">Es war ein sehr lehrreicher Nachmittag. Ich werde die Aufträge klarer formulieren und dem Output der Studierenden sichtbar machen. </w:t>
      </w:r>
    </w:p>
    <w:p w14:paraId="1C294D1B" w14:textId="77777777" w:rsidR="00772C1D" w:rsidRDefault="00462AC1" w:rsidP="00462AC1">
      <w:pPr>
        <w:rPr>
          <w:szCs w:val="22"/>
          <w:lang w:val="de-DE"/>
        </w:rPr>
      </w:pPr>
      <w:r w:rsidRPr="008055E7">
        <w:rPr>
          <w:szCs w:val="22"/>
          <w:lang w:val="de-DE"/>
        </w:rPr>
        <w:t xml:space="preserve">Die Zeit muss ich noch besser in den Griff bekommen. Mithilfe einer Uhr die ich im Unterricht auf den Tisch legen werde. Wie sich gezeigt hat ist ein gut geplanter und abwechslungsreicher Unterricht erfolgreich. </w:t>
      </w:r>
    </w:p>
    <w:p w14:paraId="79ED38C4" w14:textId="77777777" w:rsidR="00772C1D" w:rsidRDefault="00772C1D" w:rsidP="00462AC1">
      <w:pPr>
        <w:rPr>
          <w:szCs w:val="22"/>
          <w:lang w:val="de-DE"/>
        </w:rPr>
      </w:pPr>
    </w:p>
    <w:p w14:paraId="69FF7A74" w14:textId="77777777" w:rsidR="00C068AE" w:rsidRDefault="00772C1D" w:rsidP="00462AC1">
      <w:pPr>
        <w:rPr>
          <w:szCs w:val="22"/>
          <w:lang w:val="de-DE"/>
        </w:rPr>
      </w:pPr>
      <w:r>
        <w:rPr>
          <w:szCs w:val="22"/>
          <w:lang w:val="de-DE"/>
        </w:rPr>
        <w:lastRenderedPageBreak/>
        <w:t>Anhänge</w:t>
      </w:r>
      <w:r w:rsidR="00C068AE">
        <w:rPr>
          <w:szCs w:val="22"/>
          <w:lang w:val="de-DE"/>
        </w:rPr>
        <w:t xml:space="preserve"> für Michi:</w:t>
      </w:r>
    </w:p>
    <w:p w14:paraId="477D23A1" w14:textId="38DAD917" w:rsidR="00462AC1" w:rsidRDefault="008553FE" w:rsidP="008553FE">
      <w:pPr>
        <w:rPr>
          <w:szCs w:val="22"/>
          <w:lang w:val="de-DE"/>
        </w:rPr>
      </w:pPr>
      <w:r w:rsidRPr="009C6AEE">
        <w:rPr>
          <w:b/>
          <w:bCs/>
          <w:szCs w:val="22"/>
          <w:lang w:val="de-DE"/>
        </w:rPr>
        <w:t xml:space="preserve">Anhang </w:t>
      </w:r>
      <w:r w:rsidR="009233B5" w:rsidRPr="009C6AEE">
        <w:rPr>
          <w:b/>
          <w:bCs/>
          <w:szCs w:val="22"/>
          <w:lang w:val="de-DE"/>
        </w:rPr>
        <w:t>6</w:t>
      </w:r>
      <w:r w:rsidR="009B7FBA" w:rsidRPr="009C6AEE">
        <w:rPr>
          <w:b/>
          <w:bCs/>
          <w:szCs w:val="22"/>
          <w:lang w:val="de-DE"/>
        </w:rPr>
        <w:t>:</w:t>
      </w:r>
      <w:r w:rsidR="009B7FBA">
        <w:rPr>
          <w:szCs w:val="22"/>
          <w:lang w:val="de-DE"/>
        </w:rPr>
        <w:t xml:space="preserve"> </w:t>
      </w:r>
      <w:r w:rsidR="00C068AE" w:rsidRPr="008553FE">
        <w:rPr>
          <w:szCs w:val="22"/>
          <w:lang w:val="de-DE"/>
        </w:rPr>
        <w:t>Unterrichtsvorbereitung 10.1.25 Zusammenfassung</w:t>
      </w:r>
      <w:r w:rsidR="00462AC1" w:rsidRPr="008553FE">
        <w:rPr>
          <w:szCs w:val="22"/>
          <w:lang w:val="de-DE"/>
        </w:rPr>
        <w:t xml:space="preserve"> </w:t>
      </w:r>
    </w:p>
    <w:p w14:paraId="4429AA62" w14:textId="774E9879" w:rsidR="001B12BE" w:rsidRDefault="001B12BE" w:rsidP="008553FE">
      <w:pPr>
        <w:rPr>
          <w:szCs w:val="22"/>
          <w:lang w:val="de-DE"/>
        </w:rPr>
      </w:pPr>
      <w:r w:rsidRPr="009C6AEE">
        <w:rPr>
          <w:b/>
          <w:bCs/>
          <w:szCs w:val="22"/>
          <w:lang w:val="de-DE"/>
        </w:rPr>
        <w:t xml:space="preserve">Anhang </w:t>
      </w:r>
      <w:r w:rsidR="009233B5" w:rsidRPr="009C6AEE">
        <w:rPr>
          <w:b/>
          <w:bCs/>
          <w:szCs w:val="22"/>
          <w:lang w:val="de-DE"/>
        </w:rPr>
        <w:t>7</w:t>
      </w:r>
      <w:r w:rsidRPr="009C6AEE">
        <w:rPr>
          <w:b/>
          <w:bCs/>
          <w:szCs w:val="22"/>
          <w:lang w:val="de-DE"/>
        </w:rPr>
        <w:t>:</w:t>
      </w:r>
      <w:r>
        <w:rPr>
          <w:szCs w:val="22"/>
          <w:lang w:val="de-DE"/>
        </w:rPr>
        <w:t xml:space="preserve"> WBZ LU HW Schullehrplan</w:t>
      </w:r>
      <w:r w:rsidR="006B296A">
        <w:rPr>
          <w:szCs w:val="22"/>
          <w:lang w:val="de-DE"/>
        </w:rPr>
        <w:t xml:space="preserve"> Gach </w:t>
      </w:r>
      <w:proofErr w:type="spellStart"/>
      <w:r w:rsidR="006B296A">
        <w:rPr>
          <w:szCs w:val="22"/>
          <w:lang w:val="de-DE"/>
        </w:rPr>
        <w:t>HLK_Elektrisch</w:t>
      </w:r>
      <w:proofErr w:type="spellEnd"/>
    </w:p>
    <w:p w14:paraId="334DA3D3" w14:textId="4E5060D7" w:rsidR="006B296A" w:rsidRDefault="006B296A" w:rsidP="008553FE">
      <w:pPr>
        <w:rPr>
          <w:szCs w:val="22"/>
          <w:lang w:val="de-DE"/>
        </w:rPr>
      </w:pPr>
      <w:r w:rsidRPr="009C6AEE">
        <w:rPr>
          <w:b/>
          <w:bCs/>
          <w:szCs w:val="22"/>
          <w:lang w:val="de-DE"/>
        </w:rPr>
        <w:t xml:space="preserve">Anhang </w:t>
      </w:r>
      <w:r w:rsidR="005716E7" w:rsidRPr="009C6AEE">
        <w:rPr>
          <w:b/>
          <w:bCs/>
          <w:szCs w:val="22"/>
          <w:lang w:val="de-DE"/>
        </w:rPr>
        <w:t>8</w:t>
      </w:r>
      <w:r w:rsidRPr="009C6AEE">
        <w:rPr>
          <w:b/>
          <w:bCs/>
          <w:szCs w:val="22"/>
          <w:lang w:val="de-DE"/>
        </w:rPr>
        <w:t>:</w:t>
      </w:r>
      <w:r>
        <w:rPr>
          <w:szCs w:val="22"/>
          <w:lang w:val="de-DE"/>
        </w:rPr>
        <w:t xml:space="preserve"> </w:t>
      </w:r>
      <w:proofErr w:type="spellStart"/>
      <w:r w:rsidR="0048206E">
        <w:rPr>
          <w:szCs w:val="22"/>
          <w:lang w:val="de-DE"/>
        </w:rPr>
        <w:t>Lektionenplanung</w:t>
      </w:r>
      <w:proofErr w:type="spellEnd"/>
      <w:r>
        <w:rPr>
          <w:szCs w:val="22"/>
          <w:lang w:val="de-DE"/>
        </w:rPr>
        <w:t xml:space="preserve"> Hauswarte</w:t>
      </w:r>
    </w:p>
    <w:p w14:paraId="7906909A" w14:textId="77777777" w:rsidR="009B7FBA" w:rsidRPr="008553FE" w:rsidRDefault="009B7FBA" w:rsidP="008553FE">
      <w:pPr>
        <w:rPr>
          <w:szCs w:val="22"/>
          <w:lang w:val="de-DE"/>
        </w:rPr>
      </w:pPr>
    </w:p>
    <w:p w14:paraId="3AC44F97" w14:textId="74865AE6" w:rsidR="00C31259" w:rsidRDefault="00C31259" w:rsidP="00F77EA4">
      <w:pPr>
        <w:rPr>
          <w:lang w:val="de-DE"/>
        </w:rPr>
      </w:pPr>
      <w:r>
        <w:rPr>
          <w:lang w:val="de-DE"/>
        </w:rPr>
        <w:br w:type="page"/>
      </w:r>
    </w:p>
    <w:p w14:paraId="08E74195" w14:textId="77777777" w:rsidR="00515E11" w:rsidRDefault="00515E11" w:rsidP="00F77EA4">
      <w:pPr>
        <w:rPr>
          <w:lang w:val="de-DE"/>
        </w:rPr>
        <w:sectPr w:rsidR="00515E11" w:rsidSect="006D36E6">
          <w:pgSz w:w="16838" w:h="11906" w:orient="landscape" w:code="9"/>
          <w:pgMar w:top="851" w:right="851" w:bottom="1418" w:left="1134" w:header="567" w:footer="567" w:gutter="0"/>
          <w:cols w:space="708"/>
          <w:titlePg/>
          <w:docGrid w:linePitch="360"/>
        </w:sectPr>
      </w:pPr>
    </w:p>
    <w:p w14:paraId="6BB7B4EB" w14:textId="3639D019" w:rsidR="009C6E2A" w:rsidRDefault="00501876" w:rsidP="00501876">
      <w:pPr>
        <w:pStyle w:val="berschrift1"/>
      </w:pPr>
      <w:bookmarkStart w:id="44" w:name="_Toc190970225"/>
      <w:r w:rsidRPr="0008767E">
        <w:lastRenderedPageBreak/>
        <w:t xml:space="preserve">Hospitalisation vom </w:t>
      </w:r>
      <w:r>
        <w:t>14. Februar</w:t>
      </w:r>
      <w:r w:rsidRPr="0008767E">
        <w:t xml:space="preserve"> 2025</w:t>
      </w:r>
      <w:bookmarkEnd w:id="44"/>
      <w:r w:rsidRPr="0008767E">
        <w:t xml:space="preserve"> </w:t>
      </w:r>
    </w:p>
    <w:p w14:paraId="22D74964" w14:textId="77777777" w:rsidR="009C6E2A" w:rsidRPr="009C6E2A" w:rsidRDefault="009C6E2A" w:rsidP="009C6E2A"/>
    <w:p w14:paraId="02C2C32A" w14:textId="27F7C5EC" w:rsidR="00495F61" w:rsidRPr="005C243D" w:rsidRDefault="009C6E2A" w:rsidP="005C243D">
      <w:pPr>
        <w:pStyle w:val="berschrift2"/>
      </w:pPr>
      <w:bookmarkStart w:id="45" w:name="_Toc190970226"/>
      <w:r w:rsidRPr="005C243D">
        <w:t>Unterrichtsplanung der Hospitation vom 14.2.25</w:t>
      </w:r>
      <w:bookmarkEnd w:id="45"/>
    </w:p>
    <w:p w14:paraId="77C02B9C" w14:textId="77777777" w:rsidR="000709DD" w:rsidRDefault="000709DD" w:rsidP="000709DD"/>
    <w:p w14:paraId="2255ECD8" w14:textId="00D74AD1" w:rsidR="000709DD" w:rsidRPr="00A068C9" w:rsidRDefault="000709DD" w:rsidP="00E23624">
      <w:pPr>
        <w:pStyle w:val="Listenabsatz"/>
        <w:numPr>
          <w:ilvl w:val="0"/>
          <w:numId w:val="7"/>
        </w:numPr>
        <w:rPr>
          <w:bCs/>
          <w:szCs w:val="22"/>
        </w:rPr>
      </w:pPr>
      <w:r w:rsidRPr="00A068C9">
        <w:rPr>
          <w:bCs/>
          <w:szCs w:val="22"/>
        </w:rPr>
        <w:t xml:space="preserve">Zeit: </w:t>
      </w:r>
      <w:r w:rsidRPr="00A068C9">
        <w:rPr>
          <w:bCs/>
          <w:szCs w:val="22"/>
        </w:rPr>
        <w:tab/>
      </w:r>
      <w:r w:rsidRPr="00A068C9">
        <w:rPr>
          <w:bCs/>
          <w:szCs w:val="22"/>
        </w:rPr>
        <w:tab/>
      </w:r>
      <w:r w:rsidRPr="00A068C9">
        <w:rPr>
          <w:bCs/>
          <w:szCs w:val="22"/>
        </w:rPr>
        <w:tab/>
        <w:t>1</w:t>
      </w:r>
      <w:r w:rsidR="00EE4ED5" w:rsidRPr="00A068C9">
        <w:rPr>
          <w:bCs/>
          <w:szCs w:val="22"/>
        </w:rPr>
        <w:t>3</w:t>
      </w:r>
      <w:r w:rsidRPr="00A068C9">
        <w:rPr>
          <w:bCs/>
          <w:szCs w:val="22"/>
        </w:rPr>
        <w:t>:00 Uhr bis 1</w:t>
      </w:r>
      <w:r w:rsidR="007B0AA8" w:rsidRPr="00A068C9">
        <w:rPr>
          <w:bCs/>
          <w:szCs w:val="22"/>
        </w:rPr>
        <w:t>5</w:t>
      </w:r>
      <w:r w:rsidRPr="00A068C9">
        <w:rPr>
          <w:bCs/>
          <w:szCs w:val="22"/>
        </w:rPr>
        <w:t>:</w:t>
      </w:r>
      <w:r w:rsidR="007B0AA8" w:rsidRPr="00A068C9">
        <w:rPr>
          <w:bCs/>
          <w:szCs w:val="22"/>
        </w:rPr>
        <w:t>00</w:t>
      </w:r>
      <w:r w:rsidRPr="00A068C9">
        <w:rPr>
          <w:bCs/>
          <w:szCs w:val="22"/>
        </w:rPr>
        <w:t xml:space="preserve"> Uhr.</w:t>
      </w:r>
    </w:p>
    <w:p w14:paraId="556BE6F8" w14:textId="48F6AED9" w:rsidR="000709DD" w:rsidRPr="00A068C9" w:rsidRDefault="000709DD" w:rsidP="00E23624">
      <w:pPr>
        <w:pStyle w:val="Listenabsatz"/>
        <w:numPr>
          <w:ilvl w:val="0"/>
          <w:numId w:val="7"/>
        </w:numPr>
        <w:rPr>
          <w:szCs w:val="22"/>
        </w:rPr>
      </w:pPr>
      <w:r w:rsidRPr="00A068C9">
        <w:rPr>
          <w:szCs w:val="22"/>
        </w:rPr>
        <w:t>Beruf:</w:t>
      </w:r>
      <w:r w:rsidRPr="00A068C9">
        <w:rPr>
          <w:szCs w:val="22"/>
        </w:rPr>
        <w:tab/>
      </w:r>
      <w:r w:rsidRPr="00A068C9">
        <w:rPr>
          <w:szCs w:val="22"/>
        </w:rPr>
        <w:tab/>
      </w:r>
      <w:r w:rsidRPr="00A068C9">
        <w:rPr>
          <w:szCs w:val="22"/>
        </w:rPr>
        <w:tab/>
      </w:r>
      <w:r w:rsidR="007B0AA8" w:rsidRPr="00A068C9">
        <w:rPr>
          <w:szCs w:val="22"/>
        </w:rPr>
        <w:t>Technischer Kauf</w:t>
      </w:r>
      <w:r w:rsidR="006A5F03" w:rsidRPr="00A068C9">
        <w:rPr>
          <w:szCs w:val="22"/>
        </w:rPr>
        <w:t>leute mit eidg. FA</w:t>
      </w:r>
      <w:r w:rsidRPr="00A068C9">
        <w:rPr>
          <w:szCs w:val="22"/>
        </w:rPr>
        <w:t xml:space="preserve"> </w:t>
      </w:r>
    </w:p>
    <w:p w14:paraId="2788A365" w14:textId="10C2A51C" w:rsidR="000709DD" w:rsidRPr="00A068C9" w:rsidRDefault="000709DD" w:rsidP="00E23624">
      <w:pPr>
        <w:pStyle w:val="Listenabsatz"/>
        <w:numPr>
          <w:ilvl w:val="0"/>
          <w:numId w:val="7"/>
        </w:numPr>
        <w:rPr>
          <w:szCs w:val="22"/>
        </w:rPr>
      </w:pPr>
      <w:r w:rsidRPr="00A068C9">
        <w:rPr>
          <w:szCs w:val="22"/>
        </w:rPr>
        <w:t>Studienjahr:</w:t>
      </w:r>
      <w:r w:rsidRPr="00A068C9">
        <w:rPr>
          <w:szCs w:val="22"/>
        </w:rPr>
        <w:tab/>
      </w:r>
      <w:r w:rsidRPr="00A068C9">
        <w:rPr>
          <w:szCs w:val="22"/>
        </w:rPr>
        <w:tab/>
      </w:r>
      <w:r w:rsidR="00F420BE" w:rsidRPr="00A068C9">
        <w:rPr>
          <w:szCs w:val="22"/>
        </w:rPr>
        <w:t>Freitagsklasse 2</w:t>
      </w:r>
      <w:r w:rsidR="00BF51E5" w:rsidRPr="00A068C9">
        <w:rPr>
          <w:szCs w:val="22"/>
        </w:rPr>
        <w:t>4/25</w:t>
      </w:r>
    </w:p>
    <w:p w14:paraId="3FF1115D" w14:textId="77777777" w:rsidR="000709DD" w:rsidRPr="00A068C9" w:rsidRDefault="000709DD" w:rsidP="00E23624">
      <w:pPr>
        <w:pStyle w:val="Listenabsatz"/>
        <w:numPr>
          <w:ilvl w:val="0"/>
          <w:numId w:val="7"/>
        </w:numPr>
        <w:rPr>
          <w:szCs w:val="22"/>
        </w:rPr>
      </w:pPr>
      <w:r w:rsidRPr="00A068C9">
        <w:rPr>
          <w:szCs w:val="22"/>
        </w:rPr>
        <w:t>Total:</w:t>
      </w:r>
      <w:r w:rsidRPr="00A068C9">
        <w:rPr>
          <w:szCs w:val="22"/>
        </w:rPr>
        <w:tab/>
      </w:r>
      <w:r w:rsidRPr="00A068C9">
        <w:rPr>
          <w:szCs w:val="22"/>
        </w:rPr>
        <w:tab/>
      </w:r>
      <w:r w:rsidRPr="00A068C9">
        <w:rPr>
          <w:szCs w:val="22"/>
        </w:rPr>
        <w:tab/>
        <w:t>18 Studierende mit EFZ-Abschluss</w:t>
      </w:r>
    </w:p>
    <w:p w14:paraId="1E33F50E" w14:textId="64506AF1" w:rsidR="000709DD" w:rsidRPr="00A068C9" w:rsidRDefault="000709DD" w:rsidP="00E23624">
      <w:pPr>
        <w:pStyle w:val="Listenabsatz"/>
        <w:numPr>
          <w:ilvl w:val="0"/>
          <w:numId w:val="7"/>
        </w:numPr>
        <w:rPr>
          <w:szCs w:val="22"/>
        </w:rPr>
      </w:pPr>
      <w:r w:rsidRPr="00A068C9">
        <w:rPr>
          <w:szCs w:val="22"/>
        </w:rPr>
        <w:t>Angaben Dozent:</w:t>
      </w:r>
      <w:r w:rsidRPr="00A068C9">
        <w:rPr>
          <w:szCs w:val="22"/>
        </w:rPr>
        <w:tab/>
      </w:r>
      <w:r w:rsidR="004251A3" w:rsidRPr="00A068C9">
        <w:rPr>
          <w:szCs w:val="22"/>
        </w:rPr>
        <w:t>Patrick Krummenacher</w:t>
      </w:r>
      <w:r w:rsidR="00326B0C" w:rsidRPr="00A068C9">
        <w:rPr>
          <w:szCs w:val="22"/>
        </w:rPr>
        <w:t xml:space="preserve"> Lehrgansleiter Hauswart/in eidg. FA</w:t>
      </w:r>
      <w:r w:rsidRPr="00A068C9">
        <w:rPr>
          <w:szCs w:val="22"/>
        </w:rPr>
        <w:t xml:space="preserve"> </w:t>
      </w:r>
    </w:p>
    <w:p w14:paraId="4A4CCC83" w14:textId="6D5C4EC7" w:rsidR="000709DD" w:rsidRPr="00A068C9" w:rsidRDefault="000709DD" w:rsidP="00E23624">
      <w:pPr>
        <w:pStyle w:val="Listenabsatz"/>
        <w:numPr>
          <w:ilvl w:val="0"/>
          <w:numId w:val="7"/>
        </w:numPr>
        <w:rPr>
          <w:szCs w:val="22"/>
        </w:rPr>
      </w:pPr>
      <w:r w:rsidRPr="00A068C9">
        <w:rPr>
          <w:szCs w:val="22"/>
        </w:rPr>
        <w:t>Mail:</w:t>
      </w:r>
      <w:r w:rsidRPr="00A068C9">
        <w:rPr>
          <w:szCs w:val="22"/>
        </w:rPr>
        <w:tab/>
      </w:r>
      <w:r w:rsidRPr="00A068C9">
        <w:rPr>
          <w:szCs w:val="22"/>
        </w:rPr>
        <w:tab/>
      </w:r>
      <w:r w:rsidRPr="00A068C9">
        <w:rPr>
          <w:szCs w:val="22"/>
        </w:rPr>
        <w:tab/>
      </w:r>
      <w:hyperlink r:id="rId40" w:history="1">
        <w:r w:rsidR="0097695E" w:rsidRPr="00A068C9">
          <w:rPr>
            <w:rStyle w:val="Hyperlink"/>
            <w:szCs w:val="22"/>
          </w:rPr>
          <w:t>patrick.krummenacher@sluz.ch</w:t>
        </w:r>
      </w:hyperlink>
    </w:p>
    <w:p w14:paraId="1D37BB8A" w14:textId="77777777" w:rsidR="0097695E" w:rsidRDefault="0097695E" w:rsidP="0097695E"/>
    <w:p w14:paraId="3C0AEF0F" w14:textId="0A81F402" w:rsidR="0097695E" w:rsidRPr="004041F4" w:rsidRDefault="0097695E" w:rsidP="0097695E">
      <w:r w:rsidRPr="007D0CD8">
        <w:rPr>
          <w:noProof/>
        </w:rPr>
        <w:drawing>
          <wp:inline distT="0" distB="0" distL="0" distR="0" wp14:anchorId="367AB73C" wp14:editId="024A8B63">
            <wp:extent cx="6119495" cy="3322320"/>
            <wp:effectExtent l="0" t="0" r="0" b="0"/>
            <wp:docPr id="7630178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1788" name="Grafik 1" descr="Ein Bild, das Text, Screenshot, Schrift, Zahl enthält.&#10;&#10;Automatisch generierte Beschreibung"/>
                    <pic:cNvPicPr/>
                  </pic:nvPicPr>
                  <pic:blipFill>
                    <a:blip r:embed="rId41"/>
                    <a:stretch>
                      <a:fillRect/>
                    </a:stretch>
                  </pic:blipFill>
                  <pic:spPr>
                    <a:xfrm>
                      <a:off x="0" y="0"/>
                      <a:ext cx="6119495" cy="3322320"/>
                    </a:xfrm>
                    <a:prstGeom prst="rect">
                      <a:avLst/>
                    </a:prstGeom>
                  </pic:spPr>
                </pic:pic>
              </a:graphicData>
            </a:graphic>
          </wp:inline>
        </w:drawing>
      </w:r>
    </w:p>
    <w:p w14:paraId="7F4EA0CB" w14:textId="77777777" w:rsidR="000709DD" w:rsidRDefault="000709DD" w:rsidP="000709DD">
      <w:pPr>
        <w:rPr>
          <w:b/>
          <w:bCs/>
        </w:rPr>
      </w:pPr>
    </w:p>
    <w:p w14:paraId="067B7879" w14:textId="77777777" w:rsidR="000709DD" w:rsidRPr="00827C90" w:rsidRDefault="000709DD" w:rsidP="000709DD">
      <w:pPr>
        <w:pStyle w:val="berschrift2"/>
      </w:pPr>
      <w:bookmarkStart w:id="46" w:name="_Toc190970227"/>
      <w:r w:rsidRPr="00827C90">
        <w:t>Beobachtungspunkte</w:t>
      </w:r>
      <w:bookmarkEnd w:id="46"/>
    </w:p>
    <w:p w14:paraId="49C95CA6" w14:textId="77777777" w:rsidR="000709DD" w:rsidRPr="00827C90" w:rsidRDefault="000709DD" w:rsidP="000709DD">
      <w:pPr>
        <w:rPr>
          <w:lang w:val="de-DE"/>
        </w:rPr>
      </w:pPr>
      <w:r w:rsidRPr="00827C90">
        <w:rPr>
          <w:lang w:val="de-DE"/>
        </w:rPr>
        <w:t> </w:t>
      </w:r>
    </w:p>
    <w:p w14:paraId="06E330CE" w14:textId="77777777" w:rsidR="00DD57B4" w:rsidRDefault="00BE67AF" w:rsidP="00AD751A">
      <w:pPr>
        <w:rPr>
          <w:b/>
          <w:bCs/>
        </w:rPr>
      </w:pPr>
      <w:r w:rsidRPr="00A52DFE">
        <w:rPr>
          <w:b/>
          <w:bCs/>
        </w:rPr>
        <w:t>Beobachtungspunkt 1:</w:t>
      </w:r>
    </w:p>
    <w:p w14:paraId="31F6F6A7" w14:textId="28595A1F" w:rsidR="00BE67AF" w:rsidRPr="00A52DFE" w:rsidRDefault="00BE67AF" w:rsidP="00AD751A">
      <w:pPr>
        <w:rPr>
          <w:b/>
          <w:bCs/>
        </w:rPr>
      </w:pPr>
      <w:r w:rsidRPr="00A52DFE">
        <w:rPr>
          <w:b/>
          <w:bCs/>
        </w:rPr>
        <w:t xml:space="preserve"> </w:t>
      </w:r>
    </w:p>
    <w:p w14:paraId="3E122176" w14:textId="77F8900A" w:rsidR="00355FF5" w:rsidRPr="00A068C9" w:rsidRDefault="00BE67AF" w:rsidP="000709DD">
      <w:pPr>
        <w:rPr>
          <w:szCs w:val="22"/>
        </w:rPr>
      </w:pPr>
      <w:r w:rsidRPr="00A068C9">
        <w:rPr>
          <w:szCs w:val="22"/>
        </w:rPr>
        <w:t xml:space="preserve">Ist das </w:t>
      </w:r>
      <w:r w:rsidR="0082096A" w:rsidRPr="00A068C9">
        <w:rPr>
          <w:szCs w:val="22"/>
        </w:rPr>
        <w:t>Führungsverhalten klar und konsequent vor</w:t>
      </w:r>
      <w:r w:rsidRPr="00A068C9">
        <w:rPr>
          <w:szCs w:val="22"/>
        </w:rPr>
        <w:t>g</w:t>
      </w:r>
      <w:r w:rsidR="0082096A" w:rsidRPr="00A068C9">
        <w:rPr>
          <w:szCs w:val="22"/>
        </w:rPr>
        <w:t>e</w:t>
      </w:r>
      <w:r w:rsidRPr="00A068C9">
        <w:rPr>
          <w:szCs w:val="22"/>
        </w:rPr>
        <w:t>le</w:t>
      </w:r>
      <w:r w:rsidR="0082096A" w:rsidRPr="00A068C9">
        <w:rPr>
          <w:szCs w:val="22"/>
        </w:rPr>
        <w:t>b</w:t>
      </w:r>
      <w:r w:rsidRPr="00A068C9">
        <w:rPr>
          <w:szCs w:val="22"/>
        </w:rPr>
        <w:t>t</w:t>
      </w:r>
      <w:r w:rsidR="00B5475C" w:rsidRPr="00A068C9">
        <w:rPr>
          <w:szCs w:val="22"/>
        </w:rPr>
        <w:t>.</w:t>
      </w:r>
    </w:p>
    <w:p w14:paraId="4D38EADE" w14:textId="77777777" w:rsidR="00210D9B" w:rsidRDefault="00210D9B" w:rsidP="000709DD"/>
    <w:p w14:paraId="3F9498DD" w14:textId="77777777" w:rsidR="00334684" w:rsidRDefault="00355FF5" w:rsidP="00A52DFE">
      <w:pPr>
        <w:rPr>
          <w:b/>
          <w:bCs/>
        </w:rPr>
      </w:pPr>
      <w:r w:rsidRPr="00A52DFE">
        <w:rPr>
          <w:b/>
          <w:bCs/>
        </w:rPr>
        <w:t>Begrün</w:t>
      </w:r>
      <w:r w:rsidR="00334684" w:rsidRPr="00A52DFE">
        <w:rPr>
          <w:b/>
          <w:bCs/>
        </w:rPr>
        <w:t>dung</w:t>
      </w:r>
      <w:r w:rsidRPr="00A52DFE">
        <w:rPr>
          <w:b/>
          <w:bCs/>
        </w:rPr>
        <w:t>:</w:t>
      </w:r>
    </w:p>
    <w:p w14:paraId="64C2A4B9" w14:textId="77777777" w:rsidR="00DD57B4" w:rsidRPr="00A52DFE" w:rsidRDefault="00DD57B4" w:rsidP="00A52DFE">
      <w:pPr>
        <w:rPr>
          <w:b/>
          <w:bCs/>
        </w:rPr>
      </w:pPr>
    </w:p>
    <w:p w14:paraId="28B0855A" w14:textId="66B6FC13" w:rsidR="00A273AD" w:rsidRPr="00A068C9" w:rsidRDefault="006E71C3" w:rsidP="000709DD">
      <w:pPr>
        <w:rPr>
          <w:szCs w:val="22"/>
        </w:rPr>
      </w:pPr>
      <w:r w:rsidRPr="00A068C9">
        <w:rPr>
          <w:szCs w:val="22"/>
        </w:rPr>
        <w:t>In meinem Unterricht</w:t>
      </w:r>
      <w:r w:rsidR="00A273AD" w:rsidRPr="00A068C9">
        <w:rPr>
          <w:szCs w:val="22"/>
        </w:rPr>
        <w:t xml:space="preserve"> </w:t>
      </w:r>
      <w:r w:rsidR="009F1907" w:rsidRPr="00A068C9">
        <w:rPr>
          <w:szCs w:val="22"/>
        </w:rPr>
        <w:t xml:space="preserve">möchte ich dies noch klarer in den Unterricht einbinden. Es gibt immer wieder </w:t>
      </w:r>
      <w:r w:rsidRPr="00A068C9">
        <w:rPr>
          <w:szCs w:val="22"/>
        </w:rPr>
        <w:t>Diskussionen</w:t>
      </w:r>
      <w:r w:rsidR="009F1907" w:rsidRPr="00A068C9">
        <w:rPr>
          <w:szCs w:val="22"/>
        </w:rPr>
        <w:t xml:space="preserve"> zu den </w:t>
      </w:r>
      <w:r w:rsidR="009F089A" w:rsidRPr="00A068C9">
        <w:rPr>
          <w:szCs w:val="22"/>
        </w:rPr>
        <w:t xml:space="preserve">Zielen und Zwischenfragen zu </w:t>
      </w:r>
      <w:r w:rsidRPr="00A068C9">
        <w:rPr>
          <w:szCs w:val="22"/>
        </w:rPr>
        <w:t>Konsequenzen</w:t>
      </w:r>
      <w:r w:rsidR="009F089A" w:rsidRPr="00A068C9">
        <w:rPr>
          <w:szCs w:val="22"/>
        </w:rPr>
        <w:t xml:space="preserve"> an der eidgenös</w:t>
      </w:r>
      <w:r w:rsidRPr="00A068C9">
        <w:rPr>
          <w:szCs w:val="22"/>
        </w:rPr>
        <w:t>sischen Abschlussprüfung.</w:t>
      </w:r>
    </w:p>
    <w:p w14:paraId="6A5A9DF5" w14:textId="77777777" w:rsidR="00334684" w:rsidRPr="00A068C9" w:rsidRDefault="001B5E36" w:rsidP="000709DD">
      <w:pPr>
        <w:rPr>
          <w:szCs w:val="22"/>
        </w:rPr>
      </w:pPr>
      <w:r w:rsidRPr="00A068C9">
        <w:rPr>
          <w:szCs w:val="22"/>
        </w:rPr>
        <w:t xml:space="preserve">Wie kommt der Dozent zu seinem Ziel. </w:t>
      </w:r>
    </w:p>
    <w:p w14:paraId="3C330D8E" w14:textId="56B1496C" w:rsidR="00355FF5" w:rsidRPr="00A068C9" w:rsidRDefault="008A013C" w:rsidP="000709DD">
      <w:pPr>
        <w:rPr>
          <w:szCs w:val="22"/>
        </w:rPr>
      </w:pPr>
      <w:r w:rsidRPr="00A068C9">
        <w:rPr>
          <w:szCs w:val="22"/>
        </w:rPr>
        <w:t xml:space="preserve">Wird in Konfliktsituationen transparent </w:t>
      </w:r>
      <w:r w:rsidR="00334684" w:rsidRPr="00A068C9">
        <w:rPr>
          <w:szCs w:val="22"/>
        </w:rPr>
        <w:t xml:space="preserve">und konsequent gehandelt. </w:t>
      </w:r>
    </w:p>
    <w:p w14:paraId="0FE8DE61" w14:textId="77777777" w:rsidR="00B5475C" w:rsidRDefault="00B5475C" w:rsidP="000709DD"/>
    <w:p w14:paraId="6AAAC55A" w14:textId="2B13A13E" w:rsidR="00E73C7B" w:rsidRDefault="00F42683" w:rsidP="00A52DFE">
      <w:pPr>
        <w:rPr>
          <w:b/>
          <w:bCs/>
        </w:rPr>
      </w:pPr>
      <w:r w:rsidRPr="00A52DFE">
        <w:rPr>
          <w:b/>
          <w:bCs/>
        </w:rPr>
        <w:t>Beobachtungen</w:t>
      </w:r>
      <w:r w:rsidR="008F7009" w:rsidRPr="00A52DFE">
        <w:rPr>
          <w:b/>
          <w:bCs/>
        </w:rPr>
        <w:t xml:space="preserve"> im Unt</w:t>
      </w:r>
      <w:r w:rsidR="007B72C5" w:rsidRPr="00A52DFE">
        <w:rPr>
          <w:b/>
          <w:bCs/>
        </w:rPr>
        <w:t>erricht</w:t>
      </w:r>
      <w:r w:rsidRPr="00A52DFE">
        <w:rPr>
          <w:b/>
          <w:bCs/>
        </w:rPr>
        <w:t xml:space="preserve"> zum </w:t>
      </w:r>
      <w:r w:rsidR="00B973FC" w:rsidRPr="00A52DFE">
        <w:rPr>
          <w:b/>
          <w:bCs/>
        </w:rPr>
        <w:t xml:space="preserve">Führungsverhalten </w:t>
      </w:r>
      <w:r w:rsidR="007B72C5" w:rsidRPr="00A52DFE">
        <w:rPr>
          <w:b/>
          <w:bCs/>
        </w:rPr>
        <w:t>zu Punk</w:t>
      </w:r>
      <w:r w:rsidR="00B973FC" w:rsidRPr="00A52DFE">
        <w:rPr>
          <w:b/>
          <w:bCs/>
        </w:rPr>
        <w:t xml:space="preserve"> 1.</w:t>
      </w:r>
    </w:p>
    <w:p w14:paraId="2E4D7D73" w14:textId="77777777" w:rsidR="00DD57B4" w:rsidRPr="00A52DFE" w:rsidRDefault="00DD57B4" w:rsidP="00A52DFE">
      <w:pPr>
        <w:rPr>
          <w:b/>
          <w:bCs/>
        </w:rPr>
      </w:pPr>
    </w:p>
    <w:p w14:paraId="1D5B193A" w14:textId="2B242354" w:rsidR="00FE5CA3" w:rsidRDefault="00787343" w:rsidP="000709DD">
      <w:pPr>
        <w:rPr>
          <w:szCs w:val="22"/>
        </w:rPr>
      </w:pPr>
      <w:r w:rsidRPr="00A068C9">
        <w:rPr>
          <w:szCs w:val="22"/>
        </w:rPr>
        <w:t>Patrick hat eine klare Präsenz im Unterricht</w:t>
      </w:r>
      <w:r w:rsidR="00837F78" w:rsidRPr="00A068C9">
        <w:rPr>
          <w:szCs w:val="22"/>
        </w:rPr>
        <w:t xml:space="preserve">. Er fordert die Aufmerksamkeit nach der Pause ein. </w:t>
      </w:r>
      <w:r w:rsidR="00E63334" w:rsidRPr="00A068C9">
        <w:rPr>
          <w:szCs w:val="22"/>
        </w:rPr>
        <w:t xml:space="preserve">Er verfolgt eine klare Linie im Unterricht und </w:t>
      </w:r>
      <w:r w:rsidR="006C1F31" w:rsidRPr="00A068C9">
        <w:rPr>
          <w:szCs w:val="22"/>
        </w:rPr>
        <w:t>hat einen eher Partizipativen Führungsstiel gegenüber den Studierenden.</w:t>
      </w:r>
      <w:r w:rsidR="00BE0871" w:rsidRPr="00A068C9">
        <w:rPr>
          <w:szCs w:val="22"/>
        </w:rPr>
        <w:t xml:space="preserve"> </w:t>
      </w:r>
      <w:r w:rsidR="00315CFA" w:rsidRPr="00A068C9">
        <w:rPr>
          <w:szCs w:val="22"/>
        </w:rPr>
        <w:t xml:space="preserve">Sein Führungsstyl wird von Ihm klar vorgelebt. </w:t>
      </w:r>
      <w:r w:rsidR="00BE0871" w:rsidRPr="00A068C9">
        <w:rPr>
          <w:szCs w:val="22"/>
        </w:rPr>
        <w:t xml:space="preserve">Zeiten </w:t>
      </w:r>
      <w:r w:rsidR="001159D5" w:rsidRPr="00A068C9">
        <w:rPr>
          <w:szCs w:val="22"/>
        </w:rPr>
        <w:t>müssen eingehalten</w:t>
      </w:r>
      <w:r w:rsidR="00015AFB" w:rsidRPr="00A068C9">
        <w:rPr>
          <w:szCs w:val="22"/>
        </w:rPr>
        <w:t xml:space="preserve"> werden</w:t>
      </w:r>
      <w:r w:rsidR="00034A4C" w:rsidRPr="00A068C9">
        <w:rPr>
          <w:szCs w:val="22"/>
        </w:rPr>
        <w:t xml:space="preserve">. Wenn andere Sprechen </w:t>
      </w:r>
      <w:r w:rsidR="003E23DD" w:rsidRPr="00A068C9">
        <w:rPr>
          <w:szCs w:val="22"/>
        </w:rPr>
        <w:t>hört Patrick aufmerksam zu.</w:t>
      </w:r>
      <w:r w:rsidR="00C1528A" w:rsidRPr="00A068C9">
        <w:rPr>
          <w:szCs w:val="22"/>
        </w:rPr>
        <w:t xml:space="preserve"> Er gibt klare </w:t>
      </w:r>
      <w:r w:rsidR="00075505" w:rsidRPr="00A068C9">
        <w:rPr>
          <w:szCs w:val="22"/>
        </w:rPr>
        <w:t>Tipps</w:t>
      </w:r>
      <w:r w:rsidR="00C1528A" w:rsidRPr="00A068C9">
        <w:rPr>
          <w:szCs w:val="22"/>
        </w:rPr>
        <w:t xml:space="preserve"> und vertritt die eigenen Werte </w:t>
      </w:r>
      <w:r w:rsidR="00075505" w:rsidRPr="00A068C9">
        <w:rPr>
          <w:szCs w:val="22"/>
        </w:rPr>
        <w:t xml:space="preserve">konsequent.  </w:t>
      </w:r>
    </w:p>
    <w:p w14:paraId="246C15C0" w14:textId="77777777" w:rsidR="00FE5CA3" w:rsidRDefault="00FE5CA3">
      <w:pPr>
        <w:rPr>
          <w:szCs w:val="22"/>
        </w:rPr>
      </w:pPr>
      <w:r>
        <w:rPr>
          <w:szCs w:val="22"/>
        </w:rPr>
        <w:br w:type="page"/>
      </w:r>
    </w:p>
    <w:p w14:paraId="65069DD3" w14:textId="0C8424A4" w:rsidR="00334684" w:rsidRDefault="00334684" w:rsidP="00A52DFE">
      <w:pPr>
        <w:rPr>
          <w:b/>
          <w:bCs/>
        </w:rPr>
      </w:pPr>
      <w:r w:rsidRPr="00A52DFE">
        <w:rPr>
          <w:b/>
          <w:bCs/>
        </w:rPr>
        <w:lastRenderedPageBreak/>
        <w:t>Beobachtungspunkt 2:</w:t>
      </w:r>
    </w:p>
    <w:p w14:paraId="3E16F32B" w14:textId="77777777" w:rsidR="00DD57B4" w:rsidRPr="00A52DFE" w:rsidRDefault="00DD57B4" w:rsidP="00A52DFE">
      <w:pPr>
        <w:rPr>
          <w:b/>
          <w:bCs/>
        </w:rPr>
      </w:pPr>
    </w:p>
    <w:p w14:paraId="55B9E2FA" w14:textId="77777777" w:rsidR="004B6635" w:rsidRPr="00A068C9" w:rsidRDefault="004B6635" w:rsidP="004B6635">
      <w:pPr>
        <w:rPr>
          <w:szCs w:val="22"/>
        </w:rPr>
      </w:pPr>
      <w:r w:rsidRPr="00A068C9">
        <w:rPr>
          <w:szCs w:val="22"/>
        </w:rPr>
        <w:t>Arbeitsaufträge klar formulieren.</w:t>
      </w:r>
    </w:p>
    <w:p w14:paraId="1121FD70" w14:textId="77777777" w:rsidR="00210D9B" w:rsidRPr="00827C90" w:rsidRDefault="00210D9B" w:rsidP="004B6635"/>
    <w:p w14:paraId="2E61B4A6" w14:textId="77777777" w:rsidR="0027425F" w:rsidRDefault="0027425F" w:rsidP="00A52DFE">
      <w:pPr>
        <w:rPr>
          <w:b/>
          <w:bCs/>
        </w:rPr>
      </w:pPr>
      <w:r w:rsidRPr="00A52DFE">
        <w:rPr>
          <w:b/>
          <w:bCs/>
        </w:rPr>
        <w:t xml:space="preserve">Begründung: </w:t>
      </w:r>
    </w:p>
    <w:p w14:paraId="4AF3DE74" w14:textId="77777777" w:rsidR="00DD57B4" w:rsidRPr="00A52DFE" w:rsidRDefault="00DD57B4" w:rsidP="00A52DFE">
      <w:pPr>
        <w:rPr>
          <w:b/>
          <w:bCs/>
        </w:rPr>
      </w:pPr>
    </w:p>
    <w:p w14:paraId="57456ABC" w14:textId="70E344BF" w:rsidR="004B6635" w:rsidRPr="00A068C9" w:rsidRDefault="002736A9" w:rsidP="004B6635">
      <w:pPr>
        <w:rPr>
          <w:szCs w:val="22"/>
        </w:rPr>
      </w:pPr>
      <w:r w:rsidRPr="00A068C9">
        <w:rPr>
          <w:szCs w:val="22"/>
        </w:rPr>
        <w:t xml:space="preserve">Hier habe ich noch Luft nach oben. </w:t>
      </w:r>
      <w:r w:rsidR="006D0AA3" w:rsidRPr="00A068C9">
        <w:rPr>
          <w:szCs w:val="22"/>
        </w:rPr>
        <w:t xml:space="preserve">Arbeitsaufträge führen immer wieder zu Diskussionen und Unklarheiten. </w:t>
      </w:r>
      <w:r w:rsidR="004B6635" w:rsidRPr="00A068C9">
        <w:rPr>
          <w:szCs w:val="22"/>
        </w:rPr>
        <w:t>Ha</w:t>
      </w:r>
      <w:r w:rsidR="0027425F" w:rsidRPr="00A068C9">
        <w:rPr>
          <w:szCs w:val="22"/>
        </w:rPr>
        <w:t>t</w:t>
      </w:r>
      <w:r w:rsidR="004B6635" w:rsidRPr="00A068C9">
        <w:rPr>
          <w:szCs w:val="22"/>
        </w:rPr>
        <w:t xml:space="preserve"> </w:t>
      </w:r>
      <w:r w:rsidR="0027425F" w:rsidRPr="00A068C9">
        <w:rPr>
          <w:szCs w:val="22"/>
        </w:rPr>
        <w:t>er</w:t>
      </w:r>
      <w:r w:rsidR="004B6635" w:rsidRPr="00A068C9">
        <w:rPr>
          <w:szCs w:val="22"/>
        </w:rPr>
        <w:t xml:space="preserve"> alles, was ein Auftrag braucht, richtig gemacht. Sind die Ziele klar formuliert und bei den Studierenden auch angekommen. Ist die Zeitvorgabe genügend und wird diese auch eingehalten. </w:t>
      </w:r>
    </w:p>
    <w:p w14:paraId="6CE645C4" w14:textId="77777777" w:rsidR="00B35F0C" w:rsidRDefault="00B35F0C" w:rsidP="004B6635"/>
    <w:p w14:paraId="1FA8033C" w14:textId="2489D10B" w:rsidR="00944DF5" w:rsidRDefault="00F42683" w:rsidP="00A52DFE">
      <w:pPr>
        <w:rPr>
          <w:b/>
          <w:bCs/>
        </w:rPr>
      </w:pPr>
      <w:r w:rsidRPr="00A52DFE">
        <w:rPr>
          <w:b/>
          <w:bCs/>
        </w:rPr>
        <w:t>Beobachtungen</w:t>
      </w:r>
      <w:r w:rsidR="007B72C5" w:rsidRPr="00A52DFE">
        <w:rPr>
          <w:b/>
          <w:bCs/>
        </w:rPr>
        <w:t xml:space="preserve"> im Unterricht</w:t>
      </w:r>
      <w:r w:rsidRPr="00A52DFE">
        <w:rPr>
          <w:b/>
          <w:bCs/>
        </w:rPr>
        <w:t xml:space="preserve"> zum </w:t>
      </w:r>
      <w:r w:rsidR="00E73C7B" w:rsidRPr="00A52DFE">
        <w:rPr>
          <w:b/>
          <w:bCs/>
        </w:rPr>
        <w:t xml:space="preserve">Auftrag zu </w:t>
      </w:r>
      <w:r w:rsidR="00495F61" w:rsidRPr="00A52DFE">
        <w:rPr>
          <w:b/>
          <w:bCs/>
        </w:rPr>
        <w:t>P</w:t>
      </w:r>
      <w:r w:rsidR="00D84F45" w:rsidRPr="00A52DFE">
        <w:rPr>
          <w:b/>
          <w:bCs/>
        </w:rPr>
        <w:t>unkt 2:</w:t>
      </w:r>
    </w:p>
    <w:p w14:paraId="7B5D08AD" w14:textId="77777777" w:rsidR="00DD57B4" w:rsidRPr="00A52DFE" w:rsidRDefault="00DD57B4" w:rsidP="00A52DFE">
      <w:pPr>
        <w:rPr>
          <w:b/>
          <w:bCs/>
        </w:rPr>
      </w:pPr>
    </w:p>
    <w:p w14:paraId="3758EA2F" w14:textId="7F9E407D" w:rsidR="00B935E9" w:rsidRPr="00793F8F" w:rsidRDefault="000B36F6" w:rsidP="00ED789E">
      <w:pPr>
        <w:rPr>
          <w:szCs w:val="22"/>
        </w:rPr>
      </w:pPr>
      <w:r w:rsidRPr="00793F8F">
        <w:rPr>
          <w:szCs w:val="22"/>
        </w:rPr>
        <w:t xml:space="preserve">Ein Auftrag für die Gruppenarbeit </w:t>
      </w:r>
      <w:r w:rsidR="008A2FCB" w:rsidRPr="00793F8F">
        <w:rPr>
          <w:szCs w:val="22"/>
        </w:rPr>
        <w:t xml:space="preserve">hat Patrick </w:t>
      </w:r>
      <w:r w:rsidRPr="00793F8F">
        <w:rPr>
          <w:szCs w:val="22"/>
        </w:rPr>
        <w:t xml:space="preserve">mündlich vergeben und via OneNote </w:t>
      </w:r>
      <w:r w:rsidR="005D01C7" w:rsidRPr="00793F8F">
        <w:rPr>
          <w:szCs w:val="22"/>
        </w:rPr>
        <w:t>zur Bearbeitung freigegeben. Der Auftrag wird von einem Studierenden mündlich wiederholt</w:t>
      </w:r>
      <w:r w:rsidR="00AB4817" w:rsidRPr="00793F8F">
        <w:rPr>
          <w:szCs w:val="22"/>
        </w:rPr>
        <w:t xml:space="preserve">. Die Zeit ist klar definiert, die </w:t>
      </w:r>
      <w:r w:rsidR="00693809" w:rsidRPr="00793F8F">
        <w:rPr>
          <w:szCs w:val="22"/>
        </w:rPr>
        <w:t>M</w:t>
      </w:r>
      <w:r w:rsidR="00AB4817" w:rsidRPr="00793F8F">
        <w:rPr>
          <w:szCs w:val="22"/>
        </w:rPr>
        <w:t>öglichkeiten der</w:t>
      </w:r>
      <w:r w:rsidR="00693809" w:rsidRPr="00793F8F">
        <w:rPr>
          <w:szCs w:val="22"/>
        </w:rPr>
        <w:t xml:space="preserve"> Präsentation ebenfalls. Das </w:t>
      </w:r>
      <w:r w:rsidR="00ED789E" w:rsidRPr="00793F8F">
        <w:rPr>
          <w:szCs w:val="22"/>
        </w:rPr>
        <w:t>Ziel des Auftrages ist klar</w:t>
      </w:r>
      <w:r w:rsidR="00944DF5" w:rsidRPr="00793F8F">
        <w:rPr>
          <w:szCs w:val="22"/>
        </w:rPr>
        <w:t xml:space="preserve">. Wertvorstellungen im Unternehmensleitbild. </w:t>
      </w:r>
      <w:r w:rsidR="005C31F4" w:rsidRPr="00793F8F">
        <w:rPr>
          <w:szCs w:val="22"/>
        </w:rPr>
        <w:t>Während der Gruppenarbeit steht Patrick den Studierenden eher als Co</w:t>
      </w:r>
      <w:r w:rsidR="000C1EB1" w:rsidRPr="00793F8F">
        <w:rPr>
          <w:szCs w:val="22"/>
        </w:rPr>
        <w:t>ach</w:t>
      </w:r>
      <w:r w:rsidR="00674CED" w:rsidRPr="00793F8F">
        <w:rPr>
          <w:szCs w:val="22"/>
        </w:rPr>
        <w:t xml:space="preserve"> zur Verfügung und sucht aktiv das Gespräch. </w:t>
      </w:r>
    </w:p>
    <w:p w14:paraId="4C60CD5F" w14:textId="77777777" w:rsidR="00B30761" w:rsidRDefault="00B30761" w:rsidP="00ED789E"/>
    <w:p w14:paraId="3FCEED51" w14:textId="155F64A1" w:rsidR="00ED129C" w:rsidRDefault="009030B5" w:rsidP="00A52DFE">
      <w:pPr>
        <w:rPr>
          <w:b/>
          <w:bCs/>
        </w:rPr>
      </w:pPr>
      <w:r w:rsidRPr="00A52DFE">
        <w:rPr>
          <w:b/>
          <w:bCs/>
        </w:rPr>
        <w:t>Output</w:t>
      </w:r>
      <w:r w:rsidR="006B41C0" w:rsidRPr="00A52DFE">
        <w:rPr>
          <w:b/>
          <w:bCs/>
        </w:rPr>
        <w:t xml:space="preserve"> der Gruppenarbeit</w:t>
      </w:r>
      <w:r w:rsidRPr="00A52DFE">
        <w:rPr>
          <w:b/>
          <w:bCs/>
        </w:rPr>
        <w:t>:</w:t>
      </w:r>
    </w:p>
    <w:p w14:paraId="4100F4BB" w14:textId="77777777" w:rsidR="00DD57B4" w:rsidRPr="00A52DFE" w:rsidRDefault="00DD57B4" w:rsidP="00A52DFE">
      <w:pPr>
        <w:rPr>
          <w:b/>
          <w:bCs/>
        </w:rPr>
      </w:pPr>
    </w:p>
    <w:p w14:paraId="3972C24D" w14:textId="2207CD95" w:rsidR="00332A43" w:rsidRPr="00793F8F" w:rsidRDefault="00332A43" w:rsidP="00ED789E">
      <w:pPr>
        <w:rPr>
          <w:szCs w:val="22"/>
        </w:rPr>
      </w:pPr>
      <w:r w:rsidRPr="00793F8F">
        <w:rPr>
          <w:szCs w:val="22"/>
        </w:rPr>
        <w:t xml:space="preserve">Die Studierenden tragen Ihre Ergebnisse </w:t>
      </w:r>
      <w:r w:rsidR="002C55B3" w:rsidRPr="00793F8F">
        <w:rPr>
          <w:szCs w:val="22"/>
        </w:rPr>
        <w:t xml:space="preserve">zum Thema </w:t>
      </w:r>
      <w:r w:rsidR="00B74240" w:rsidRPr="00793F8F">
        <w:rPr>
          <w:szCs w:val="22"/>
        </w:rPr>
        <w:t>Leitbild-</w:t>
      </w:r>
      <w:r w:rsidR="002C55B3" w:rsidRPr="00793F8F">
        <w:rPr>
          <w:szCs w:val="22"/>
        </w:rPr>
        <w:t xml:space="preserve">Werte im Unternehmen </w:t>
      </w:r>
      <w:r w:rsidRPr="00793F8F">
        <w:rPr>
          <w:szCs w:val="22"/>
        </w:rPr>
        <w:t>der Klasse vor</w:t>
      </w:r>
      <w:r w:rsidR="002C55B3" w:rsidRPr="00793F8F">
        <w:rPr>
          <w:szCs w:val="22"/>
        </w:rPr>
        <w:t xml:space="preserve"> und Begründen diese</w:t>
      </w:r>
      <w:r w:rsidR="00DE495B" w:rsidRPr="00793F8F">
        <w:rPr>
          <w:szCs w:val="22"/>
        </w:rPr>
        <w:t xml:space="preserve"> auch</w:t>
      </w:r>
      <w:r w:rsidR="001C331C" w:rsidRPr="00793F8F">
        <w:rPr>
          <w:szCs w:val="22"/>
        </w:rPr>
        <w:t xml:space="preserve">. </w:t>
      </w:r>
      <w:r w:rsidR="00F313D1" w:rsidRPr="00793F8F">
        <w:rPr>
          <w:szCs w:val="22"/>
        </w:rPr>
        <w:t xml:space="preserve">Patrick </w:t>
      </w:r>
      <w:r w:rsidR="006C105F" w:rsidRPr="00793F8F">
        <w:rPr>
          <w:szCs w:val="22"/>
        </w:rPr>
        <w:t>hinterfrag kritisch die einzelnen Leitbilder</w:t>
      </w:r>
      <w:r w:rsidR="00B30761" w:rsidRPr="00793F8F">
        <w:rPr>
          <w:szCs w:val="22"/>
        </w:rPr>
        <w:t xml:space="preserve"> und gibt Inputs an die Klasse weiter. </w:t>
      </w:r>
      <w:r w:rsidR="00FD043B" w:rsidRPr="00793F8F">
        <w:rPr>
          <w:szCs w:val="22"/>
        </w:rPr>
        <w:t>Lob und Tadel führen zu</w:t>
      </w:r>
      <w:r w:rsidR="00A560EB" w:rsidRPr="00793F8F">
        <w:rPr>
          <w:szCs w:val="22"/>
        </w:rPr>
        <w:t xml:space="preserve"> </w:t>
      </w:r>
      <w:r w:rsidR="00747F60" w:rsidRPr="00793F8F">
        <w:rPr>
          <w:szCs w:val="22"/>
        </w:rPr>
        <w:t>angeregten Diskussionen</w:t>
      </w:r>
      <w:r w:rsidR="00A560EB" w:rsidRPr="00793F8F">
        <w:rPr>
          <w:szCs w:val="22"/>
        </w:rPr>
        <w:t xml:space="preserve"> in der Klasse</w:t>
      </w:r>
      <w:r w:rsidR="000A20D1" w:rsidRPr="00793F8F">
        <w:rPr>
          <w:szCs w:val="22"/>
        </w:rPr>
        <w:t xml:space="preserve">. </w:t>
      </w:r>
      <w:r w:rsidR="00613A98" w:rsidRPr="00793F8F">
        <w:rPr>
          <w:szCs w:val="22"/>
        </w:rPr>
        <w:t>Aufmerksames zuhören der Studierenden und Fragestellungen</w:t>
      </w:r>
      <w:r w:rsidR="00771200" w:rsidRPr="00793F8F">
        <w:rPr>
          <w:szCs w:val="22"/>
        </w:rPr>
        <w:t xml:space="preserve"> nach der Präsentation </w:t>
      </w:r>
      <w:r w:rsidR="008E7FB0" w:rsidRPr="00793F8F">
        <w:rPr>
          <w:szCs w:val="22"/>
        </w:rPr>
        <w:t xml:space="preserve">sind Zielführend </w:t>
      </w:r>
      <w:r w:rsidR="00A2229C" w:rsidRPr="00793F8F">
        <w:rPr>
          <w:szCs w:val="22"/>
        </w:rPr>
        <w:t xml:space="preserve">gestaltet. </w:t>
      </w:r>
      <w:r w:rsidR="000A20D1" w:rsidRPr="00793F8F">
        <w:rPr>
          <w:szCs w:val="22"/>
        </w:rPr>
        <w:t xml:space="preserve">Die Ergebnisse werden im </w:t>
      </w:r>
      <w:r w:rsidR="001C429D" w:rsidRPr="00793F8F">
        <w:rPr>
          <w:szCs w:val="22"/>
        </w:rPr>
        <w:t xml:space="preserve">OneNote für alle zugänglich abgelegt. </w:t>
      </w:r>
    </w:p>
    <w:p w14:paraId="6D205DE2" w14:textId="77777777" w:rsidR="00870D2A" w:rsidRDefault="00870D2A" w:rsidP="000709DD"/>
    <w:p w14:paraId="615A19A5" w14:textId="0DBE8A89" w:rsidR="00462AC1" w:rsidRDefault="003173CA" w:rsidP="00A52DFE">
      <w:pPr>
        <w:rPr>
          <w:b/>
          <w:bCs/>
        </w:rPr>
      </w:pPr>
      <w:r w:rsidRPr="00A52DFE">
        <w:rPr>
          <w:b/>
          <w:bCs/>
        </w:rPr>
        <w:t>Unterricht in aller Kürze beschreiben</w:t>
      </w:r>
      <w:r w:rsidR="00870D2A" w:rsidRPr="00A52DFE">
        <w:rPr>
          <w:b/>
          <w:bCs/>
        </w:rPr>
        <w:t>:</w:t>
      </w:r>
    </w:p>
    <w:p w14:paraId="531DFED1" w14:textId="77777777" w:rsidR="00DD57B4" w:rsidRPr="00A52DFE" w:rsidRDefault="00DD57B4" w:rsidP="00A52DFE">
      <w:pPr>
        <w:rPr>
          <w:b/>
          <w:bCs/>
        </w:rPr>
      </w:pPr>
    </w:p>
    <w:p w14:paraId="724AF0DA" w14:textId="10139FD1" w:rsidR="00217712" w:rsidRPr="00FE5CA3" w:rsidRDefault="00A177D6" w:rsidP="000709DD">
      <w:pPr>
        <w:rPr>
          <w:szCs w:val="22"/>
        </w:rPr>
      </w:pPr>
      <w:r w:rsidRPr="00793F8F">
        <w:rPr>
          <w:szCs w:val="22"/>
        </w:rPr>
        <w:t xml:space="preserve">Die Studierenden </w:t>
      </w:r>
      <w:r w:rsidR="00286AE0" w:rsidRPr="00793F8F">
        <w:rPr>
          <w:szCs w:val="22"/>
        </w:rPr>
        <w:t>erfüllen ein Pensum von gut 8</w:t>
      </w:r>
      <w:r w:rsidR="00F93FF8" w:rsidRPr="00793F8F">
        <w:rPr>
          <w:szCs w:val="22"/>
        </w:rPr>
        <w:t xml:space="preserve">80 Lektionen </w:t>
      </w:r>
      <w:r w:rsidR="00286AE0" w:rsidRPr="00793F8F">
        <w:rPr>
          <w:szCs w:val="22"/>
        </w:rPr>
        <w:t xml:space="preserve">innerhalb von zwei Jahren. Der Abschluss ist Technischer Kaufmann mit FA. </w:t>
      </w:r>
      <w:r w:rsidR="00C2718E" w:rsidRPr="00793F8F">
        <w:rPr>
          <w:szCs w:val="22"/>
        </w:rPr>
        <w:t xml:space="preserve">Pro Woche sind dies knapp zwei Tage Unterricht. </w:t>
      </w:r>
      <w:r w:rsidR="000C1CC6" w:rsidRPr="00793F8F">
        <w:rPr>
          <w:szCs w:val="22"/>
        </w:rPr>
        <w:t xml:space="preserve">Der Unterricht </w:t>
      </w:r>
      <w:r w:rsidR="001B2F8D" w:rsidRPr="00793F8F">
        <w:rPr>
          <w:szCs w:val="22"/>
        </w:rPr>
        <w:t xml:space="preserve">startet im Frontalunterricht via Power-Point zum Thema </w:t>
      </w:r>
      <w:r w:rsidR="00732622" w:rsidRPr="00793F8F">
        <w:rPr>
          <w:szCs w:val="22"/>
        </w:rPr>
        <w:t>Gr</w:t>
      </w:r>
      <w:r w:rsidR="00F26ED4" w:rsidRPr="00793F8F">
        <w:rPr>
          <w:szCs w:val="22"/>
        </w:rPr>
        <w:t>u</w:t>
      </w:r>
      <w:r w:rsidR="00732622" w:rsidRPr="00793F8F">
        <w:rPr>
          <w:szCs w:val="22"/>
        </w:rPr>
        <w:t xml:space="preserve">ndlagen der Führung. </w:t>
      </w:r>
      <w:r w:rsidR="0051422E" w:rsidRPr="00793F8F">
        <w:rPr>
          <w:szCs w:val="22"/>
        </w:rPr>
        <w:t xml:space="preserve">Gearbeitet wird im OneNote und </w:t>
      </w:r>
      <w:r w:rsidR="009030B5" w:rsidRPr="00793F8F">
        <w:rPr>
          <w:szCs w:val="22"/>
        </w:rPr>
        <w:t xml:space="preserve">Teams </w:t>
      </w:r>
      <w:r w:rsidR="0051422E" w:rsidRPr="00793F8F">
        <w:rPr>
          <w:szCs w:val="22"/>
        </w:rPr>
        <w:t xml:space="preserve">mit den eigenen Laptops. </w:t>
      </w:r>
      <w:r w:rsidR="0087597B" w:rsidRPr="00793F8F">
        <w:rPr>
          <w:szCs w:val="22"/>
        </w:rPr>
        <w:t xml:space="preserve">Eine Gruppenarbeit wird </w:t>
      </w:r>
      <w:r w:rsidR="0032354E" w:rsidRPr="00793F8F">
        <w:rPr>
          <w:szCs w:val="22"/>
        </w:rPr>
        <w:t>im OneNote aufgeschaltet es geht um Werte</w:t>
      </w:r>
      <w:r w:rsidR="00B35F0C" w:rsidRPr="00793F8F">
        <w:rPr>
          <w:szCs w:val="22"/>
        </w:rPr>
        <w:t xml:space="preserve"> im Unternehmensleitbild. </w:t>
      </w:r>
      <w:r w:rsidR="00904FF2" w:rsidRPr="00793F8F">
        <w:rPr>
          <w:szCs w:val="22"/>
        </w:rPr>
        <w:t xml:space="preserve">Der Auftrag und das Ziel </w:t>
      </w:r>
      <w:r w:rsidR="00C2718E" w:rsidRPr="00793F8F">
        <w:rPr>
          <w:szCs w:val="22"/>
        </w:rPr>
        <w:t>sind</w:t>
      </w:r>
      <w:r w:rsidR="00904FF2" w:rsidRPr="00793F8F">
        <w:rPr>
          <w:szCs w:val="22"/>
        </w:rPr>
        <w:t xml:space="preserve"> klar definiert.</w:t>
      </w:r>
      <w:r w:rsidR="00133CC8" w:rsidRPr="00793F8F">
        <w:rPr>
          <w:szCs w:val="22"/>
        </w:rPr>
        <w:t xml:space="preserve"> </w:t>
      </w:r>
      <w:r w:rsidR="008B3F60" w:rsidRPr="00793F8F">
        <w:rPr>
          <w:szCs w:val="22"/>
        </w:rPr>
        <w:t xml:space="preserve">Es wird im nächsten Unterricht wieder daran angeknöpft. </w:t>
      </w:r>
      <w:r w:rsidR="00904FF2" w:rsidRPr="00793F8F">
        <w:rPr>
          <w:szCs w:val="22"/>
        </w:rPr>
        <w:t xml:space="preserve"> </w:t>
      </w:r>
    </w:p>
    <w:p w14:paraId="09C60CBC" w14:textId="77777777" w:rsidR="0051422E" w:rsidRDefault="0051422E" w:rsidP="000709DD"/>
    <w:p w14:paraId="26130A0E" w14:textId="16B38C28" w:rsidR="003173CA" w:rsidRDefault="00B935E9" w:rsidP="00210D9B">
      <w:pPr>
        <w:pStyle w:val="berschrift2"/>
      </w:pPr>
      <w:bookmarkStart w:id="47" w:name="_Toc190970228"/>
      <w:r>
        <w:t>2-3 konkrete, persönliche Entwicklungsschritte aufzeigen</w:t>
      </w:r>
      <w:r w:rsidR="00870D2A">
        <w:t>:</w:t>
      </w:r>
      <w:bookmarkEnd w:id="47"/>
    </w:p>
    <w:p w14:paraId="7464BE72" w14:textId="77777777" w:rsidR="00DD57B4" w:rsidRPr="00DD57B4" w:rsidRDefault="00DD57B4" w:rsidP="00DD57B4"/>
    <w:p w14:paraId="12B24B9C" w14:textId="3DABCA6F" w:rsidR="00210D9B" w:rsidRPr="00793F8F" w:rsidRDefault="000F2289" w:rsidP="00E23624">
      <w:pPr>
        <w:pStyle w:val="Listenabsatz"/>
        <w:numPr>
          <w:ilvl w:val="0"/>
          <w:numId w:val="8"/>
        </w:numPr>
        <w:rPr>
          <w:sz w:val="20"/>
        </w:rPr>
      </w:pPr>
      <w:r w:rsidRPr="00793F8F">
        <w:rPr>
          <w:sz w:val="20"/>
        </w:rPr>
        <w:t xml:space="preserve">Ich habe das Ziel eine grössere Präsenz im Unterricht </w:t>
      </w:r>
      <w:r w:rsidR="00343A45" w:rsidRPr="00793F8F">
        <w:rPr>
          <w:sz w:val="20"/>
        </w:rPr>
        <w:t>einzufordern,</w:t>
      </w:r>
      <w:r w:rsidRPr="00793F8F">
        <w:rPr>
          <w:sz w:val="20"/>
        </w:rPr>
        <w:t xml:space="preserve"> wenn dies nötig ist</w:t>
      </w:r>
      <w:r w:rsidR="000218E1" w:rsidRPr="00793F8F">
        <w:rPr>
          <w:sz w:val="20"/>
        </w:rPr>
        <w:t>.</w:t>
      </w:r>
    </w:p>
    <w:p w14:paraId="04CC7620" w14:textId="2C50EEC7" w:rsidR="00E4615F" w:rsidRPr="00793F8F" w:rsidRDefault="000218E1" w:rsidP="00E23624">
      <w:pPr>
        <w:pStyle w:val="Listenabsatz"/>
        <w:numPr>
          <w:ilvl w:val="0"/>
          <w:numId w:val="8"/>
        </w:numPr>
        <w:rPr>
          <w:sz w:val="20"/>
        </w:rPr>
      </w:pPr>
      <w:r w:rsidRPr="00793F8F">
        <w:rPr>
          <w:sz w:val="20"/>
        </w:rPr>
        <w:t xml:space="preserve">Die Zeiten und Pausen müssen klar kommuniziert und sichtbar gemacht werden. </w:t>
      </w:r>
    </w:p>
    <w:p w14:paraId="239B6E94" w14:textId="22A3EE62" w:rsidR="00210D9B" w:rsidRDefault="000218E1" w:rsidP="000709DD">
      <w:pPr>
        <w:pStyle w:val="Listenabsatz"/>
        <w:numPr>
          <w:ilvl w:val="0"/>
          <w:numId w:val="8"/>
        </w:numPr>
      </w:pPr>
      <w:r w:rsidRPr="00793F8F">
        <w:rPr>
          <w:sz w:val="20"/>
        </w:rPr>
        <w:t>Ei</w:t>
      </w:r>
      <w:r w:rsidR="00343A45" w:rsidRPr="00793F8F">
        <w:rPr>
          <w:sz w:val="20"/>
        </w:rPr>
        <w:t xml:space="preserve">n Dokument mit 10 Geboten </w:t>
      </w:r>
      <w:r w:rsidR="002547EC" w:rsidRPr="00793F8F">
        <w:rPr>
          <w:sz w:val="20"/>
        </w:rPr>
        <w:t xml:space="preserve">möchte ich mit den Studierenden </w:t>
      </w:r>
      <w:r w:rsidR="00196694" w:rsidRPr="00793F8F">
        <w:rPr>
          <w:sz w:val="20"/>
        </w:rPr>
        <w:t xml:space="preserve">zusammen </w:t>
      </w:r>
      <w:r w:rsidR="0015409F" w:rsidRPr="00793F8F">
        <w:rPr>
          <w:sz w:val="20"/>
        </w:rPr>
        <w:t>erarbeiten</w:t>
      </w:r>
      <w:r w:rsidR="00196694" w:rsidRPr="00793F8F">
        <w:rPr>
          <w:sz w:val="20"/>
        </w:rPr>
        <w:t xml:space="preserve"> und als mögliche </w:t>
      </w:r>
      <w:r w:rsidR="00343A45" w:rsidRPr="00793F8F">
        <w:rPr>
          <w:sz w:val="20"/>
        </w:rPr>
        <w:t xml:space="preserve">Lösung </w:t>
      </w:r>
      <w:r w:rsidR="00196694" w:rsidRPr="00793F8F">
        <w:rPr>
          <w:sz w:val="20"/>
        </w:rPr>
        <w:t>anbieten</w:t>
      </w:r>
      <w:r w:rsidR="00343A45" w:rsidRPr="00793F8F">
        <w:rPr>
          <w:sz w:val="20"/>
        </w:rPr>
        <w:t>.</w:t>
      </w:r>
      <w:r w:rsidR="00343A45">
        <w:t xml:space="preserve"> </w:t>
      </w:r>
    </w:p>
    <w:p w14:paraId="6E6C7467" w14:textId="77777777" w:rsidR="00210D9B" w:rsidRDefault="00210D9B" w:rsidP="000709DD"/>
    <w:p w14:paraId="2DFA1B71" w14:textId="34BF584D" w:rsidR="00AA288F" w:rsidRDefault="00AB73AE" w:rsidP="00783B0A">
      <w:pPr>
        <w:pStyle w:val="berschrift2"/>
      </w:pPr>
      <w:bookmarkStart w:id="48" w:name="_Toc190970229"/>
      <w:r>
        <w:t>Reflation vom Unterricht bei Patrick vom 14.2.25</w:t>
      </w:r>
      <w:bookmarkEnd w:id="48"/>
    </w:p>
    <w:p w14:paraId="70E5B5B3" w14:textId="77777777" w:rsidR="00DD57B4" w:rsidRPr="00DD57B4" w:rsidRDefault="00DD57B4" w:rsidP="00DD57B4"/>
    <w:p w14:paraId="39F2EF09" w14:textId="05C8DF95" w:rsidR="00E71276" w:rsidRDefault="00960266" w:rsidP="00783B0A">
      <w:pPr>
        <w:rPr>
          <w:szCs w:val="22"/>
        </w:rPr>
      </w:pPr>
      <w:r w:rsidRPr="002C16A6">
        <w:rPr>
          <w:szCs w:val="22"/>
        </w:rPr>
        <w:t xml:space="preserve">Ich habe den Unterricht bei Patrick als sehr angenehm empfunden. </w:t>
      </w:r>
      <w:r w:rsidR="00EF012E" w:rsidRPr="002C16A6">
        <w:rPr>
          <w:szCs w:val="22"/>
        </w:rPr>
        <w:t>Wieder einmal</w:t>
      </w:r>
      <w:r w:rsidRPr="002C16A6">
        <w:rPr>
          <w:szCs w:val="22"/>
        </w:rPr>
        <w:t xml:space="preserve"> ist mir klar </w:t>
      </w:r>
      <w:r w:rsidR="00680780" w:rsidRPr="002C16A6">
        <w:rPr>
          <w:szCs w:val="22"/>
        </w:rPr>
        <w:t>geworden,</w:t>
      </w:r>
      <w:r w:rsidR="00EF012E" w:rsidRPr="002C16A6">
        <w:rPr>
          <w:szCs w:val="22"/>
        </w:rPr>
        <w:t xml:space="preserve"> warum Er schon lange mit dabei ist. Viel Erfahrung </w:t>
      </w:r>
      <w:r w:rsidR="00680780" w:rsidRPr="002C16A6">
        <w:rPr>
          <w:szCs w:val="22"/>
        </w:rPr>
        <w:t>Wissen u</w:t>
      </w:r>
      <w:r w:rsidR="00EF012E" w:rsidRPr="002C16A6">
        <w:rPr>
          <w:szCs w:val="22"/>
        </w:rPr>
        <w:t xml:space="preserve">nd </w:t>
      </w:r>
      <w:proofErr w:type="spellStart"/>
      <w:r w:rsidR="00EF012E" w:rsidRPr="002C16A6">
        <w:rPr>
          <w:szCs w:val="22"/>
        </w:rPr>
        <w:t>Know-How</w:t>
      </w:r>
      <w:proofErr w:type="spellEnd"/>
      <w:r w:rsidR="00EF012E" w:rsidRPr="002C16A6">
        <w:rPr>
          <w:szCs w:val="22"/>
        </w:rPr>
        <w:t xml:space="preserve"> </w:t>
      </w:r>
      <w:r w:rsidR="00680780" w:rsidRPr="002C16A6">
        <w:rPr>
          <w:szCs w:val="22"/>
        </w:rPr>
        <w:t xml:space="preserve">fliessen in den </w:t>
      </w:r>
      <w:r w:rsidR="0020046B" w:rsidRPr="002C16A6">
        <w:rPr>
          <w:szCs w:val="22"/>
        </w:rPr>
        <w:t xml:space="preserve">Unterricht und </w:t>
      </w:r>
      <w:r w:rsidR="00680780" w:rsidRPr="002C16A6">
        <w:rPr>
          <w:szCs w:val="22"/>
        </w:rPr>
        <w:t>in</w:t>
      </w:r>
      <w:r w:rsidR="0020046B" w:rsidRPr="002C16A6">
        <w:rPr>
          <w:szCs w:val="22"/>
        </w:rPr>
        <w:t xml:space="preserve"> </w:t>
      </w:r>
      <w:r w:rsidR="00680780" w:rsidRPr="002C16A6">
        <w:rPr>
          <w:szCs w:val="22"/>
        </w:rPr>
        <w:t xml:space="preserve">die </w:t>
      </w:r>
      <w:r w:rsidR="0020046B" w:rsidRPr="002C16A6">
        <w:rPr>
          <w:szCs w:val="22"/>
        </w:rPr>
        <w:t xml:space="preserve">zu </w:t>
      </w:r>
      <w:r w:rsidR="00680780" w:rsidRPr="002C16A6">
        <w:rPr>
          <w:szCs w:val="22"/>
        </w:rPr>
        <w:t>vermittelnden</w:t>
      </w:r>
      <w:r w:rsidR="0020046B" w:rsidRPr="002C16A6">
        <w:rPr>
          <w:szCs w:val="22"/>
        </w:rPr>
        <w:t xml:space="preserve"> Themen</w:t>
      </w:r>
      <w:r w:rsidR="00680780" w:rsidRPr="002C16A6">
        <w:rPr>
          <w:szCs w:val="22"/>
        </w:rPr>
        <w:t xml:space="preserve"> </w:t>
      </w:r>
      <w:r w:rsidR="00F34244" w:rsidRPr="002C16A6">
        <w:rPr>
          <w:szCs w:val="22"/>
        </w:rPr>
        <w:t>ein. Ich</w:t>
      </w:r>
      <w:r w:rsidR="00E64791" w:rsidRPr="002C16A6">
        <w:rPr>
          <w:szCs w:val="22"/>
        </w:rPr>
        <w:t xml:space="preserve"> konnte dem Unterricht gut folgen, </w:t>
      </w:r>
      <w:r w:rsidR="002228EB" w:rsidRPr="002C16A6">
        <w:rPr>
          <w:szCs w:val="22"/>
        </w:rPr>
        <w:t>obwohl</w:t>
      </w:r>
      <w:r w:rsidR="00E64791" w:rsidRPr="002C16A6">
        <w:rPr>
          <w:szCs w:val="22"/>
        </w:rPr>
        <w:t xml:space="preserve"> dies nicht mein F</w:t>
      </w:r>
      <w:r w:rsidR="002228EB" w:rsidRPr="002C16A6">
        <w:rPr>
          <w:szCs w:val="22"/>
        </w:rPr>
        <w:t xml:space="preserve">achgebiet ist. Es war sehr kurzweilig und die Lehrziele konnten vermittelt werden. </w:t>
      </w:r>
    </w:p>
    <w:p w14:paraId="1EDB050C" w14:textId="77777777" w:rsidR="005716E7" w:rsidRDefault="005716E7" w:rsidP="00783B0A">
      <w:pPr>
        <w:rPr>
          <w:szCs w:val="22"/>
        </w:rPr>
      </w:pPr>
    </w:p>
    <w:p w14:paraId="3E20F158" w14:textId="27C00E76" w:rsidR="005716E7" w:rsidRPr="00C66D5A" w:rsidRDefault="005716E7" w:rsidP="00783B0A">
      <w:pPr>
        <w:rPr>
          <w:szCs w:val="22"/>
        </w:rPr>
      </w:pPr>
      <w:r w:rsidRPr="00102045">
        <w:rPr>
          <w:b/>
          <w:bCs/>
          <w:szCs w:val="22"/>
        </w:rPr>
        <w:t xml:space="preserve">Anhang </w:t>
      </w:r>
      <w:r w:rsidR="00B03027" w:rsidRPr="00102045">
        <w:rPr>
          <w:b/>
          <w:bCs/>
          <w:szCs w:val="22"/>
        </w:rPr>
        <w:t>9</w:t>
      </w:r>
      <w:r w:rsidR="00102045" w:rsidRPr="00102045">
        <w:rPr>
          <w:b/>
          <w:bCs/>
          <w:szCs w:val="22"/>
        </w:rPr>
        <w:t>:</w:t>
      </w:r>
      <w:r w:rsidR="00B03027">
        <w:rPr>
          <w:szCs w:val="22"/>
        </w:rPr>
        <w:t xml:space="preserve"> Präsentation </w:t>
      </w:r>
      <w:r w:rsidR="00EF020B">
        <w:rPr>
          <w:szCs w:val="22"/>
        </w:rPr>
        <w:t xml:space="preserve">Führungsverständnis </w:t>
      </w:r>
      <w:r w:rsidR="00B03027">
        <w:rPr>
          <w:szCs w:val="22"/>
        </w:rPr>
        <w:t>von P.</w:t>
      </w:r>
      <w:r w:rsidR="00950E8B">
        <w:rPr>
          <w:szCs w:val="22"/>
        </w:rPr>
        <w:t xml:space="preserve"> </w:t>
      </w:r>
      <w:r w:rsidR="00B03027">
        <w:rPr>
          <w:szCs w:val="22"/>
        </w:rPr>
        <w:t>Krummenacher</w:t>
      </w:r>
    </w:p>
    <w:p w14:paraId="015AE79C" w14:textId="77777777" w:rsidR="00DD113A" w:rsidRDefault="00DD113A" w:rsidP="000709DD"/>
    <w:p w14:paraId="0647C013" w14:textId="5AA4E852" w:rsidR="00E5780E" w:rsidRDefault="00E5780E" w:rsidP="00E5780E">
      <w:pPr>
        <w:pStyle w:val="berschrift1"/>
      </w:pPr>
      <w:bookmarkStart w:id="49" w:name="_Toc190970230"/>
      <w:r>
        <w:t>WLI-Check</w:t>
      </w:r>
      <w:bookmarkEnd w:id="49"/>
    </w:p>
    <w:p w14:paraId="23FBB9E0" w14:textId="77777777" w:rsidR="00DD57B4" w:rsidRPr="00DD57B4" w:rsidRDefault="00DD57B4" w:rsidP="00DD57B4"/>
    <w:p w14:paraId="488C97ED" w14:textId="5D8D0294" w:rsidR="00B457A7" w:rsidRDefault="00DA52F3" w:rsidP="00E5780E">
      <w:pPr>
        <w:rPr>
          <w:szCs w:val="22"/>
        </w:rPr>
      </w:pPr>
      <w:r>
        <w:rPr>
          <w:szCs w:val="22"/>
        </w:rPr>
        <w:t xml:space="preserve">Im Unterricht hatten wir die Möglichkeit ein WLI-Check zu machen den ich hier noch einbringen möchte. Der WLI-Check zeigt </w:t>
      </w:r>
      <w:r w:rsidR="00071FC7">
        <w:rPr>
          <w:szCs w:val="22"/>
        </w:rPr>
        <w:t xml:space="preserve">nach Beantwortung von diversen Fragen auf wie </w:t>
      </w:r>
      <w:r w:rsidR="00E303D7">
        <w:rPr>
          <w:szCs w:val="22"/>
        </w:rPr>
        <w:t>m</w:t>
      </w:r>
      <w:r w:rsidR="00071FC7">
        <w:rPr>
          <w:szCs w:val="22"/>
        </w:rPr>
        <w:t>ei</w:t>
      </w:r>
      <w:r w:rsidR="00E303D7">
        <w:rPr>
          <w:szCs w:val="22"/>
        </w:rPr>
        <w:t>ne</w:t>
      </w:r>
      <w:r w:rsidR="00071FC7">
        <w:rPr>
          <w:szCs w:val="22"/>
        </w:rPr>
        <w:t xml:space="preserve"> Haltung, Moti</w:t>
      </w:r>
      <w:r w:rsidR="00E303D7">
        <w:rPr>
          <w:szCs w:val="22"/>
        </w:rPr>
        <w:t>v</w:t>
      </w:r>
      <w:r w:rsidR="00071FC7">
        <w:rPr>
          <w:szCs w:val="22"/>
        </w:rPr>
        <w:t>ation</w:t>
      </w:r>
      <w:r w:rsidR="00E45510">
        <w:rPr>
          <w:szCs w:val="22"/>
        </w:rPr>
        <w:t xml:space="preserve"> und Konzentration während des Unterrichts ist. Ebenfalls der Umgang mit der Zeit, </w:t>
      </w:r>
      <w:r w:rsidR="005A7505">
        <w:rPr>
          <w:szCs w:val="22"/>
        </w:rPr>
        <w:lastRenderedPageBreak/>
        <w:t>Ängste</w:t>
      </w:r>
      <w:r w:rsidR="00A62692">
        <w:rPr>
          <w:szCs w:val="22"/>
        </w:rPr>
        <w:t>n und die Verarbeitung von Informationen. Wie sieht es mit der Selbstkontrolle und meiner Prüfungsstrategie aus.</w:t>
      </w:r>
      <w:r w:rsidR="00B457A7">
        <w:rPr>
          <w:szCs w:val="22"/>
        </w:rPr>
        <w:br/>
      </w:r>
    </w:p>
    <w:p w14:paraId="4B8D0E87" w14:textId="77941E39" w:rsidR="00E5780E" w:rsidRDefault="001C77AF" w:rsidP="00B457A7">
      <w:pPr>
        <w:pStyle w:val="berschrift2"/>
      </w:pPr>
      <w:bookmarkStart w:id="50" w:name="_Toc190970231"/>
      <w:r>
        <w:t xml:space="preserve">WLI </w:t>
      </w:r>
      <w:r w:rsidR="00B457A7">
        <w:t>Fragebogen Auswertung</w:t>
      </w:r>
      <w:bookmarkEnd w:id="50"/>
      <w:r w:rsidR="00A62692">
        <w:t xml:space="preserve"> </w:t>
      </w:r>
      <w:r w:rsidR="00071FC7">
        <w:t xml:space="preserve"> </w:t>
      </w:r>
    </w:p>
    <w:p w14:paraId="0110C1E8" w14:textId="76A956E5" w:rsidR="00B457A7" w:rsidRDefault="00D7386F" w:rsidP="00B457A7">
      <w:r w:rsidRPr="00D7386F">
        <w:rPr>
          <w:noProof/>
        </w:rPr>
        <w:drawing>
          <wp:anchor distT="0" distB="0" distL="114300" distR="114300" simplePos="0" relativeHeight="251682824" behindDoc="0" locked="0" layoutInCell="1" allowOverlap="1" wp14:anchorId="6A5B226B" wp14:editId="7F6D18D2">
            <wp:simplePos x="0" y="0"/>
            <wp:positionH relativeFrom="margin">
              <wp:posOffset>20471</wp:posOffset>
            </wp:positionH>
            <wp:positionV relativeFrom="paragraph">
              <wp:posOffset>56733</wp:posOffset>
            </wp:positionV>
            <wp:extent cx="4175760" cy="2961005"/>
            <wp:effectExtent l="0" t="0" r="0" b="0"/>
            <wp:wrapTight wrapText="bothSides">
              <wp:wrapPolygon edited="0">
                <wp:start x="0" y="0"/>
                <wp:lineTo x="0" y="21401"/>
                <wp:lineTo x="21482" y="21401"/>
                <wp:lineTo x="21482" y="0"/>
                <wp:lineTo x="0" y="0"/>
              </wp:wrapPolygon>
            </wp:wrapTight>
            <wp:docPr id="375625762"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25762" name="Grafik 1" descr="Ein Bild, das Text, Screenshot, Schrift, Zahl enthält.&#10;&#10;KI-generierte Inhalte können fehlerhaft sein."/>
                    <pic:cNvPicPr/>
                  </pic:nvPicPr>
                  <pic:blipFill>
                    <a:blip r:embed="rId42"/>
                    <a:stretch>
                      <a:fillRect/>
                    </a:stretch>
                  </pic:blipFill>
                  <pic:spPr>
                    <a:xfrm>
                      <a:off x="0" y="0"/>
                      <a:ext cx="4175760" cy="2961005"/>
                    </a:xfrm>
                    <a:prstGeom prst="rect">
                      <a:avLst/>
                    </a:prstGeom>
                  </pic:spPr>
                </pic:pic>
              </a:graphicData>
            </a:graphic>
            <wp14:sizeRelH relativeFrom="margin">
              <wp14:pctWidth>0</wp14:pctWidth>
            </wp14:sizeRelH>
            <wp14:sizeRelV relativeFrom="margin">
              <wp14:pctHeight>0</wp14:pctHeight>
            </wp14:sizeRelV>
          </wp:anchor>
        </w:drawing>
      </w:r>
    </w:p>
    <w:p w14:paraId="1B1B15C7" w14:textId="404F961F" w:rsidR="00FC5365" w:rsidRDefault="00FC5365" w:rsidP="00B457A7"/>
    <w:p w14:paraId="7D1565A4" w14:textId="077F4F29" w:rsidR="00FC5365" w:rsidRDefault="00FC5365" w:rsidP="00B457A7"/>
    <w:p w14:paraId="664E71DB" w14:textId="5622CE08" w:rsidR="00FC5365" w:rsidRDefault="00FC5365" w:rsidP="00B457A7"/>
    <w:p w14:paraId="4F4C84E3" w14:textId="23D79D2F" w:rsidR="00FC5365" w:rsidRDefault="00FC5365" w:rsidP="00B457A7"/>
    <w:p w14:paraId="2F720B4A" w14:textId="524D812E" w:rsidR="00FC5365" w:rsidRDefault="00FC5365" w:rsidP="00B457A7"/>
    <w:p w14:paraId="270D8A6D" w14:textId="1EF7A748" w:rsidR="00FC5365" w:rsidRDefault="00FC5365" w:rsidP="00B457A7"/>
    <w:p w14:paraId="64CE0E8B" w14:textId="273A9993" w:rsidR="00FC5365" w:rsidRDefault="00FC5365" w:rsidP="00B457A7"/>
    <w:p w14:paraId="315F655A" w14:textId="77777777" w:rsidR="00FC5365" w:rsidRDefault="00FC5365" w:rsidP="00B457A7"/>
    <w:p w14:paraId="65C0690A" w14:textId="77777777" w:rsidR="00FC5365" w:rsidRDefault="00FC5365" w:rsidP="00B457A7"/>
    <w:p w14:paraId="5B5EBFE4" w14:textId="3854A63F" w:rsidR="00FC5365" w:rsidRDefault="00FC5365" w:rsidP="00B457A7"/>
    <w:p w14:paraId="2ABD9451" w14:textId="77777777" w:rsidR="00FC5365" w:rsidRDefault="00FC5365" w:rsidP="00B457A7"/>
    <w:p w14:paraId="162FE969" w14:textId="77777777" w:rsidR="00FC5365" w:rsidRDefault="00FC5365" w:rsidP="00B457A7"/>
    <w:p w14:paraId="4E035007" w14:textId="64C2B61F" w:rsidR="00FC5365" w:rsidRDefault="00FC5365" w:rsidP="00B457A7"/>
    <w:p w14:paraId="64A4E05D" w14:textId="1CD1A8A4" w:rsidR="00FC5365" w:rsidRDefault="00D7386F" w:rsidP="00B457A7">
      <w:r w:rsidRPr="00FC5365">
        <w:rPr>
          <w:noProof/>
        </w:rPr>
        <w:drawing>
          <wp:anchor distT="0" distB="0" distL="114300" distR="114300" simplePos="0" relativeHeight="251680776" behindDoc="0" locked="0" layoutInCell="1" allowOverlap="1" wp14:anchorId="291DA997" wp14:editId="5E0971A6">
            <wp:simplePos x="0" y="0"/>
            <wp:positionH relativeFrom="margin">
              <wp:posOffset>36830</wp:posOffset>
            </wp:positionH>
            <wp:positionV relativeFrom="paragraph">
              <wp:posOffset>13335</wp:posOffset>
            </wp:positionV>
            <wp:extent cx="3916680" cy="3089275"/>
            <wp:effectExtent l="0" t="0" r="7620" b="0"/>
            <wp:wrapTight wrapText="bothSides">
              <wp:wrapPolygon edited="0">
                <wp:start x="0" y="0"/>
                <wp:lineTo x="0" y="21445"/>
                <wp:lineTo x="21537" y="21445"/>
                <wp:lineTo x="21537" y="0"/>
                <wp:lineTo x="0" y="0"/>
              </wp:wrapPolygon>
            </wp:wrapTight>
            <wp:docPr id="12197084" name="Grafik 1" descr="Ein Bild, das Text, Diagramm,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084" name="Grafik 1" descr="Ein Bild, das Text, Diagramm, Screenshot, Reihe enthält.&#10;&#10;KI-generierte Inhalte können fehlerhaft sein."/>
                    <pic:cNvPicPr/>
                  </pic:nvPicPr>
                  <pic:blipFill>
                    <a:blip r:embed="rId43"/>
                    <a:stretch>
                      <a:fillRect/>
                    </a:stretch>
                  </pic:blipFill>
                  <pic:spPr>
                    <a:xfrm>
                      <a:off x="0" y="0"/>
                      <a:ext cx="3916680" cy="3089275"/>
                    </a:xfrm>
                    <a:prstGeom prst="rect">
                      <a:avLst/>
                    </a:prstGeom>
                  </pic:spPr>
                </pic:pic>
              </a:graphicData>
            </a:graphic>
            <wp14:sizeRelH relativeFrom="margin">
              <wp14:pctWidth>0</wp14:pctWidth>
            </wp14:sizeRelH>
            <wp14:sizeRelV relativeFrom="margin">
              <wp14:pctHeight>0</wp14:pctHeight>
            </wp14:sizeRelV>
          </wp:anchor>
        </w:drawing>
      </w:r>
    </w:p>
    <w:p w14:paraId="4E5B5BD8" w14:textId="234931BF" w:rsidR="00FC5365" w:rsidRDefault="00FC5365" w:rsidP="00B457A7"/>
    <w:p w14:paraId="111DCC94" w14:textId="3071D9FC" w:rsidR="00FC5365" w:rsidRDefault="00FC5365" w:rsidP="00B457A7"/>
    <w:p w14:paraId="46CA54F9" w14:textId="31EE4CF0" w:rsidR="00FC5365" w:rsidRDefault="00FC5365" w:rsidP="00B457A7"/>
    <w:p w14:paraId="0FF76514" w14:textId="7F39BCDD" w:rsidR="00FC5365" w:rsidRDefault="00FC5365" w:rsidP="00B457A7"/>
    <w:p w14:paraId="4D210CD1" w14:textId="77777777" w:rsidR="00FC5365" w:rsidRPr="00B457A7" w:rsidRDefault="00FC5365" w:rsidP="00B457A7"/>
    <w:p w14:paraId="331ADB90" w14:textId="77777777" w:rsidR="00E5780E" w:rsidRDefault="00E5780E" w:rsidP="000709DD"/>
    <w:p w14:paraId="64450AEC" w14:textId="77777777" w:rsidR="00AA288F" w:rsidRDefault="00AA288F" w:rsidP="000709DD"/>
    <w:p w14:paraId="1A02BFB3" w14:textId="77777777" w:rsidR="00CD451F" w:rsidRPr="00CD451F" w:rsidRDefault="00CD451F" w:rsidP="00CD451F"/>
    <w:p w14:paraId="4A45E024" w14:textId="77777777" w:rsidR="00CD451F" w:rsidRPr="00CD451F" w:rsidRDefault="00CD451F" w:rsidP="00CD451F"/>
    <w:p w14:paraId="2F9FF3C2" w14:textId="77777777" w:rsidR="00CD451F" w:rsidRPr="00CD451F" w:rsidRDefault="00CD451F" w:rsidP="00CD451F"/>
    <w:p w14:paraId="7675E8D7" w14:textId="77777777" w:rsidR="00CD451F" w:rsidRPr="00CD451F" w:rsidRDefault="00CD451F" w:rsidP="00CD451F"/>
    <w:p w14:paraId="58971E19" w14:textId="77777777" w:rsidR="00CD451F" w:rsidRPr="00CD451F" w:rsidRDefault="00CD451F" w:rsidP="00CD451F"/>
    <w:p w14:paraId="6BE3EF41" w14:textId="77777777" w:rsidR="00CD451F" w:rsidRDefault="00CD451F" w:rsidP="00CD451F"/>
    <w:p w14:paraId="7AABF693" w14:textId="77777777" w:rsidR="00DD57B4" w:rsidRDefault="00DD57B4" w:rsidP="00CD451F"/>
    <w:p w14:paraId="7B6407A3" w14:textId="77777777" w:rsidR="00DD57B4" w:rsidRDefault="00DD57B4" w:rsidP="00CD451F"/>
    <w:p w14:paraId="7B1C013B" w14:textId="77777777" w:rsidR="00DD57B4" w:rsidRDefault="00DD57B4" w:rsidP="00CD451F"/>
    <w:p w14:paraId="43DACCFF" w14:textId="77777777" w:rsidR="00DD57B4" w:rsidRDefault="00DD57B4" w:rsidP="00CD451F"/>
    <w:p w14:paraId="317C88A1" w14:textId="77777777" w:rsidR="0014002C" w:rsidRDefault="0014002C" w:rsidP="00CD451F">
      <w:pPr>
        <w:jc w:val="both"/>
      </w:pPr>
    </w:p>
    <w:p w14:paraId="1CDE8207" w14:textId="1C78D672" w:rsidR="00CD451F" w:rsidRDefault="00CD451F" w:rsidP="00CD451F">
      <w:pPr>
        <w:jc w:val="both"/>
      </w:pPr>
    </w:p>
    <w:p w14:paraId="5DC5A5B7" w14:textId="67CF350B" w:rsidR="00101B70" w:rsidRDefault="001C77AF" w:rsidP="001C77AF">
      <w:pPr>
        <w:pStyle w:val="berschrift2"/>
      </w:pPr>
      <w:bookmarkStart w:id="51" w:name="_Toc190970232"/>
      <w:r>
        <w:t>Reflektion WLI</w:t>
      </w:r>
      <w:bookmarkEnd w:id="51"/>
    </w:p>
    <w:p w14:paraId="124A2ED3" w14:textId="77777777" w:rsidR="00DD57B4" w:rsidRPr="00DD57B4" w:rsidRDefault="00DD57B4" w:rsidP="00DD57B4"/>
    <w:p w14:paraId="6AA43A51" w14:textId="38D7064B" w:rsidR="00074813" w:rsidRDefault="00A66060" w:rsidP="00666910">
      <w:r>
        <w:t>In diesem Aspekt habe ich mir wiedergefunden:</w:t>
      </w:r>
      <w:r>
        <w:br/>
      </w:r>
      <w:r w:rsidR="00666910" w:rsidRPr="00666910">
        <w:t>Die Bereitschaft fleissig zu lernen und meine Aufgaben und Hausaufgaben zu lösen. Motiviert bei der Sache zu bleiben. Ich bin erst zufrieden, wenn die Aufgabe beendet ist. Egal wie lange es dauert. Durchhaltevermögen.</w:t>
      </w:r>
      <w:r w:rsidR="00074813">
        <w:br/>
      </w:r>
    </w:p>
    <w:p w14:paraId="146375DE" w14:textId="04CC2CDF" w:rsidR="002C0959" w:rsidRDefault="00074813" w:rsidP="00666910">
      <w:r>
        <w:t>In diesen Bereichen möchte ich mich noch weiterentwickeln:</w:t>
      </w:r>
      <w:r w:rsidR="00C52F26">
        <w:br/>
      </w:r>
      <w:r w:rsidR="00C52F26" w:rsidRPr="00C52F26">
        <w:t>Als alte Generation ist es für mich zu viel "</w:t>
      </w:r>
      <w:proofErr w:type="spellStart"/>
      <w:r w:rsidR="00C52F26" w:rsidRPr="00C52F26">
        <w:t>fühlsch</w:t>
      </w:r>
      <w:proofErr w:type="spellEnd"/>
      <w:r w:rsidR="00C52F26" w:rsidRPr="00C52F26">
        <w:t xml:space="preserve"> mi </w:t>
      </w:r>
      <w:proofErr w:type="spellStart"/>
      <w:r w:rsidR="00C52F26" w:rsidRPr="00C52F26">
        <w:t>gspürsch</w:t>
      </w:r>
      <w:proofErr w:type="spellEnd"/>
      <w:r w:rsidR="00C52F26" w:rsidRPr="00C52F26">
        <w:t xml:space="preserve"> mi". Es muss immer alles zu Tode analysiert werden. Jeder letzte Rest muss noch reflektiert werden.</w:t>
      </w:r>
      <w:r w:rsidR="00BB4621">
        <w:t xml:space="preserve"> </w:t>
      </w:r>
      <w:r w:rsidR="00C52F26" w:rsidRPr="00C52F26">
        <w:t>Hier habe ich sicher noch Potenzial mehr Geduld aufzubringen.</w:t>
      </w:r>
      <w:r w:rsidR="00BB4621">
        <w:t xml:space="preserve"> Vieles was ich im Unterricht </w:t>
      </w:r>
      <w:r w:rsidR="00550E73">
        <w:t>gelernt habe,</w:t>
      </w:r>
      <w:r w:rsidR="00BB4621">
        <w:t xml:space="preserve"> wende ich </w:t>
      </w:r>
      <w:r w:rsidR="00293117">
        <w:t xml:space="preserve">auch an. Der Umgang mit Erwachsenen Studierenden ist aber nochmals eine andre Sache. </w:t>
      </w:r>
      <w:r w:rsidR="002C0959">
        <w:br/>
      </w:r>
    </w:p>
    <w:p w14:paraId="6407B058" w14:textId="20198596" w:rsidR="00DB7CC6" w:rsidRDefault="002C0959" w:rsidP="00666910">
      <w:r>
        <w:t xml:space="preserve">Wie beeinflusst das meinen </w:t>
      </w:r>
      <w:r w:rsidR="00D131A5">
        <w:t>U</w:t>
      </w:r>
      <w:r>
        <w:t>nterricht in Zukunft</w:t>
      </w:r>
      <w:r w:rsidR="00D131A5">
        <w:t>:</w:t>
      </w:r>
      <w:r w:rsidR="00C52F26">
        <w:br/>
      </w:r>
      <w:r w:rsidR="00C52F26" w:rsidRPr="00C52F26">
        <w:t xml:space="preserve">Ich unterrichte nur Erwachsene </w:t>
      </w:r>
      <w:r w:rsidR="00D131A5" w:rsidRPr="00C52F26">
        <w:t>Personen,</w:t>
      </w:r>
      <w:r w:rsidR="00C52F26" w:rsidRPr="00C52F26">
        <w:t xml:space="preserve"> die bereits </w:t>
      </w:r>
      <w:r w:rsidR="00E55082" w:rsidRPr="00C52F26">
        <w:t>ein grosses Know-how</w:t>
      </w:r>
      <w:r w:rsidR="00C52F26" w:rsidRPr="00C52F26">
        <w:t xml:space="preserve"> mitbringen</w:t>
      </w:r>
      <w:r w:rsidR="00E374FE">
        <w:t xml:space="preserve"> und für sich selbst verantwortlich sind</w:t>
      </w:r>
      <w:r w:rsidR="00C52F26" w:rsidRPr="00C52F26">
        <w:t>.</w:t>
      </w:r>
      <w:r w:rsidR="00E55082">
        <w:t xml:space="preserve"> Eventuell könnte man den Test mit einzelnen durchführen.</w:t>
      </w:r>
      <w:r w:rsidR="00C52F26" w:rsidRPr="00C52F26">
        <w:t xml:space="preserve"> </w:t>
      </w:r>
    </w:p>
    <w:p w14:paraId="7DD42B44" w14:textId="09944DB2" w:rsidR="00D7386F" w:rsidRDefault="00E55082" w:rsidP="00E55082">
      <w:r>
        <w:t>D</w:t>
      </w:r>
      <w:r w:rsidR="00DB7CC6" w:rsidRPr="00DB7CC6">
        <w:t>ie Auswertung müsste dann jeder selber für sich machen</w:t>
      </w:r>
      <w:r>
        <w:t>.</w:t>
      </w:r>
      <w:r w:rsidR="00DB7CC6" w:rsidRPr="00DB7CC6">
        <w:t xml:space="preserve"> </w:t>
      </w:r>
      <w:r w:rsidR="00C52F26" w:rsidRPr="00C52F26">
        <w:t xml:space="preserve"> </w:t>
      </w:r>
      <w:r w:rsidR="00C52F26" w:rsidRPr="00C52F26">
        <w:br/>
      </w:r>
    </w:p>
    <w:p w14:paraId="14904A2E" w14:textId="075F6320" w:rsidR="00BB7310" w:rsidRPr="00E55082" w:rsidRDefault="00BB7310" w:rsidP="00E55082">
      <w:r w:rsidRPr="00F86A55">
        <w:rPr>
          <w:b/>
          <w:bCs/>
        </w:rPr>
        <w:t xml:space="preserve">Anhang </w:t>
      </w:r>
      <w:r w:rsidR="004923B0" w:rsidRPr="00F86A55">
        <w:rPr>
          <w:b/>
          <w:bCs/>
        </w:rPr>
        <w:t>10</w:t>
      </w:r>
      <w:r w:rsidR="00F86A55">
        <w:t>:</w:t>
      </w:r>
      <w:r w:rsidR="004923B0">
        <w:t xml:space="preserve"> WLI</w:t>
      </w:r>
      <w:r w:rsidR="00522303">
        <w:t>-Fragebogen</w:t>
      </w:r>
    </w:p>
    <w:p w14:paraId="68390737" w14:textId="77777777" w:rsidR="00D7386F" w:rsidRDefault="00D7386F" w:rsidP="00FF48A9">
      <w:pPr>
        <w:pStyle w:val="berschrift1"/>
      </w:pPr>
    </w:p>
    <w:p w14:paraId="72031676" w14:textId="4F8CD0F4" w:rsidR="00FF48A9" w:rsidRPr="00FF48A9" w:rsidRDefault="00FF48A9" w:rsidP="00FF48A9">
      <w:pPr>
        <w:pStyle w:val="berschrift1"/>
      </w:pPr>
      <w:bookmarkStart w:id="52" w:name="_Toc190970233"/>
      <w:proofErr w:type="spellStart"/>
      <w:r w:rsidRPr="00FF48A9">
        <w:t>Kompra</w:t>
      </w:r>
      <w:proofErr w:type="spellEnd"/>
      <w:r w:rsidRPr="00FF48A9">
        <w:t xml:space="preserve"> (Standortbestimmung</w:t>
      </w:r>
      <w:r>
        <w:t xml:space="preserve"> 2</w:t>
      </w:r>
      <w:r w:rsidRPr="00FF48A9">
        <w:t xml:space="preserve"> und Kompetenzeinschätzung)</w:t>
      </w:r>
      <w:bookmarkEnd w:id="52"/>
    </w:p>
    <w:p w14:paraId="4E3C38FE" w14:textId="77777777" w:rsidR="00AA288F" w:rsidRDefault="00AA288F" w:rsidP="000709DD"/>
    <w:p w14:paraId="1DBF23E2" w14:textId="77777777" w:rsidR="00AA288F" w:rsidRPr="00AA288F" w:rsidRDefault="00AA288F" w:rsidP="00AA288F">
      <w:pPr>
        <w:pStyle w:val="berschrift2"/>
      </w:pPr>
      <w:bookmarkStart w:id="53" w:name="_Toc190970234"/>
      <w:r w:rsidRPr="00AA288F">
        <w:t>Kommentar zur Standortbestimmung 2.</w:t>
      </w:r>
      <w:bookmarkEnd w:id="53"/>
      <w:r w:rsidRPr="00AA288F">
        <w:t xml:space="preserve"> </w:t>
      </w:r>
    </w:p>
    <w:p w14:paraId="48D0577D" w14:textId="4D92CA3F" w:rsidR="00AA288F" w:rsidRPr="00AA288F" w:rsidRDefault="00E925A5" w:rsidP="00AA288F">
      <w:r w:rsidRPr="00AD495D">
        <w:rPr>
          <w:noProof/>
        </w:rPr>
        <w:drawing>
          <wp:anchor distT="0" distB="0" distL="114300" distR="114300" simplePos="0" relativeHeight="251666440" behindDoc="0" locked="0" layoutInCell="1" allowOverlap="1" wp14:anchorId="6044BB57" wp14:editId="1365A875">
            <wp:simplePos x="0" y="0"/>
            <wp:positionH relativeFrom="page">
              <wp:align>center</wp:align>
            </wp:positionH>
            <wp:positionV relativeFrom="paragraph">
              <wp:posOffset>197071</wp:posOffset>
            </wp:positionV>
            <wp:extent cx="4786630" cy="4507865"/>
            <wp:effectExtent l="0" t="0" r="0" b="6985"/>
            <wp:wrapTight wrapText="bothSides">
              <wp:wrapPolygon edited="0">
                <wp:start x="0" y="0"/>
                <wp:lineTo x="0" y="21542"/>
                <wp:lineTo x="21491" y="21542"/>
                <wp:lineTo x="21491" y="0"/>
                <wp:lineTo x="0" y="0"/>
              </wp:wrapPolygon>
            </wp:wrapTight>
            <wp:docPr id="1596917408" name="Grafik 1" descr="Ein Bild, das Kreis, Farbigkeit, Kinderkuns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17408" name="Grafik 1" descr="Ein Bild, das Kreis, Farbigkeit, Kinderkunst enthält.&#10;&#10;KI-generierte Inhalte können fehlerhaft sein."/>
                    <pic:cNvPicPr/>
                  </pic:nvPicPr>
                  <pic:blipFill>
                    <a:blip r:embed="rId44"/>
                    <a:stretch>
                      <a:fillRect/>
                    </a:stretch>
                  </pic:blipFill>
                  <pic:spPr>
                    <a:xfrm>
                      <a:off x="0" y="0"/>
                      <a:ext cx="4786630" cy="4507865"/>
                    </a:xfrm>
                    <a:prstGeom prst="rect">
                      <a:avLst/>
                    </a:prstGeom>
                  </pic:spPr>
                </pic:pic>
              </a:graphicData>
            </a:graphic>
            <wp14:sizeRelH relativeFrom="margin">
              <wp14:pctWidth>0</wp14:pctWidth>
            </wp14:sizeRelH>
            <wp14:sizeRelV relativeFrom="margin">
              <wp14:pctHeight>0</wp14:pctHeight>
            </wp14:sizeRelV>
          </wp:anchor>
        </w:drawing>
      </w:r>
      <w:r w:rsidR="00AA288F" w:rsidRPr="00AA288F">
        <w:t> </w:t>
      </w:r>
    </w:p>
    <w:p w14:paraId="08861621" w14:textId="22A5CC13" w:rsidR="00E925A5" w:rsidRDefault="00E925A5" w:rsidP="00AA288F">
      <w:pPr>
        <w:rPr>
          <w:b/>
          <w:bCs/>
        </w:rPr>
      </w:pPr>
    </w:p>
    <w:p w14:paraId="2870FF11" w14:textId="77777777" w:rsidR="00E925A5" w:rsidRDefault="00E925A5" w:rsidP="00AA288F">
      <w:pPr>
        <w:rPr>
          <w:b/>
          <w:bCs/>
        </w:rPr>
      </w:pPr>
    </w:p>
    <w:p w14:paraId="2682931A" w14:textId="0307D4EA" w:rsidR="00E925A5" w:rsidRDefault="00E925A5" w:rsidP="00AA288F">
      <w:pPr>
        <w:rPr>
          <w:b/>
          <w:bCs/>
        </w:rPr>
      </w:pPr>
    </w:p>
    <w:p w14:paraId="08413888" w14:textId="77777777" w:rsidR="00E925A5" w:rsidRDefault="00E925A5" w:rsidP="00AA288F">
      <w:pPr>
        <w:rPr>
          <w:b/>
          <w:bCs/>
        </w:rPr>
      </w:pPr>
    </w:p>
    <w:p w14:paraId="478CF939" w14:textId="77777777" w:rsidR="00E925A5" w:rsidRDefault="00E925A5" w:rsidP="00AA288F">
      <w:pPr>
        <w:rPr>
          <w:b/>
          <w:bCs/>
        </w:rPr>
      </w:pPr>
    </w:p>
    <w:p w14:paraId="282F56EE" w14:textId="77777777" w:rsidR="00E925A5" w:rsidRDefault="00E925A5" w:rsidP="00AA288F">
      <w:pPr>
        <w:rPr>
          <w:b/>
          <w:bCs/>
        </w:rPr>
      </w:pPr>
    </w:p>
    <w:p w14:paraId="54418BF6" w14:textId="77777777" w:rsidR="00E925A5" w:rsidRDefault="00E925A5" w:rsidP="00AA288F">
      <w:pPr>
        <w:rPr>
          <w:b/>
          <w:bCs/>
        </w:rPr>
      </w:pPr>
    </w:p>
    <w:p w14:paraId="1DFE99F2" w14:textId="77777777" w:rsidR="00E925A5" w:rsidRDefault="00E925A5" w:rsidP="00AA288F">
      <w:pPr>
        <w:rPr>
          <w:b/>
          <w:bCs/>
        </w:rPr>
      </w:pPr>
    </w:p>
    <w:p w14:paraId="6C7E9D95" w14:textId="77777777" w:rsidR="00E925A5" w:rsidRDefault="00E925A5" w:rsidP="00AA288F">
      <w:pPr>
        <w:rPr>
          <w:b/>
          <w:bCs/>
        </w:rPr>
      </w:pPr>
    </w:p>
    <w:p w14:paraId="7FDC2D17" w14:textId="77777777" w:rsidR="00E925A5" w:rsidRDefault="00E925A5" w:rsidP="00AA288F">
      <w:pPr>
        <w:rPr>
          <w:b/>
          <w:bCs/>
        </w:rPr>
      </w:pPr>
    </w:p>
    <w:p w14:paraId="6522DE7D" w14:textId="77777777" w:rsidR="00E925A5" w:rsidRDefault="00E925A5" w:rsidP="00AA288F">
      <w:pPr>
        <w:rPr>
          <w:b/>
          <w:bCs/>
        </w:rPr>
      </w:pPr>
    </w:p>
    <w:p w14:paraId="73043D98" w14:textId="77777777" w:rsidR="00E925A5" w:rsidRDefault="00E925A5" w:rsidP="00AA288F">
      <w:pPr>
        <w:rPr>
          <w:b/>
          <w:bCs/>
        </w:rPr>
      </w:pPr>
    </w:p>
    <w:p w14:paraId="365FAF4C" w14:textId="77777777" w:rsidR="00E925A5" w:rsidRDefault="00E925A5" w:rsidP="00AA288F">
      <w:pPr>
        <w:rPr>
          <w:b/>
          <w:bCs/>
        </w:rPr>
      </w:pPr>
    </w:p>
    <w:p w14:paraId="73A3AE0E" w14:textId="77777777" w:rsidR="00E925A5" w:rsidRDefault="00E925A5" w:rsidP="00AA288F">
      <w:pPr>
        <w:rPr>
          <w:b/>
          <w:bCs/>
        </w:rPr>
      </w:pPr>
    </w:p>
    <w:p w14:paraId="23716DFA" w14:textId="77777777" w:rsidR="00E925A5" w:rsidRDefault="00E925A5" w:rsidP="00AA288F">
      <w:pPr>
        <w:rPr>
          <w:b/>
          <w:bCs/>
        </w:rPr>
      </w:pPr>
    </w:p>
    <w:p w14:paraId="57287D56" w14:textId="77777777" w:rsidR="00E925A5" w:rsidRDefault="00E925A5" w:rsidP="00AA288F">
      <w:pPr>
        <w:rPr>
          <w:b/>
          <w:bCs/>
        </w:rPr>
      </w:pPr>
    </w:p>
    <w:p w14:paraId="5B8225B0" w14:textId="77777777" w:rsidR="00E925A5" w:rsidRDefault="00E925A5" w:rsidP="00AA288F">
      <w:pPr>
        <w:rPr>
          <w:b/>
          <w:bCs/>
        </w:rPr>
      </w:pPr>
    </w:p>
    <w:p w14:paraId="56297167" w14:textId="77777777" w:rsidR="00E925A5" w:rsidRDefault="00E925A5" w:rsidP="00AA288F">
      <w:pPr>
        <w:rPr>
          <w:b/>
          <w:bCs/>
        </w:rPr>
      </w:pPr>
    </w:p>
    <w:p w14:paraId="34A2D9BA" w14:textId="77777777" w:rsidR="00E925A5" w:rsidRDefault="00E925A5" w:rsidP="00AA288F">
      <w:pPr>
        <w:rPr>
          <w:b/>
          <w:bCs/>
        </w:rPr>
      </w:pPr>
    </w:p>
    <w:p w14:paraId="79A5C15B" w14:textId="77777777" w:rsidR="00E925A5" w:rsidRDefault="00E925A5" w:rsidP="00AA288F">
      <w:pPr>
        <w:rPr>
          <w:b/>
          <w:bCs/>
        </w:rPr>
      </w:pPr>
    </w:p>
    <w:p w14:paraId="4949FF81" w14:textId="77777777" w:rsidR="00E925A5" w:rsidRDefault="00E925A5" w:rsidP="00AA288F">
      <w:pPr>
        <w:rPr>
          <w:b/>
          <w:bCs/>
        </w:rPr>
      </w:pPr>
    </w:p>
    <w:p w14:paraId="2964DF70" w14:textId="77777777" w:rsidR="00E925A5" w:rsidRDefault="00E925A5" w:rsidP="00AA288F">
      <w:pPr>
        <w:rPr>
          <w:b/>
          <w:bCs/>
        </w:rPr>
      </w:pPr>
    </w:p>
    <w:p w14:paraId="6402DC3C" w14:textId="77777777" w:rsidR="00F5232D" w:rsidRDefault="00F5232D" w:rsidP="00AA288F">
      <w:pPr>
        <w:rPr>
          <w:b/>
          <w:bCs/>
        </w:rPr>
      </w:pPr>
    </w:p>
    <w:p w14:paraId="77C5A915" w14:textId="77777777" w:rsidR="00F5232D" w:rsidRDefault="00F5232D" w:rsidP="00AA288F">
      <w:pPr>
        <w:rPr>
          <w:b/>
          <w:bCs/>
        </w:rPr>
      </w:pPr>
    </w:p>
    <w:p w14:paraId="0412430E" w14:textId="77777777" w:rsidR="00DD57B4" w:rsidRDefault="00DD57B4" w:rsidP="00AA288F">
      <w:pPr>
        <w:rPr>
          <w:b/>
          <w:bCs/>
        </w:rPr>
      </w:pPr>
    </w:p>
    <w:p w14:paraId="4E138BEA" w14:textId="77777777" w:rsidR="00DD57B4" w:rsidRDefault="00DD57B4" w:rsidP="00AA288F">
      <w:pPr>
        <w:rPr>
          <w:b/>
          <w:bCs/>
        </w:rPr>
      </w:pPr>
    </w:p>
    <w:p w14:paraId="072EC82E" w14:textId="77777777" w:rsidR="00DD57B4" w:rsidRDefault="00DD57B4" w:rsidP="00AA288F">
      <w:pPr>
        <w:rPr>
          <w:b/>
          <w:bCs/>
        </w:rPr>
      </w:pPr>
    </w:p>
    <w:p w14:paraId="421C20F8" w14:textId="77777777" w:rsidR="00DD57B4" w:rsidRDefault="00DD57B4" w:rsidP="00AA288F">
      <w:pPr>
        <w:rPr>
          <w:b/>
          <w:bCs/>
        </w:rPr>
      </w:pPr>
    </w:p>
    <w:p w14:paraId="7260B211" w14:textId="77777777" w:rsidR="00DD57B4" w:rsidRDefault="00DD57B4" w:rsidP="00AA288F">
      <w:pPr>
        <w:rPr>
          <w:b/>
          <w:bCs/>
        </w:rPr>
      </w:pPr>
    </w:p>
    <w:p w14:paraId="60C769DB" w14:textId="77777777" w:rsidR="00F5232D" w:rsidRDefault="00F5232D" w:rsidP="00AA288F">
      <w:pPr>
        <w:rPr>
          <w:b/>
          <w:bCs/>
        </w:rPr>
      </w:pPr>
    </w:p>
    <w:p w14:paraId="7BB92DB3" w14:textId="2D0B7101" w:rsidR="00AA288F" w:rsidRPr="00DD57B4" w:rsidRDefault="00DD57B4" w:rsidP="00DD57B4">
      <w:pPr>
        <w:rPr>
          <w:b/>
          <w:bCs/>
        </w:rPr>
      </w:pPr>
      <w:r w:rsidRPr="00DD57B4">
        <w:rPr>
          <w:b/>
          <w:bCs/>
        </w:rPr>
        <w:t>A-</w:t>
      </w:r>
      <w:r>
        <w:rPr>
          <w:b/>
          <w:bCs/>
        </w:rPr>
        <w:t xml:space="preserve"> </w:t>
      </w:r>
      <w:r w:rsidR="00AA288F" w:rsidRPr="00DD57B4">
        <w:rPr>
          <w:b/>
          <w:bCs/>
        </w:rPr>
        <w:t>Unterricht / Ausbildung planen (Makroplanung)</w:t>
      </w:r>
    </w:p>
    <w:p w14:paraId="3A69A0D1" w14:textId="77777777" w:rsidR="00DD57B4" w:rsidRPr="00AA288F" w:rsidRDefault="00DD57B4" w:rsidP="00DD57B4"/>
    <w:p w14:paraId="0A1B1D53" w14:textId="0F1BEA3D" w:rsidR="00AA288F" w:rsidRPr="00C66D5A" w:rsidRDefault="00AA288F" w:rsidP="00AA288F">
      <w:pPr>
        <w:rPr>
          <w:szCs w:val="22"/>
        </w:rPr>
      </w:pPr>
      <w:r w:rsidRPr="00C66D5A">
        <w:rPr>
          <w:szCs w:val="22"/>
        </w:rPr>
        <w:t xml:space="preserve">In der Unterrichtsplanung bin ich sicherlich einen grossen Schritt weitergekommen. Die Einbindung der Jahresziele und der Semesterplanung hat einen grossen Schritt gemacht. Die Beurteilung der eigenen Tätigkeit hat an Priorität gewonnen. </w:t>
      </w:r>
    </w:p>
    <w:p w14:paraId="4D409ED7" w14:textId="08635BED" w:rsidR="00AA288F" w:rsidRPr="00AA288F" w:rsidRDefault="00AA288F" w:rsidP="00AA288F">
      <w:r w:rsidRPr="00AA288F">
        <w:t> </w:t>
      </w:r>
    </w:p>
    <w:p w14:paraId="431A85F5" w14:textId="43342E93" w:rsidR="00AA288F" w:rsidRDefault="00AA288F" w:rsidP="00AA288F">
      <w:pPr>
        <w:rPr>
          <w:b/>
          <w:bCs/>
        </w:rPr>
      </w:pPr>
      <w:r w:rsidRPr="00AA288F">
        <w:rPr>
          <w:b/>
          <w:bCs/>
        </w:rPr>
        <w:t>B- Unterrichts / Ausbildung vorbereiten (Mikroplanung)</w:t>
      </w:r>
    </w:p>
    <w:p w14:paraId="5245D439" w14:textId="77777777" w:rsidR="00DD57B4" w:rsidRPr="00AA288F" w:rsidRDefault="00DD57B4" w:rsidP="00AA288F"/>
    <w:p w14:paraId="6B91D866" w14:textId="3D7DC372" w:rsidR="00AA288F" w:rsidRPr="00C66D5A" w:rsidRDefault="00AA288F" w:rsidP="00AA288F">
      <w:pPr>
        <w:rPr>
          <w:szCs w:val="22"/>
        </w:rPr>
      </w:pPr>
      <w:r w:rsidRPr="00C66D5A">
        <w:rPr>
          <w:szCs w:val="22"/>
        </w:rPr>
        <w:t xml:space="preserve">Die Notwendigkeit einer sauberen Planung war mir nicht bewusst. Hier habe ich sicherlich einen grossen Fortschritt gemacht. </w:t>
      </w:r>
      <w:r w:rsidR="00DC761E" w:rsidRPr="00C66D5A">
        <w:rPr>
          <w:szCs w:val="22"/>
        </w:rPr>
        <w:t>Ein klar strukturierter Unterricht</w:t>
      </w:r>
      <w:r w:rsidRPr="00C66D5A">
        <w:rPr>
          <w:szCs w:val="22"/>
        </w:rPr>
        <w:t xml:space="preserve"> mit Lehrzielen ist wichtig. Ein Bezug zur Praxis ist für meine Studierenden extrem wichtig. Das Einbringen und Lösen von Praxisorientierten Problemen durch die Studierenden ist wichtig. Die Passende Sozial und Organisationsform erleichtert mir den Unterricht enorm. Ebenfalls die Eingesetzten Hilfsmittel sollten gut gewählt sein.</w:t>
      </w:r>
      <w:r w:rsidRPr="00C66D5A">
        <w:rPr>
          <w:b/>
          <w:bCs/>
          <w:szCs w:val="22"/>
        </w:rPr>
        <w:t xml:space="preserve">    </w:t>
      </w:r>
    </w:p>
    <w:p w14:paraId="5527BD6F" w14:textId="77777777" w:rsidR="00AA288F" w:rsidRPr="00AA288F" w:rsidRDefault="00AA288F" w:rsidP="00AA288F">
      <w:r w:rsidRPr="00AA288F">
        <w:t> </w:t>
      </w:r>
    </w:p>
    <w:p w14:paraId="709B393E" w14:textId="77777777" w:rsidR="00AA288F" w:rsidRDefault="00AA288F" w:rsidP="00AA288F">
      <w:pPr>
        <w:rPr>
          <w:b/>
          <w:bCs/>
        </w:rPr>
      </w:pPr>
      <w:r w:rsidRPr="00AA288F">
        <w:rPr>
          <w:b/>
          <w:bCs/>
        </w:rPr>
        <w:t>C - Unterricht / Ausbildung durchführen</w:t>
      </w:r>
    </w:p>
    <w:p w14:paraId="6F89E660" w14:textId="77777777" w:rsidR="00DD57B4" w:rsidRPr="00AA288F" w:rsidRDefault="00DD57B4" w:rsidP="00AA288F"/>
    <w:p w14:paraId="0DEFEB46" w14:textId="5EA58604" w:rsidR="00DD57B4" w:rsidRDefault="00AA288F" w:rsidP="00AA288F">
      <w:pPr>
        <w:rPr>
          <w:szCs w:val="22"/>
        </w:rPr>
      </w:pPr>
      <w:r w:rsidRPr="00C66D5A">
        <w:rPr>
          <w:szCs w:val="22"/>
        </w:rPr>
        <w:t xml:space="preserve">Das Aufzeigen von Zielen und Kompetenzen zu Beginn der Unterrichtssequenz ist enorm wichtig. Genauso die Überprüfung der Ziele am Schluss der Sequenz. Hier ist wiederum der Bezug zur Praxis wichtig und </w:t>
      </w:r>
      <w:r w:rsidR="00DC761E" w:rsidRPr="00C66D5A">
        <w:rPr>
          <w:szCs w:val="22"/>
        </w:rPr>
        <w:t>das Einbinden</w:t>
      </w:r>
      <w:r w:rsidRPr="00C66D5A">
        <w:rPr>
          <w:szCs w:val="22"/>
        </w:rPr>
        <w:t xml:space="preserve"> der unterschiedlichen Methoden. Auch die Arbeitsaufträge müssen klar und verständlich formuliert werden. </w:t>
      </w:r>
    </w:p>
    <w:p w14:paraId="0F13427D" w14:textId="77777777" w:rsidR="00DD57B4" w:rsidRDefault="00DD57B4">
      <w:pPr>
        <w:rPr>
          <w:szCs w:val="22"/>
        </w:rPr>
      </w:pPr>
      <w:r>
        <w:rPr>
          <w:szCs w:val="22"/>
        </w:rPr>
        <w:br w:type="page"/>
      </w:r>
    </w:p>
    <w:p w14:paraId="3ABC235D" w14:textId="77777777" w:rsidR="00AA288F" w:rsidRPr="00C66D5A" w:rsidRDefault="00AA288F" w:rsidP="00AA288F">
      <w:pPr>
        <w:rPr>
          <w:szCs w:val="22"/>
        </w:rPr>
      </w:pPr>
    </w:p>
    <w:p w14:paraId="482197B3" w14:textId="77777777" w:rsidR="00AA288F" w:rsidRPr="00AA288F" w:rsidRDefault="00AA288F" w:rsidP="00AA288F">
      <w:r w:rsidRPr="00AA288F">
        <w:t> </w:t>
      </w:r>
    </w:p>
    <w:p w14:paraId="4BC57B81" w14:textId="77777777" w:rsidR="00AA288F" w:rsidRDefault="00AA288F" w:rsidP="00AA288F">
      <w:pPr>
        <w:rPr>
          <w:b/>
          <w:bCs/>
        </w:rPr>
      </w:pPr>
      <w:r w:rsidRPr="00AA288F">
        <w:rPr>
          <w:b/>
          <w:bCs/>
        </w:rPr>
        <w:t>D - Technologien in den Unterricht / die Ausbildung integrieren</w:t>
      </w:r>
    </w:p>
    <w:p w14:paraId="7FB46A6D" w14:textId="77777777" w:rsidR="00DD57B4" w:rsidRPr="00AA288F" w:rsidRDefault="00DD57B4" w:rsidP="00AA288F"/>
    <w:p w14:paraId="721FD6A8" w14:textId="77777777" w:rsidR="00AA288F" w:rsidRPr="00C66D5A" w:rsidRDefault="00AA288F" w:rsidP="00AA288F">
      <w:pPr>
        <w:rPr>
          <w:szCs w:val="22"/>
          <w:lang w:val="de-DE"/>
        </w:rPr>
      </w:pPr>
      <w:r w:rsidRPr="00C66D5A">
        <w:rPr>
          <w:szCs w:val="22"/>
          <w:lang w:val="de-DE"/>
        </w:rPr>
        <w:t xml:space="preserve">Hier habe ich noch Luft nach oben. Die neuen Technologien sind mir noch nicht alle bekannt. Ich arbeite aber </w:t>
      </w:r>
      <w:proofErr w:type="spellStart"/>
      <w:r w:rsidRPr="00C66D5A">
        <w:rPr>
          <w:szCs w:val="22"/>
          <w:lang w:val="de-DE"/>
        </w:rPr>
        <w:t>fleissig</w:t>
      </w:r>
      <w:proofErr w:type="spellEnd"/>
      <w:r w:rsidRPr="00C66D5A">
        <w:rPr>
          <w:szCs w:val="22"/>
          <w:lang w:val="de-DE"/>
        </w:rPr>
        <w:t xml:space="preserve"> daran mich zu verbessern und Teste immer wieder neue Programme aus. Momentan sind die Hilfsmittel meinen Fähigkeiten und den Fähigkeiten der Studierenden angepasst. Bei diesem Prozess kann auch mal etwas daneben gehen. </w:t>
      </w:r>
    </w:p>
    <w:p w14:paraId="4A7AE038" w14:textId="77777777" w:rsidR="00AA288F" w:rsidRPr="00AA288F" w:rsidRDefault="00AA288F" w:rsidP="00AA288F">
      <w:pPr>
        <w:rPr>
          <w:lang w:val="de-DE"/>
        </w:rPr>
      </w:pPr>
      <w:r w:rsidRPr="00AA288F">
        <w:rPr>
          <w:lang w:val="de-DE"/>
        </w:rPr>
        <w:t> </w:t>
      </w:r>
    </w:p>
    <w:p w14:paraId="66F8A17A" w14:textId="77777777" w:rsidR="00AA288F" w:rsidRDefault="00AA288F" w:rsidP="00AA288F">
      <w:pPr>
        <w:rPr>
          <w:b/>
          <w:bCs/>
          <w:lang w:val="de-DE"/>
        </w:rPr>
      </w:pPr>
      <w:r w:rsidRPr="00AA288F">
        <w:rPr>
          <w:b/>
          <w:bCs/>
          <w:lang w:val="de-DE"/>
        </w:rPr>
        <w:t>E - Mit den Lernenden bzw. Der Studierenden umgehen</w:t>
      </w:r>
    </w:p>
    <w:p w14:paraId="5960E791" w14:textId="77777777" w:rsidR="00DD57B4" w:rsidRPr="00AA288F" w:rsidRDefault="00DD57B4" w:rsidP="00AA288F">
      <w:pPr>
        <w:rPr>
          <w:lang w:val="de-DE"/>
        </w:rPr>
      </w:pPr>
    </w:p>
    <w:p w14:paraId="6B57BD0E" w14:textId="252EB7D9" w:rsidR="00AA288F" w:rsidRPr="00C66D5A" w:rsidRDefault="00AA288F" w:rsidP="00AA288F">
      <w:pPr>
        <w:rPr>
          <w:szCs w:val="22"/>
        </w:rPr>
      </w:pPr>
      <w:r w:rsidRPr="00C66D5A">
        <w:rPr>
          <w:szCs w:val="22"/>
        </w:rPr>
        <w:t xml:space="preserve">Das DBA ist meine erste Pädagogische </w:t>
      </w:r>
      <w:r w:rsidR="00DC761E" w:rsidRPr="00C66D5A">
        <w:rPr>
          <w:szCs w:val="22"/>
        </w:rPr>
        <w:t>Ausbildung,</w:t>
      </w:r>
      <w:r w:rsidRPr="00C66D5A">
        <w:rPr>
          <w:szCs w:val="22"/>
        </w:rPr>
        <w:t xml:space="preserve"> die ich absolviere. Hier zähle ich aber auch auf meine </w:t>
      </w:r>
      <w:r w:rsidR="00DC761E" w:rsidRPr="00C66D5A">
        <w:rPr>
          <w:szCs w:val="22"/>
        </w:rPr>
        <w:t>Erfahrung,</w:t>
      </w:r>
      <w:r w:rsidRPr="00C66D5A">
        <w:rPr>
          <w:szCs w:val="22"/>
        </w:rPr>
        <w:t xml:space="preserve"> die ich in all meinen Berufsjahren gesammelt habe. Die Studierenden sind sehr </w:t>
      </w:r>
      <w:r w:rsidR="00DC761E" w:rsidRPr="00C66D5A">
        <w:rPr>
          <w:szCs w:val="22"/>
        </w:rPr>
        <w:t>eigenverantwortlich</w:t>
      </w:r>
      <w:r w:rsidRPr="00C66D5A">
        <w:rPr>
          <w:szCs w:val="22"/>
        </w:rPr>
        <w:t xml:space="preserve"> und kenne Ihre Stärken und Schwächen. Ein offenes Ohr für die Studierenden ist wichtig. Lösungsorientiertes Handel hilft den Studierenden weiter. </w:t>
      </w:r>
    </w:p>
    <w:p w14:paraId="1FFCA5F8" w14:textId="77777777" w:rsidR="00AA288F" w:rsidRPr="00AA288F" w:rsidRDefault="00AA288F" w:rsidP="00AA288F">
      <w:r w:rsidRPr="00AA288F">
        <w:t> </w:t>
      </w:r>
    </w:p>
    <w:p w14:paraId="3A77D384" w14:textId="77777777" w:rsidR="00AA288F" w:rsidRDefault="00AA288F" w:rsidP="00AA288F">
      <w:pPr>
        <w:rPr>
          <w:b/>
          <w:bCs/>
        </w:rPr>
      </w:pPr>
      <w:r w:rsidRPr="00AA288F">
        <w:rPr>
          <w:b/>
          <w:bCs/>
        </w:rPr>
        <w:t xml:space="preserve">F - Mit den Lernenden bzw. der Studierenden umgehen. </w:t>
      </w:r>
    </w:p>
    <w:p w14:paraId="283D68A7" w14:textId="77777777" w:rsidR="00DD57B4" w:rsidRPr="00AA288F" w:rsidRDefault="00DD57B4" w:rsidP="00AA288F"/>
    <w:p w14:paraId="21FA402D" w14:textId="6CEE7DB5" w:rsidR="00AA288F" w:rsidRPr="00C66D5A" w:rsidRDefault="00DC761E" w:rsidP="00AA288F">
      <w:pPr>
        <w:rPr>
          <w:szCs w:val="22"/>
          <w:lang w:val="de-DE"/>
        </w:rPr>
      </w:pPr>
      <w:r w:rsidRPr="00C66D5A">
        <w:rPr>
          <w:szCs w:val="22"/>
          <w:lang w:val="de-DE"/>
        </w:rPr>
        <w:t>Mit diesem Thema</w:t>
      </w:r>
      <w:r w:rsidR="00AA288F" w:rsidRPr="00C66D5A">
        <w:rPr>
          <w:szCs w:val="22"/>
          <w:lang w:val="de-DE"/>
        </w:rPr>
        <w:t xml:space="preserve"> habe ich mich noch nicht befasst. Aus meinen früheren Ausbildungen habe ich aber Kenntnisse davon.</w:t>
      </w:r>
    </w:p>
    <w:p w14:paraId="187CD44B" w14:textId="77777777" w:rsidR="00AA288F" w:rsidRPr="00AA288F" w:rsidRDefault="00AA288F" w:rsidP="00AA288F">
      <w:pPr>
        <w:rPr>
          <w:lang w:val="de-DE"/>
        </w:rPr>
      </w:pPr>
      <w:r w:rsidRPr="00AA288F">
        <w:rPr>
          <w:lang w:val="de-DE"/>
        </w:rPr>
        <w:t> </w:t>
      </w:r>
    </w:p>
    <w:p w14:paraId="07E901D7" w14:textId="77777777" w:rsidR="00AA288F" w:rsidRDefault="00AA288F" w:rsidP="00AA288F">
      <w:pPr>
        <w:rPr>
          <w:b/>
          <w:bCs/>
          <w:lang w:val="de-DE"/>
        </w:rPr>
      </w:pPr>
      <w:r w:rsidRPr="00AA288F">
        <w:rPr>
          <w:b/>
          <w:bCs/>
          <w:lang w:val="de-DE"/>
        </w:rPr>
        <w:t>G- Lernergebnisse beurteilen</w:t>
      </w:r>
    </w:p>
    <w:p w14:paraId="1D049632" w14:textId="77777777" w:rsidR="00DD57B4" w:rsidRPr="00AA288F" w:rsidRDefault="00DD57B4" w:rsidP="00AA288F">
      <w:pPr>
        <w:rPr>
          <w:lang w:val="de-DE"/>
        </w:rPr>
      </w:pPr>
    </w:p>
    <w:p w14:paraId="10F83840" w14:textId="77777777" w:rsidR="00AA288F" w:rsidRPr="001148CE" w:rsidRDefault="00AA288F" w:rsidP="00AA288F">
      <w:pPr>
        <w:rPr>
          <w:szCs w:val="22"/>
          <w:lang w:val="de-DE"/>
        </w:rPr>
      </w:pPr>
      <w:r w:rsidRPr="001148CE">
        <w:rPr>
          <w:szCs w:val="22"/>
          <w:lang w:val="de-DE"/>
        </w:rPr>
        <w:t xml:space="preserve">Im Lehrgang Hauswarte wird dies nicht angewendet. Ich habe mich noch nicht mit dieser Thematik ausgesetzt. </w:t>
      </w:r>
    </w:p>
    <w:p w14:paraId="1D92A9FF" w14:textId="14597EEB" w:rsidR="00AA288F" w:rsidRPr="00AA288F" w:rsidRDefault="00AA288F" w:rsidP="00AA288F">
      <w:r w:rsidRPr="001148CE">
        <w:rPr>
          <w:szCs w:val="22"/>
        </w:rPr>
        <w:t>Die Erarbeitung der Leistungsbeurteilung ist noch im Gang. Eine klassische schriftliche Prüfung mit den verschiedenen K-Stufen wird aber umgesetzt.</w:t>
      </w:r>
      <w:r w:rsidRPr="00AA288F">
        <w:t xml:space="preserve"> </w:t>
      </w:r>
    </w:p>
    <w:p w14:paraId="1E905EB3" w14:textId="77777777" w:rsidR="00AA288F" w:rsidRPr="00AA288F" w:rsidRDefault="00AA288F" w:rsidP="00AA288F">
      <w:r w:rsidRPr="00AA288F">
        <w:t> </w:t>
      </w:r>
    </w:p>
    <w:p w14:paraId="238DC24F" w14:textId="77777777" w:rsidR="00AA288F" w:rsidRDefault="00AA288F" w:rsidP="00AA288F">
      <w:pPr>
        <w:rPr>
          <w:b/>
          <w:bCs/>
        </w:rPr>
      </w:pPr>
      <w:r w:rsidRPr="00AA288F">
        <w:rPr>
          <w:b/>
          <w:bCs/>
        </w:rPr>
        <w:t>H - Unterrichts-/Ausbildungseinheiten auswerten</w:t>
      </w:r>
    </w:p>
    <w:p w14:paraId="0674F41E" w14:textId="77777777" w:rsidR="00DD57B4" w:rsidRPr="00AA288F" w:rsidRDefault="00DD57B4" w:rsidP="00AA288F"/>
    <w:p w14:paraId="6BB59957" w14:textId="3F81B933" w:rsidR="00AA288F" w:rsidRPr="001148CE" w:rsidRDefault="00AA288F" w:rsidP="00AA288F">
      <w:pPr>
        <w:rPr>
          <w:szCs w:val="22"/>
          <w:lang w:val="de-DE"/>
        </w:rPr>
      </w:pPr>
      <w:r w:rsidRPr="001148CE">
        <w:rPr>
          <w:szCs w:val="22"/>
          <w:lang w:val="de-DE"/>
        </w:rPr>
        <w:t xml:space="preserve">Die verbleibende Zeit geht momentan voll zu Gunsten des DBA. Es bleibt momentan keine Zeit für andere Aufgaben. Einzig finde ich die eigene Reflektion und Evaluation wichtig. Ein Fachaustausch unter Kollegen findet momentan nicht statt. Allfällige Rückmeldungen nehme ich gerne entgegen und setze </w:t>
      </w:r>
      <w:r w:rsidR="00DC761E" w:rsidRPr="001148CE">
        <w:rPr>
          <w:szCs w:val="22"/>
          <w:lang w:val="de-DE"/>
        </w:rPr>
        <w:t>diese,</w:t>
      </w:r>
      <w:r w:rsidRPr="001148CE">
        <w:rPr>
          <w:szCs w:val="22"/>
          <w:lang w:val="de-DE"/>
        </w:rPr>
        <w:t xml:space="preserve"> wenn möglich um.</w:t>
      </w:r>
    </w:p>
    <w:p w14:paraId="30C88D20" w14:textId="77777777" w:rsidR="00AA288F" w:rsidRPr="00AA288F" w:rsidRDefault="00AA288F" w:rsidP="00AA288F">
      <w:pPr>
        <w:rPr>
          <w:lang w:val="de-DE"/>
        </w:rPr>
      </w:pPr>
      <w:r w:rsidRPr="00AA288F">
        <w:rPr>
          <w:lang w:val="de-DE"/>
        </w:rPr>
        <w:t> </w:t>
      </w:r>
    </w:p>
    <w:p w14:paraId="18DADB78" w14:textId="77777777" w:rsidR="00AA288F" w:rsidRDefault="00AA288F" w:rsidP="00AA288F">
      <w:pPr>
        <w:rPr>
          <w:b/>
          <w:bCs/>
          <w:lang w:val="de-DE"/>
        </w:rPr>
      </w:pPr>
      <w:r w:rsidRPr="00AA288F">
        <w:rPr>
          <w:b/>
          <w:bCs/>
          <w:lang w:val="de-DE"/>
        </w:rPr>
        <w:t>I- Im Berufsbildungssystem kooperieren</w:t>
      </w:r>
    </w:p>
    <w:p w14:paraId="7128D04A" w14:textId="77777777" w:rsidR="00DD57B4" w:rsidRPr="00AA288F" w:rsidRDefault="00DD57B4" w:rsidP="00AA288F">
      <w:pPr>
        <w:rPr>
          <w:lang w:val="de-DE"/>
        </w:rPr>
      </w:pPr>
    </w:p>
    <w:p w14:paraId="1F225214" w14:textId="77777777" w:rsidR="00AA288F" w:rsidRPr="001148CE" w:rsidRDefault="00AA288F" w:rsidP="00AA288F">
      <w:pPr>
        <w:rPr>
          <w:szCs w:val="22"/>
          <w:lang w:val="de-DE"/>
        </w:rPr>
      </w:pPr>
      <w:r w:rsidRPr="001148CE">
        <w:rPr>
          <w:szCs w:val="22"/>
          <w:lang w:val="de-DE"/>
        </w:rPr>
        <w:t xml:space="preserve">In diesem Bereich habe ich meine Rolle noch nicht gefunden. Auch habe ich nicht ganz verstanden was ein Rollengerechtes kommunizieren sein soll. Der Fachaustausch findet momentan nur mit dem Fachbereich Sanitär statt.  In meinem Bereich finden keine </w:t>
      </w:r>
      <w:proofErr w:type="spellStart"/>
      <w:r w:rsidRPr="001148CE">
        <w:rPr>
          <w:szCs w:val="22"/>
          <w:lang w:val="de-DE"/>
        </w:rPr>
        <w:t>ÜK`s</w:t>
      </w:r>
      <w:proofErr w:type="spellEnd"/>
      <w:r w:rsidRPr="001148CE">
        <w:rPr>
          <w:szCs w:val="22"/>
          <w:lang w:val="de-DE"/>
        </w:rPr>
        <w:t xml:space="preserve"> statt. </w:t>
      </w:r>
    </w:p>
    <w:p w14:paraId="02B387AF" w14:textId="77777777" w:rsidR="00AA288F" w:rsidRPr="00AA288F" w:rsidRDefault="00AA288F" w:rsidP="00AA288F">
      <w:pPr>
        <w:rPr>
          <w:lang w:val="de-DE"/>
        </w:rPr>
      </w:pPr>
      <w:r w:rsidRPr="00AA288F">
        <w:rPr>
          <w:lang w:val="de-DE"/>
        </w:rPr>
        <w:t> </w:t>
      </w:r>
    </w:p>
    <w:p w14:paraId="3C6903D0" w14:textId="77777777" w:rsidR="00AA288F" w:rsidRDefault="00AA288F" w:rsidP="00AA288F">
      <w:pPr>
        <w:rPr>
          <w:b/>
          <w:bCs/>
          <w:lang w:val="de-DE"/>
        </w:rPr>
      </w:pPr>
      <w:r w:rsidRPr="00AA288F">
        <w:rPr>
          <w:b/>
          <w:bCs/>
          <w:lang w:val="de-DE"/>
        </w:rPr>
        <w:t>L- Administrieren und organisieren</w:t>
      </w:r>
    </w:p>
    <w:p w14:paraId="2F155CEA" w14:textId="77777777" w:rsidR="00DD57B4" w:rsidRPr="00AA288F" w:rsidRDefault="00DD57B4" w:rsidP="00AA288F">
      <w:pPr>
        <w:rPr>
          <w:lang w:val="de-DE"/>
        </w:rPr>
      </w:pPr>
    </w:p>
    <w:p w14:paraId="23C42818" w14:textId="26AB2662" w:rsidR="00AA288F" w:rsidRPr="001148CE" w:rsidRDefault="00AA288F" w:rsidP="00AA288F">
      <w:pPr>
        <w:rPr>
          <w:szCs w:val="22"/>
          <w:lang w:val="de-DE"/>
        </w:rPr>
      </w:pPr>
      <w:r w:rsidRPr="001148CE">
        <w:rPr>
          <w:szCs w:val="22"/>
          <w:lang w:val="de-DE"/>
        </w:rPr>
        <w:t xml:space="preserve">Den Studierenden und Dozenten werden die nötigen Mittel zur Verfügung gestellt. In Gruppenarbeiten bringe ich Anschauungsmaterial </w:t>
      </w:r>
      <w:r w:rsidR="00DC761E" w:rsidRPr="001148CE">
        <w:rPr>
          <w:szCs w:val="22"/>
          <w:lang w:val="de-DE"/>
        </w:rPr>
        <w:t>mit,</w:t>
      </w:r>
      <w:r w:rsidRPr="001148CE">
        <w:rPr>
          <w:szCs w:val="22"/>
          <w:lang w:val="de-DE"/>
        </w:rPr>
        <w:t xml:space="preserve"> das einen direkten Praxisbezug hat.</w:t>
      </w:r>
    </w:p>
    <w:p w14:paraId="3742EFEB" w14:textId="77777777" w:rsidR="00AA288F" w:rsidRPr="001148CE" w:rsidRDefault="00AA288F" w:rsidP="00AA288F">
      <w:pPr>
        <w:rPr>
          <w:szCs w:val="22"/>
          <w:lang w:val="de-DE"/>
        </w:rPr>
      </w:pPr>
      <w:r w:rsidRPr="001148CE">
        <w:rPr>
          <w:szCs w:val="22"/>
          <w:lang w:val="de-DE"/>
        </w:rPr>
        <w:t xml:space="preserve">Ich bin Gegner von Zeitmanagement-Programmen. Diese bringen für mich keine Zeitersparnis. Zeit kann man nicht sparen.  </w:t>
      </w:r>
    </w:p>
    <w:p w14:paraId="1DFAE3FD" w14:textId="77777777" w:rsidR="00AA288F" w:rsidRPr="00AA288F" w:rsidRDefault="00AA288F" w:rsidP="00AA288F">
      <w:r w:rsidRPr="00AA288F">
        <w:t> </w:t>
      </w:r>
    </w:p>
    <w:p w14:paraId="3D091DAD" w14:textId="77777777" w:rsidR="00AA288F" w:rsidRDefault="00AA288F" w:rsidP="00AA288F">
      <w:pPr>
        <w:rPr>
          <w:b/>
          <w:bCs/>
        </w:rPr>
      </w:pPr>
      <w:r w:rsidRPr="00AA288F">
        <w:rPr>
          <w:b/>
          <w:bCs/>
        </w:rPr>
        <w:t>M- Die eigene Rolle als Lehrperson reflektieren</w:t>
      </w:r>
    </w:p>
    <w:p w14:paraId="78983949" w14:textId="77777777" w:rsidR="00DD57B4" w:rsidRPr="00AA288F" w:rsidRDefault="00DD57B4" w:rsidP="00AA288F"/>
    <w:p w14:paraId="21C45B9A" w14:textId="41BE8A66" w:rsidR="00AA288F" w:rsidRPr="001148CE" w:rsidRDefault="00AA288F" w:rsidP="00AA288F">
      <w:pPr>
        <w:rPr>
          <w:szCs w:val="22"/>
        </w:rPr>
      </w:pPr>
      <w:r w:rsidRPr="001148CE">
        <w:rPr>
          <w:szCs w:val="22"/>
        </w:rPr>
        <w:t>Ich denke meine Rolle und Verantwortung als Lehrperson ist mir sehr wohl bewusst. Meine Ressourcen und Grenzen schätze ich realistisch ein. Die Weiterentwicklung auf meine</w:t>
      </w:r>
      <w:r w:rsidR="00DC761E" w:rsidRPr="001148CE">
        <w:rPr>
          <w:szCs w:val="22"/>
        </w:rPr>
        <w:t>m</w:t>
      </w:r>
      <w:r w:rsidRPr="001148CE">
        <w:rPr>
          <w:szCs w:val="22"/>
        </w:rPr>
        <w:t xml:space="preserve"> Fachgebiet ist enorm wichtig da sich die Technologien ständig verändern. </w:t>
      </w:r>
    </w:p>
    <w:p w14:paraId="04FAF00D" w14:textId="77777777" w:rsidR="00AA288F" w:rsidRPr="00AA288F" w:rsidRDefault="00AA288F" w:rsidP="00AA288F">
      <w:r w:rsidRPr="00AA288F">
        <w:t> </w:t>
      </w:r>
    </w:p>
    <w:p w14:paraId="29D7D2AE" w14:textId="77777777" w:rsidR="00AA288F" w:rsidRPr="00AA288F" w:rsidRDefault="00AA288F" w:rsidP="00AA288F">
      <w:r w:rsidRPr="00AA288F">
        <w:rPr>
          <w:b/>
          <w:bCs/>
        </w:rPr>
        <w:t>3 Konkrete Vergleiche zur Standortbestimmung 1</w:t>
      </w:r>
    </w:p>
    <w:p w14:paraId="57BA1A47" w14:textId="77777777" w:rsidR="00AA288F" w:rsidRPr="00AA288F" w:rsidRDefault="00AA288F" w:rsidP="00AA288F">
      <w:r w:rsidRPr="00AA288F">
        <w:t> </w:t>
      </w:r>
    </w:p>
    <w:p w14:paraId="198EF10F" w14:textId="77777777" w:rsidR="00AA288F" w:rsidRPr="00655DF9" w:rsidRDefault="00AA288F" w:rsidP="00E23624">
      <w:pPr>
        <w:numPr>
          <w:ilvl w:val="0"/>
          <w:numId w:val="3"/>
        </w:numPr>
        <w:rPr>
          <w:szCs w:val="22"/>
        </w:rPr>
      </w:pPr>
      <w:r w:rsidRPr="00655DF9">
        <w:rPr>
          <w:szCs w:val="22"/>
        </w:rPr>
        <w:lastRenderedPageBreak/>
        <w:t xml:space="preserve">Den Umgang mit digitalen Medien und Programmen hat sich verändert. Während ich früher ohne digitale Instrumente unterwegs war, macht es mir heute spass diese auszuprobieren und in den Unterricht einzubinden.  </w:t>
      </w:r>
    </w:p>
    <w:p w14:paraId="1BC28912" w14:textId="2B7880C0" w:rsidR="00AA288F" w:rsidRPr="00655DF9" w:rsidRDefault="00AA288F" w:rsidP="00DC761E">
      <w:pPr>
        <w:ind w:firstLine="709"/>
        <w:rPr>
          <w:szCs w:val="22"/>
        </w:rPr>
      </w:pPr>
      <w:r w:rsidRPr="00655DF9">
        <w:rPr>
          <w:szCs w:val="22"/>
        </w:rPr>
        <w:t xml:space="preserve">Konkret benütze ich </w:t>
      </w:r>
      <w:proofErr w:type="spellStart"/>
      <w:r w:rsidRPr="00655DF9">
        <w:rPr>
          <w:szCs w:val="22"/>
        </w:rPr>
        <w:t>Kaooht</w:t>
      </w:r>
      <w:proofErr w:type="spellEnd"/>
      <w:r w:rsidR="008D777A" w:rsidRPr="00655DF9">
        <w:rPr>
          <w:szCs w:val="22"/>
        </w:rPr>
        <w:t>,</w:t>
      </w:r>
      <w:r w:rsidR="00655DF9" w:rsidRPr="00655DF9">
        <w:rPr>
          <w:szCs w:val="22"/>
        </w:rPr>
        <w:t xml:space="preserve"> </w:t>
      </w:r>
      <w:r w:rsidR="008D777A" w:rsidRPr="00655DF9">
        <w:rPr>
          <w:szCs w:val="22"/>
        </w:rPr>
        <w:t>Forms</w:t>
      </w:r>
      <w:r w:rsidR="00655DF9" w:rsidRPr="00655DF9">
        <w:rPr>
          <w:szCs w:val="22"/>
        </w:rPr>
        <w:t xml:space="preserve">, </w:t>
      </w:r>
      <w:proofErr w:type="spellStart"/>
      <w:r w:rsidR="00655DF9" w:rsidRPr="00655DF9">
        <w:rPr>
          <w:szCs w:val="22"/>
        </w:rPr>
        <w:t>Mentimeter</w:t>
      </w:r>
      <w:proofErr w:type="spellEnd"/>
      <w:r w:rsidR="008D777A" w:rsidRPr="00655DF9">
        <w:rPr>
          <w:szCs w:val="22"/>
        </w:rPr>
        <w:t xml:space="preserve"> </w:t>
      </w:r>
      <w:r w:rsidRPr="00655DF9">
        <w:rPr>
          <w:szCs w:val="22"/>
        </w:rPr>
        <w:t>und OneNote.</w:t>
      </w:r>
    </w:p>
    <w:p w14:paraId="111128FF" w14:textId="77777777" w:rsidR="00AA288F" w:rsidRPr="00655DF9" w:rsidRDefault="00AA288F" w:rsidP="00E23624">
      <w:pPr>
        <w:numPr>
          <w:ilvl w:val="0"/>
          <w:numId w:val="4"/>
        </w:numPr>
        <w:rPr>
          <w:szCs w:val="22"/>
        </w:rPr>
      </w:pPr>
      <w:r w:rsidRPr="00655DF9">
        <w:rPr>
          <w:szCs w:val="22"/>
        </w:rPr>
        <w:t xml:space="preserve">Die Unterrichtsplanung hat nur in groben Zügen stattgefunden. Heute ist eine Feinplanung von Unterricht selbstverständlich und eine grosse Hilfe. Dieser Punkt hat mich sicher weitergebracht. </w:t>
      </w:r>
    </w:p>
    <w:p w14:paraId="5A5E6D9E" w14:textId="77777777" w:rsidR="00AA288F" w:rsidRPr="00655DF9" w:rsidRDefault="00AA288F" w:rsidP="00E23624">
      <w:pPr>
        <w:numPr>
          <w:ilvl w:val="0"/>
          <w:numId w:val="4"/>
        </w:numPr>
        <w:rPr>
          <w:szCs w:val="22"/>
        </w:rPr>
      </w:pPr>
      <w:r w:rsidRPr="00655DF9">
        <w:rPr>
          <w:szCs w:val="22"/>
        </w:rPr>
        <w:t xml:space="preserve">Das Reflektieren nach dem Unterricht hat eigentlich immer im Kopf stattgefunden. Teilweise nicht mal bewusst. Nun mache ich konkret Schriftliche Reflektionen und nehme immer wieder gute Ideen und Verbesserungen mit. Auch die Besuche durch die verschiedenen Dozenten sind eine grosse Bereicherung. </w:t>
      </w:r>
    </w:p>
    <w:p w14:paraId="73A01BF7" w14:textId="77777777" w:rsidR="00AA288F" w:rsidRPr="00AA288F" w:rsidRDefault="00AA288F" w:rsidP="00AA288F">
      <w:r w:rsidRPr="00AA288F">
        <w:t> </w:t>
      </w:r>
    </w:p>
    <w:p w14:paraId="605DBD34" w14:textId="77777777" w:rsidR="00AA288F" w:rsidRPr="00AA288F" w:rsidRDefault="00AA288F" w:rsidP="00AA288F">
      <w:r w:rsidRPr="00AA288F">
        <w:t> </w:t>
      </w:r>
    </w:p>
    <w:p w14:paraId="07305214" w14:textId="77777777" w:rsidR="00AA288F" w:rsidRDefault="00AA288F" w:rsidP="00AA288F">
      <w:pPr>
        <w:rPr>
          <w:b/>
          <w:bCs/>
        </w:rPr>
      </w:pPr>
      <w:r w:rsidRPr="00AA288F">
        <w:rPr>
          <w:b/>
          <w:bCs/>
        </w:rPr>
        <w:t>Reflektion über den Lernprozess und Entwicklungsschritte</w:t>
      </w:r>
    </w:p>
    <w:p w14:paraId="18DDDE57" w14:textId="77777777" w:rsidR="00DD57B4" w:rsidRPr="00AA288F" w:rsidRDefault="00DD57B4" w:rsidP="00AA288F"/>
    <w:p w14:paraId="63C9891A" w14:textId="77777777" w:rsidR="00AA288F" w:rsidRPr="00655DF9" w:rsidRDefault="00AA288F" w:rsidP="00AA288F">
      <w:pPr>
        <w:rPr>
          <w:szCs w:val="22"/>
        </w:rPr>
      </w:pPr>
      <w:r w:rsidRPr="00655DF9">
        <w:rPr>
          <w:szCs w:val="22"/>
        </w:rPr>
        <w:t xml:space="preserve">Wie kann ich den Lernprozess und meine Entwicklungsschritte am besten beschreiben? </w:t>
      </w:r>
    </w:p>
    <w:p w14:paraId="459DA15B" w14:textId="49DAFABD" w:rsidR="00AA288F" w:rsidRPr="00655DF9" w:rsidRDefault="00AA288F" w:rsidP="00AA288F">
      <w:pPr>
        <w:rPr>
          <w:szCs w:val="22"/>
        </w:rPr>
      </w:pPr>
      <w:r w:rsidRPr="00655DF9">
        <w:rPr>
          <w:szCs w:val="22"/>
        </w:rPr>
        <w:t xml:space="preserve">Ich denke das Lernen Ansicht ist schon ein ständiger </w:t>
      </w:r>
      <w:r w:rsidR="008D777A" w:rsidRPr="00655DF9">
        <w:rPr>
          <w:szCs w:val="22"/>
        </w:rPr>
        <w:t>Prozess,</w:t>
      </w:r>
      <w:r w:rsidRPr="00655DF9">
        <w:rPr>
          <w:szCs w:val="22"/>
        </w:rPr>
        <w:t xml:space="preserve"> der immer und überall stattfindet. In diesem Fall hat mir der Lernprozess im DBA sicherlich die Augen geöffnet und mich persönlich weitergebracht. Die Dozenten haben mir neue Techniken näher gebracht die ich gerne Testen und versuchen werden. </w:t>
      </w:r>
      <w:r w:rsidR="008D777A" w:rsidRPr="00655DF9">
        <w:rPr>
          <w:szCs w:val="22"/>
        </w:rPr>
        <w:t>Ein Herantasten</w:t>
      </w:r>
      <w:r w:rsidRPr="00655DF9">
        <w:rPr>
          <w:szCs w:val="22"/>
        </w:rPr>
        <w:t xml:space="preserve"> an die verschiedenen und vielfältigen Möglichkeiten war der erste Effekt. Das Umsetzen </w:t>
      </w:r>
      <w:r w:rsidR="008D777A" w:rsidRPr="00655DF9">
        <w:rPr>
          <w:szCs w:val="22"/>
        </w:rPr>
        <w:t>in meinem Unterricht</w:t>
      </w:r>
      <w:r w:rsidRPr="00655DF9">
        <w:rPr>
          <w:szCs w:val="22"/>
        </w:rPr>
        <w:t xml:space="preserve"> sicherlich der zweite.  </w:t>
      </w:r>
    </w:p>
    <w:p w14:paraId="4B440403" w14:textId="77777777" w:rsidR="00AA288F" w:rsidRPr="00655DF9" w:rsidRDefault="00AA288F" w:rsidP="00AA288F">
      <w:pPr>
        <w:rPr>
          <w:szCs w:val="22"/>
        </w:rPr>
      </w:pPr>
      <w:r w:rsidRPr="00655DF9">
        <w:rPr>
          <w:szCs w:val="22"/>
        </w:rPr>
        <w:t xml:space="preserve">So ist es Schritt für Schritt weiter gegangen und das Thema hat mich gepackt. </w:t>
      </w:r>
    </w:p>
    <w:p w14:paraId="0B5ACCC5" w14:textId="00FA8A13" w:rsidR="00AA288F" w:rsidRDefault="00AA288F" w:rsidP="00AA288F">
      <w:pPr>
        <w:rPr>
          <w:szCs w:val="22"/>
        </w:rPr>
      </w:pPr>
      <w:r w:rsidRPr="00655DF9">
        <w:rPr>
          <w:szCs w:val="22"/>
        </w:rPr>
        <w:t xml:space="preserve">Persönlich empfinde ich meine Entwicklung als sehr positiv. Es hat mir die Augen geöffnet auch anders an Themen heranzugehen und ich habe gelernt mich </w:t>
      </w:r>
      <w:r w:rsidR="008D777A" w:rsidRPr="00655DF9">
        <w:rPr>
          <w:szCs w:val="22"/>
        </w:rPr>
        <w:t>selbst</w:t>
      </w:r>
      <w:r w:rsidRPr="00655DF9">
        <w:rPr>
          <w:szCs w:val="22"/>
        </w:rPr>
        <w:t xml:space="preserve"> zu Reflektieren. Das war auch ein kleiner Quantensprung für mich persönlich. Mittlerweile gehe ich gestärkt in den nächsten Unterricht und </w:t>
      </w:r>
      <w:r w:rsidR="008D777A" w:rsidRPr="00655DF9">
        <w:rPr>
          <w:szCs w:val="22"/>
        </w:rPr>
        <w:t>mein Job</w:t>
      </w:r>
      <w:r w:rsidRPr="00655DF9">
        <w:rPr>
          <w:szCs w:val="22"/>
        </w:rPr>
        <w:t xml:space="preserve"> macht mir Freude.</w:t>
      </w:r>
    </w:p>
    <w:p w14:paraId="3E2C0FE5" w14:textId="77777777" w:rsidR="00B03027" w:rsidRDefault="00B03027" w:rsidP="00AA288F">
      <w:pPr>
        <w:rPr>
          <w:szCs w:val="22"/>
        </w:rPr>
      </w:pPr>
    </w:p>
    <w:p w14:paraId="04180C43" w14:textId="6207EEE8" w:rsidR="00B03027" w:rsidRPr="00655DF9" w:rsidRDefault="006E173F" w:rsidP="00AA288F">
      <w:pPr>
        <w:rPr>
          <w:szCs w:val="22"/>
        </w:rPr>
      </w:pPr>
      <w:r w:rsidRPr="00F86A55">
        <w:rPr>
          <w:b/>
          <w:bCs/>
          <w:szCs w:val="22"/>
        </w:rPr>
        <w:t>Anhang 1</w:t>
      </w:r>
      <w:r w:rsidR="00F86A55" w:rsidRPr="00F86A55">
        <w:rPr>
          <w:b/>
          <w:bCs/>
          <w:szCs w:val="22"/>
        </w:rPr>
        <w:t>1:</w:t>
      </w:r>
      <w:r>
        <w:rPr>
          <w:szCs w:val="22"/>
        </w:rPr>
        <w:t xml:space="preserve"> </w:t>
      </w:r>
      <w:proofErr w:type="spellStart"/>
      <w:r>
        <w:rPr>
          <w:szCs w:val="22"/>
        </w:rPr>
        <w:t>Kompra</w:t>
      </w:r>
      <w:proofErr w:type="spellEnd"/>
      <w:r>
        <w:rPr>
          <w:szCs w:val="22"/>
        </w:rPr>
        <w:t xml:space="preserve"> 2</w:t>
      </w:r>
    </w:p>
    <w:p w14:paraId="38AC6486" w14:textId="77777777" w:rsidR="00AA288F" w:rsidRPr="00AA288F" w:rsidRDefault="00AA288F" w:rsidP="000709DD"/>
    <w:sectPr w:rsidR="00AA288F" w:rsidRPr="00AA288F" w:rsidSect="00515E11">
      <w:pgSz w:w="11906" w:h="16838" w:code="9"/>
      <w:pgMar w:top="1134" w:right="851" w:bottom="851" w:left="1418"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71B629" w14:textId="77777777" w:rsidR="00B90B3B" w:rsidRDefault="00B90B3B">
      <w:r>
        <w:separator/>
      </w:r>
    </w:p>
  </w:endnote>
  <w:endnote w:type="continuationSeparator" w:id="0">
    <w:p w14:paraId="1A29ECD1" w14:textId="77777777" w:rsidR="00B90B3B" w:rsidRDefault="00B90B3B">
      <w:r>
        <w:continuationSeparator/>
      </w:r>
    </w:p>
  </w:endnote>
  <w:endnote w:type="continuationNotice" w:id="1">
    <w:p w14:paraId="1703C6D0" w14:textId="77777777" w:rsidR="00B90B3B" w:rsidRDefault="00B90B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984486"/>
      <w:docPartObj>
        <w:docPartGallery w:val="Page Numbers (Bottom of Page)"/>
        <w:docPartUnique/>
      </w:docPartObj>
    </w:sdtPr>
    <w:sdtEndPr/>
    <w:sdtContent>
      <w:p w14:paraId="5D254439" w14:textId="44D39AE9" w:rsidR="008B4686" w:rsidRDefault="008B4686">
        <w:pPr>
          <w:pStyle w:val="Fuzeile"/>
          <w:jc w:val="right"/>
        </w:pPr>
        <w:r>
          <w:fldChar w:fldCharType="begin"/>
        </w:r>
        <w:r>
          <w:instrText>PAGE   \* MERGEFORMAT</w:instrText>
        </w:r>
        <w:r>
          <w:fldChar w:fldCharType="separate"/>
        </w:r>
        <w:r>
          <w:rPr>
            <w:lang w:val="de-DE"/>
          </w:rPr>
          <w:t>2</w:t>
        </w:r>
        <w:r>
          <w:fldChar w:fldCharType="end"/>
        </w:r>
      </w:p>
    </w:sdtContent>
  </w:sdt>
  <w:p w14:paraId="20B8C133" w14:textId="31A9E0E3" w:rsidR="0072395C" w:rsidRDefault="0072395C" w:rsidP="00E42EA1">
    <w:pPr>
      <w:pBdr>
        <w:top w:val="single" w:sz="4" w:space="1" w:color="auto"/>
      </w:pBdr>
      <w:tabs>
        <w:tab w:val="left" w:pos="284"/>
        <w:tab w:val="right" w:pos="4536"/>
        <w:tab w:val="right" w:pos="9637"/>
      </w:tabs>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1849331"/>
      <w:docPartObj>
        <w:docPartGallery w:val="Page Numbers (Bottom of Page)"/>
        <w:docPartUnique/>
      </w:docPartObj>
    </w:sdtPr>
    <w:sdtEndPr/>
    <w:sdtContent>
      <w:p w14:paraId="30B1B262" w14:textId="1B001CCB" w:rsidR="00C21DCC" w:rsidRDefault="00C21DCC">
        <w:pPr>
          <w:pStyle w:val="Fuzeile"/>
          <w:jc w:val="right"/>
        </w:pPr>
        <w:r>
          <w:fldChar w:fldCharType="begin"/>
        </w:r>
        <w:r>
          <w:instrText>PAGE   \* MERGEFORMAT</w:instrText>
        </w:r>
        <w:r>
          <w:fldChar w:fldCharType="separate"/>
        </w:r>
        <w:r>
          <w:rPr>
            <w:lang w:val="de-DE"/>
          </w:rPr>
          <w:t>2</w:t>
        </w:r>
        <w:r>
          <w:fldChar w:fldCharType="end"/>
        </w:r>
      </w:p>
    </w:sdtContent>
  </w:sdt>
  <w:p w14:paraId="1C83F4A4" w14:textId="77777777" w:rsidR="001E07AF" w:rsidRDefault="001E07A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1E4C98" w14:textId="77777777" w:rsidR="00B90B3B" w:rsidRDefault="00B90B3B">
      <w:r>
        <w:separator/>
      </w:r>
    </w:p>
  </w:footnote>
  <w:footnote w:type="continuationSeparator" w:id="0">
    <w:p w14:paraId="7FDA429A" w14:textId="77777777" w:rsidR="00B90B3B" w:rsidRDefault="00B90B3B">
      <w:r>
        <w:continuationSeparator/>
      </w:r>
    </w:p>
  </w:footnote>
  <w:footnote w:type="continuationNotice" w:id="1">
    <w:p w14:paraId="137A4DEF" w14:textId="77777777" w:rsidR="00B90B3B" w:rsidRDefault="00B90B3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159E23" w14:textId="4816F56F" w:rsidR="00E42EA1" w:rsidRPr="00E42EA1" w:rsidRDefault="00C33348" w:rsidP="00E42EA1">
    <w:pPr>
      <w:pStyle w:val="Kopfzeile"/>
      <w:pBdr>
        <w:bottom w:val="single" w:sz="4" w:space="1" w:color="auto"/>
      </w:pBdr>
      <w:tabs>
        <w:tab w:val="clear" w:pos="4536"/>
        <w:tab w:val="clear" w:pos="9072"/>
        <w:tab w:val="center" w:pos="4818"/>
        <w:tab w:val="right" w:pos="9637"/>
      </w:tabs>
      <w:rPr>
        <w:rFonts w:ascii="Arial" w:hAnsi="Arial" w:cs="Arial"/>
        <w:sz w:val="16"/>
        <w:szCs w:val="16"/>
      </w:rPr>
    </w:pPr>
    <w:r>
      <w:rPr>
        <w:rFonts w:ascii="Arial" w:hAnsi="Arial" w:cs="Arial"/>
        <w:sz w:val="16"/>
        <w:szCs w:val="16"/>
        <w:lang w:val="de-DE"/>
      </w:rPr>
      <w:t>Martin Mätzler</w:t>
    </w:r>
    <w:r w:rsidR="00E42EA1" w:rsidRPr="00E42EA1">
      <w:rPr>
        <w:rFonts w:ascii="Arial" w:hAnsi="Arial" w:cs="Arial"/>
        <w:sz w:val="16"/>
        <w:szCs w:val="16"/>
      </w:rPr>
      <w:tab/>
    </w:r>
    <w:r>
      <w:rPr>
        <w:rFonts w:ascii="Arial" w:hAnsi="Arial" w:cs="Arial"/>
        <w:sz w:val="16"/>
        <w:szCs w:val="16"/>
        <w:lang w:val="de-DE"/>
      </w:rPr>
      <w:t>DBA 24/25</w:t>
    </w:r>
    <w:r w:rsidR="00E42EA1" w:rsidRPr="00E42EA1">
      <w:rPr>
        <w:rFonts w:ascii="Arial" w:hAnsi="Arial" w:cs="Arial"/>
        <w:sz w:val="16"/>
        <w:szCs w:val="16"/>
      </w:rPr>
      <w:tab/>
    </w:r>
    <w:r>
      <w:rPr>
        <w:rFonts w:ascii="Arial" w:hAnsi="Arial" w:cs="Arial"/>
        <w:sz w:val="16"/>
        <w:szCs w:val="16"/>
        <w:lang w:val="de-DE"/>
      </w:rPr>
      <w:t>Luzern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D3A88"/>
    <w:multiLevelType w:val="hybridMultilevel"/>
    <w:tmpl w:val="5AA6EE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7BB4426"/>
    <w:multiLevelType w:val="hybridMultilevel"/>
    <w:tmpl w:val="3DD4446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24895C4D"/>
    <w:multiLevelType w:val="hybridMultilevel"/>
    <w:tmpl w:val="D4B0E0E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29EE5145"/>
    <w:multiLevelType w:val="hybridMultilevel"/>
    <w:tmpl w:val="F01AAE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17D503D"/>
    <w:multiLevelType w:val="hybridMultilevel"/>
    <w:tmpl w:val="ACF0EA04"/>
    <w:lvl w:ilvl="0" w:tplc="9F24AFE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403B4A7A"/>
    <w:multiLevelType w:val="hybridMultilevel"/>
    <w:tmpl w:val="3FBEB8C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533D0137"/>
    <w:multiLevelType w:val="hybridMultilevel"/>
    <w:tmpl w:val="8A78BD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AAC37F8"/>
    <w:multiLevelType w:val="multilevel"/>
    <w:tmpl w:val="75863B8E"/>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80B29FC"/>
    <w:multiLevelType w:val="multilevel"/>
    <w:tmpl w:val="DBCA9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98B3F6F"/>
    <w:multiLevelType w:val="multilevel"/>
    <w:tmpl w:val="FFC6DBE8"/>
    <w:lvl w:ilvl="0">
      <w:start w:val="1"/>
      <w:numFmt w:val="decimal"/>
      <w:lvlText w:val="%1"/>
      <w:lvlJc w:val="left"/>
      <w:pPr>
        <w:tabs>
          <w:tab w:val="num" w:pos="2559"/>
        </w:tabs>
        <w:ind w:left="2559" w:hanging="432"/>
      </w:pPr>
      <w:rPr>
        <w:rFonts w:hint="default"/>
        <w:b/>
        <w:i w:val="0"/>
        <w:sz w:val="24"/>
        <w:szCs w:val="24"/>
      </w:rPr>
    </w:lvl>
    <w:lvl w:ilvl="1">
      <w:start w:val="1"/>
      <w:numFmt w:val="decimal"/>
      <w:pStyle w:val="berschrift2"/>
      <w:lvlText w:val="%1.%2"/>
      <w:lvlJc w:val="left"/>
      <w:pPr>
        <w:tabs>
          <w:tab w:val="num" w:pos="576"/>
        </w:tabs>
        <w:ind w:left="576" w:hanging="576"/>
      </w:pPr>
      <w:rPr>
        <w:rFonts w:hint="default"/>
        <w:b/>
        <w:i w:val="0"/>
        <w:color w:val="auto"/>
        <w:sz w:val="24"/>
        <w:szCs w:val="24"/>
        <w:u w:val="none"/>
      </w:rPr>
    </w:lvl>
    <w:lvl w:ilvl="2">
      <w:start w:val="1"/>
      <w:numFmt w:val="decimal"/>
      <w:pStyle w:val="berschrift3"/>
      <w:lvlText w:val="%1.%2.%3"/>
      <w:lvlJc w:val="left"/>
      <w:pPr>
        <w:tabs>
          <w:tab w:val="num" w:pos="720"/>
        </w:tabs>
        <w:ind w:left="720" w:hanging="720"/>
      </w:pPr>
      <w:rPr>
        <w:rFonts w:hint="default"/>
        <w:b/>
        <w:i w:val="0"/>
        <w:sz w:val="20"/>
        <w:szCs w:val="20"/>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0" w15:restartNumberingAfterBreak="0">
    <w:nsid w:val="7EFB45BE"/>
    <w:multiLevelType w:val="multilevel"/>
    <w:tmpl w:val="7C5AE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33809552">
    <w:abstractNumId w:val="9"/>
  </w:num>
  <w:num w:numId="2" w16cid:durableId="410735469">
    <w:abstractNumId w:val="4"/>
  </w:num>
  <w:num w:numId="3" w16cid:durableId="1717507169">
    <w:abstractNumId w:val="8"/>
    <w:lvlOverride w:ilvl="0">
      <w:startOverride w:val="1"/>
    </w:lvlOverride>
  </w:num>
  <w:num w:numId="4" w16cid:durableId="193732465">
    <w:abstractNumId w:val="10"/>
    <w:lvlOverride w:ilvl="0">
      <w:startOverride w:val="2"/>
    </w:lvlOverride>
  </w:num>
  <w:num w:numId="5" w16cid:durableId="1436631344">
    <w:abstractNumId w:val="1"/>
  </w:num>
  <w:num w:numId="6" w16cid:durableId="485899366">
    <w:abstractNumId w:val="7"/>
    <w:lvlOverride w:ilvl="0">
      <w:startOverride w:val="1"/>
    </w:lvlOverride>
  </w:num>
  <w:num w:numId="7" w16cid:durableId="334110731">
    <w:abstractNumId w:val="0"/>
  </w:num>
  <w:num w:numId="8" w16cid:durableId="1773086708">
    <w:abstractNumId w:val="2"/>
  </w:num>
  <w:num w:numId="9" w16cid:durableId="1205292454">
    <w:abstractNumId w:val="5"/>
  </w:num>
  <w:num w:numId="10" w16cid:durableId="912661092">
    <w:abstractNumId w:val="3"/>
  </w:num>
  <w:num w:numId="11" w16cid:durableId="925961134">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57"/>
  <w:drawingGridVerticalSpacing w:val="57"/>
  <w:displayHorizontalDrawingGridEvery w:val="0"/>
  <w:displayVerticalDrawingGridEvery w:val="0"/>
  <w:doNotUseMarginsForDrawingGridOrigin/>
  <w:drawingGridVerticalOrigin w:val="198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B7B"/>
    <w:rsid w:val="0000560D"/>
    <w:rsid w:val="00006846"/>
    <w:rsid w:val="00011687"/>
    <w:rsid w:val="000125A0"/>
    <w:rsid w:val="0001433F"/>
    <w:rsid w:val="0001490C"/>
    <w:rsid w:val="0001555F"/>
    <w:rsid w:val="00015AFB"/>
    <w:rsid w:val="00017354"/>
    <w:rsid w:val="000208C4"/>
    <w:rsid w:val="000218E1"/>
    <w:rsid w:val="00034A4C"/>
    <w:rsid w:val="00036F23"/>
    <w:rsid w:val="00040B5F"/>
    <w:rsid w:val="0004232A"/>
    <w:rsid w:val="00050A43"/>
    <w:rsid w:val="00052318"/>
    <w:rsid w:val="00057330"/>
    <w:rsid w:val="000626D3"/>
    <w:rsid w:val="00065CD6"/>
    <w:rsid w:val="00065D2B"/>
    <w:rsid w:val="000709DD"/>
    <w:rsid w:val="00071FC7"/>
    <w:rsid w:val="00074813"/>
    <w:rsid w:val="00075505"/>
    <w:rsid w:val="000833CA"/>
    <w:rsid w:val="0008767E"/>
    <w:rsid w:val="000946DD"/>
    <w:rsid w:val="000A20D1"/>
    <w:rsid w:val="000B36F6"/>
    <w:rsid w:val="000B41A9"/>
    <w:rsid w:val="000C0D50"/>
    <w:rsid w:val="000C1CC6"/>
    <w:rsid w:val="000C1EB1"/>
    <w:rsid w:val="000C3B98"/>
    <w:rsid w:val="000C3CAE"/>
    <w:rsid w:val="000E70A3"/>
    <w:rsid w:val="000F2289"/>
    <w:rsid w:val="000F31D9"/>
    <w:rsid w:val="000F766D"/>
    <w:rsid w:val="001017BA"/>
    <w:rsid w:val="00101B70"/>
    <w:rsid w:val="00102045"/>
    <w:rsid w:val="001024FA"/>
    <w:rsid w:val="00105BDF"/>
    <w:rsid w:val="00106668"/>
    <w:rsid w:val="001148CE"/>
    <w:rsid w:val="001159D5"/>
    <w:rsid w:val="001161D7"/>
    <w:rsid w:val="00121A8A"/>
    <w:rsid w:val="00122F04"/>
    <w:rsid w:val="0012682B"/>
    <w:rsid w:val="001301CF"/>
    <w:rsid w:val="0013303B"/>
    <w:rsid w:val="00133CC8"/>
    <w:rsid w:val="00135F97"/>
    <w:rsid w:val="0014002C"/>
    <w:rsid w:val="00143EB6"/>
    <w:rsid w:val="00147ECE"/>
    <w:rsid w:val="001535E2"/>
    <w:rsid w:val="0015409F"/>
    <w:rsid w:val="001636EC"/>
    <w:rsid w:val="00165803"/>
    <w:rsid w:val="00170208"/>
    <w:rsid w:val="00172145"/>
    <w:rsid w:val="001724F1"/>
    <w:rsid w:val="00172D75"/>
    <w:rsid w:val="00174D38"/>
    <w:rsid w:val="001768FE"/>
    <w:rsid w:val="00176989"/>
    <w:rsid w:val="00186E73"/>
    <w:rsid w:val="00190C44"/>
    <w:rsid w:val="001917EB"/>
    <w:rsid w:val="001946B8"/>
    <w:rsid w:val="00196694"/>
    <w:rsid w:val="001A6025"/>
    <w:rsid w:val="001B07F8"/>
    <w:rsid w:val="001B12BE"/>
    <w:rsid w:val="001B1731"/>
    <w:rsid w:val="001B2776"/>
    <w:rsid w:val="001B2DBA"/>
    <w:rsid w:val="001B2F8D"/>
    <w:rsid w:val="001B5E36"/>
    <w:rsid w:val="001C331C"/>
    <w:rsid w:val="001C429D"/>
    <w:rsid w:val="001C50E2"/>
    <w:rsid w:val="001C77AF"/>
    <w:rsid w:val="001C7A75"/>
    <w:rsid w:val="001D6400"/>
    <w:rsid w:val="001E03CE"/>
    <w:rsid w:val="001E07AF"/>
    <w:rsid w:val="001E71DD"/>
    <w:rsid w:val="001E758C"/>
    <w:rsid w:val="001F266D"/>
    <w:rsid w:val="001F4705"/>
    <w:rsid w:val="001F64F5"/>
    <w:rsid w:val="0020046B"/>
    <w:rsid w:val="00200F1B"/>
    <w:rsid w:val="00206581"/>
    <w:rsid w:val="002106C0"/>
    <w:rsid w:val="00210D9B"/>
    <w:rsid w:val="00211C51"/>
    <w:rsid w:val="0021303E"/>
    <w:rsid w:val="00217712"/>
    <w:rsid w:val="002216CF"/>
    <w:rsid w:val="002228EB"/>
    <w:rsid w:val="00225E45"/>
    <w:rsid w:val="00227634"/>
    <w:rsid w:val="002308B0"/>
    <w:rsid w:val="00230D8C"/>
    <w:rsid w:val="002361E9"/>
    <w:rsid w:val="00247349"/>
    <w:rsid w:val="00251FFD"/>
    <w:rsid w:val="00253B2E"/>
    <w:rsid w:val="002547EC"/>
    <w:rsid w:val="00256850"/>
    <w:rsid w:val="00262D84"/>
    <w:rsid w:val="0026313F"/>
    <w:rsid w:val="0026464A"/>
    <w:rsid w:val="00267C3D"/>
    <w:rsid w:val="002736A9"/>
    <w:rsid w:val="0027425F"/>
    <w:rsid w:val="002762E5"/>
    <w:rsid w:val="00281074"/>
    <w:rsid w:val="002818C9"/>
    <w:rsid w:val="00283B7B"/>
    <w:rsid w:val="00286AE0"/>
    <w:rsid w:val="00291B7B"/>
    <w:rsid w:val="00293117"/>
    <w:rsid w:val="00293D8D"/>
    <w:rsid w:val="00294567"/>
    <w:rsid w:val="00294AF5"/>
    <w:rsid w:val="00295BDE"/>
    <w:rsid w:val="002A3E9F"/>
    <w:rsid w:val="002B7606"/>
    <w:rsid w:val="002C0959"/>
    <w:rsid w:val="002C16A6"/>
    <w:rsid w:val="002C55B3"/>
    <w:rsid w:val="002D01E7"/>
    <w:rsid w:val="002D42A4"/>
    <w:rsid w:val="002D653C"/>
    <w:rsid w:val="002E3181"/>
    <w:rsid w:val="002E504A"/>
    <w:rsid w:val="002E6621"/>
    <w:rsid w:val="002F519A"/>
    <w:rsid w:val="0030147B"/>
    <w:rsid w:val="00302C0D"/>
    <w:rsid w:val="00313D99"/>
    <w:rsid w:val="00314169"/>
    <w:rsid w:val="00315CFA"/>
    <w:rsid w:val="00316EFC"/>
    <w:rsid w:val="003173CA"/>
    <w:rsid w:val="00322695"/>
    <w:rsid w:val="0032354E"/>
    <w:rsid w:val="00326938"/>
    <w:rsid w:val="00326B0C"/>
    <w:rsid w:val="003270AD"/>
    <w:rsid w:val="00332A43"/>
    <w:rsid w:val="00332F9C"/>
    <w:rsid w:val="00334684"/>
    <w:rsid w:val="003363AB"/>
    <w:rsid w:val="00343A05"/>
    <w:rsid w:val="00343A45"/>
    <w:rsid w:val="003460DE"/>
    <w:rsid w:val="003548F8"/>
    <w:rsid w:val="00355FF5"/>
    <w:rsid w:val="00356BFF"/>
    <w:rsid w:val="003602FB"/>
    <w:rsid w:val="00362C8A"/>
    <w:rsid w:val="00365DF4"/>
    <w:rsid w:val="003769EF"/>
    <w:rsid w:val="0037781C"/>
    <w:rsid w:val="00380661"/>
    <w:rsid w:val="00380F6A"/>
    <w:rsid w:val="0038359D"/>
    <w:rsid w:val="00390DFD"/>
    <w:rsid w:val="003943D0"/>
    <w:rsid w:val="00395BF5"/>
    <w:rsid w:val="0039766D"/>
    <w:rsid w:val="003A7175"/>
    <w:rsid w:val="003B3E06"/>
    <w:rsid w:val="003B432B"/>
    <w:rsid w:val="003C05AC"/>
    <w:rsid w:val="003C0656"/>
    <w:rsid w:val="003C1291"/>
    <w:rsid w:val="003C4E5E"/>
    <w:rsid w:val="003D2462"/>
    <w:rsid w:val="003E19F6"/>
    <w:rsid w:val="003E23DD"/>
    <w:rsid w:val="003E3FF3"/>
    <w:rsid w:val="003F0B0D"/>
    <w:rsid w:val="003F2490"/>
    <w:rsid w:val="003F334D"/>
    <w:rsid w:val="003F45C0"/>
    <w:rsid w:val="00402449"/>
    <w:rsid w:val="004041F4"/>
    <w:rsid w:val="00405765"/>
    <w:rsid w:val="00407921"/>
    <w:rsid w:val="0042038A"/>
    <w:rsid w:val="0042086E"/>
    <w:rsid w:val="004251A3"/>
    <w:rsid w:val="0043129B"/>
    <w:rsid w:val="00444708"/>
    <w:rsid w:val="004531DE"/>
    <w:rsid w:val="00455216"/>
    <w:rsid w:val="00460A75"/>
    <w:rsid w:val="00462AC1"/>
    <w:rsid w:val="00462D56"/>
    <w:rsid w:val="00466F37"/>
    <w:rsid w:val="004717E5"/>
    <w:rsid w:val="0047242A"/>
    <w:rsid w:val="00472DE9"/>
    <w:rsid w:val="004809C8"/>
    <w:rsid w:val="0048206E"/>
    <w:rsid w:val="004857CF"/>
    <w:rsid w:val="00487749"/>
    <w:rsid w:val="004923B0"/>
    <w:rsid w:val="004956E2"/>
    <w:rsid w:val="00495F61"/>
    <w:rsid w:val="004A2C34"/>
    <w:rsid w:val="004A35D4"/>
    <w:rsid w:val="004B0209"/>
    <w:rsid w:val="004B125C"/>
    <w:rsid w:val="004B269F"/>
    <w:rsid w:val="004B42A1"/>
    <w:rsid w:val="004B5D6A"/>
    <w:rsid w:val="004B6635"/>
    <w:rsid w:val="004B7561"/>
    <w:rsid w:val="004B7EB8"/>
    <w:rsid w:val="004C014D"/>
    <w:rsid w:val="004C4D73"/>
    <w:rsid w:val="004C5218"/>
    <w:rsid w:val="004C6EC3"/>
    <w:rsid w:val="004D6547"/>
    <w:rsid w:val="004E091C"/>
    <w:rsid w:val="004E15BC"/>
    <w:rsid w:val="004E1B20"/>
    <w:rsid w:val="004E2E1E"/>
    <w:rsid w:val="004E3960"/>
    <w:rsid w:val="00501876"/>
    <w:rsid w:val="00504486"/>
    <w:rsid w:val="00505CCE"/>
    <w:rsid w:val="00507384"/>
    <w:rsid w:val="0051422E"/>
    <w:rsid w:val="00514B8B"/>
    <w:rsid w:val="00515E11"/>
    <w:rsid w:val="00522303"/>
    <w:rsid w:val="0052736E"/>
    <w:rsid w:val="00530A19"/>
    <w:rsid w:val="00530BBE"/>
    <w:rsid w:val="005420A5"/>
    <w:rsid w:val="00550E73"/>
    <w:rsid w:val="00552ACC"/>
    <w:rsid w:val="00556117"/>
    <w:rsid w:val="00557148"/>
    <w:rsid w:val="00563F85"/>
    <w:rsid w:val="005667DE"/>
    <w:rsid w:val="005716E7"/>
    <w:rsid w:val="0057375D"/>
    <w:rsid w:val="0057479C"/>
    <w:rsid w:val="00574E4F"/>
    <w:rsid w:val="00576C6C"/>
    <w:rsid w:val="005804DE"/>
    <w:rsid w:val="00580909"/>
    <w:rsid w:val="00582EFB"/>
    <w:rsid w:val="00585D89"/>
    <w:rsid w:val="00587314"/>
    <w:rsid w:val="005976D4"/>
    <w:rsid w:val="005A22B8"/>
    <w:rsid w:val="005A494D"/>
    <w:rsid w:val="005A6138"/>
    <w:rsid w:val="005A625F"/>
    <w:rsid w:val="005A674C"/>
    <w:rsid w:val="005A7505"/>
    <w:rsid w:val="005A754C"/>
    <w:rsid w:val="005B37DC"/>
    <w:rsid w:val="005B5ABE"/>
    <w:rsid w:val="005B71F9"/>
    <w:rsid w:val="005C142F"/>
    <w:rsid w:val="005C243D"/>
    <w:rsid w:val="005C31F4"/>
    <w:rsid w:val="005C4162"/>
    <w:rsid w:val="005C6560"/>
    <w:rsid w:val="005D01C7"/>
    <w:rsid w:val="005D2BA2"/>
    <w:rsid w:val="005D4845"/>
    <w:rsid w:val="005D5263"/>
    <w:rsid w:val="005D5C2A"/>
    <w:rsid w:val="005D73B8"/>
    <w:rsid w:val="005D7943"/>
    <w:rsid w:val="005E16F9"/>
    <w:rsid w:val="005E4527"/>
    <w:rsid w:val="005E4D51"/>
    <w:rsid w:val="00613A98"/>
    <w:rsid w:val="006161FC"/>
    <w:rsid w:val="0062079C"/>
    <w:rsid w:val="0062755B"/>
    <w:rsid w:val="0063671F"/>
    <w:rsid w:val="00647E1F"/>
    <w:rsid w:val="00651D16"/>
    <w:rsid w:val="0065362F"/>
    <w:rsid w:val="00653B96"/>
    <w:rsid w:val="00655DF9"/>
    <w:rsid w:val="00662972"/>
    <w:rsid w:val="00666910"/>
    <w:rsid w:val="0067030F"/>
    <w:rsid w:val="00674CED"/>
    <w:rsid w:val="00674E40"/>
    <w:rsid w:val="0067670E"/>
    <w:rsid w:val="00680780"/>
    <w:rsid w:val="00682A43"/>
    <w:rsid w:val="00685079"/>
    <w:rsid w:val="006909E7"/>
    <w:rsid w:val="0069122B"/>
    <w:rsid w:val="00693809"/>
    <w:rsid w:val="00693E86"/>
    <w:rsid w:val="006A046D"/>
    <w:rsid w:val="006A5F03"/>
    <w:rsid w:val="006A77BF"/>
    <w:rsid w:val="006B296A"/>
    <w:rsid w:val="006B3D2C"/>
    <w:rsid w:val="006B41C0"/>
    <w:rsid w:val="006B643D"/>
    <w:rsid w:val="006C0473"/>
    <w:rsid w:val="006C105F"/>
    <w:rsid w:val="006C1F31"/>
    <w:rsid w:val="006C2EA2"/>
    <w:rsid w:val="006C4F7C"/>
    <w:rsid w:val="006D0AA3"/>
    <w:rsid w:val="006D32B3"/>
    <w:rsid w:val="006D36E6"/>
    <w:rsid w:val="006E173F"/>
    <w:rsid w:val="006E350A"/>
    <w:rsid w:val="006E71C3"/>
    <w:rsid w:val="006E7E2B"/>
    <w:rsid w:val="00702509"/>
    <w:rsid w:val="0070266E"/>
    <w:rsid w:val="00702E4F"/>
    <w:rsid w:val="007100F8"/>
    <w:rsid w:val="00710449"/>
    <w:rsid w:val="00713C55"/>
    <w:rsid w:val="00721EAC"/>
    <w:rsid w:val="0072395C"/>
    <w:rsid w:val="0073226F"/>
    <w:rsid w:val="00732622"/>
    <w:rsid w:val="00732CD4"/>
    <w:rsid w:val="00741489"/>
    <w:rsid w:val="00744A00"/>
    <w:rsid w:val="00747F60"/>
    <w:rsid w:val="0075558E"/>
    <w:rsid w:val="007556C1"/>
    <w:rsid w:val="00760F3F"/>
    <w:rsid w:val="007612F7"/>
    <w:rsid w:val="00771200"/>
    <w:rsid w:val="00772C1D"/>
    <w:rsid w:val="007769AD"/>
    <w:rsid w:val="00783B0A"/>
    <w:rsid w:val="00783B59"/>
    <w:rsid w:val="00787343"/>
    <w:rsid w:val="00791DD8"/>
    <w:rsid w:val="007934E2"/>
    <w:rsid w:val="00793F8F"/>
    <w:rsid w:val="007947A0"/>
    <w:rsid w:val="007A3426"/>
    <w:rsid w:val="007A7665"/>
    <w:rsid w:val="007B0AA8"/>
    <w:rsid w:val="007B41DB"/>
    <w:rsid w:val="007B48DD"/>
    <w:rsid w:val="007B54A4"/>
    <w:rsid w:val="007B72C5"/>
    <w:rsid w:val="007C3552"/>
    <w:rsid w:val="007C40B7"/>
    <w:rsid w:val="007D0CD8"/>
    <w:rsid w:val="007D180E"/>
    <w:rsid w:val="007D18E9"/>
    <w:rsid w:val="007D3F64"/>
    <w:rsid w:val="007D77F1"/>
    <w:rsid w:val="007E2A0C"/>
    <w:rsid w:val="007E37B2"/>
    <w:rsid w:val="007E4B4A"/>
    <w:rsid w:val="007F07FF"/>
    <w:rsid w:val="007F1F83"/>
    <w:rsid w:val="007F206E"/>
    <w:rsid w:val="007F3C5D"/>
    <w:rsid w:val="007F7D7F"/>
    <w:rsid w:val="008055E7"/>
    <w:rsid w:val="0081401B"/>
    <w:rsid w:val="00815B72"/>
    <w:rsid w:val="0082096A"/>
    <w:rsid w:val="008209CA"/>
    <w:rsid w:val="008229C5"/>
    <w:rsid w:val="008268E8"/>
    <w:rsid w:val="00827463"/>
    <w:rsid w:val="00827C90"/>
    <w:rsid w:val="00834988"/>
    <w:rsid w:val="00834A17"/>
    <w:rsid w:val="00835018"/>
    <w:rsid w:val="00835E99"/>
    <w:rsid w:val="00837F78"/>
    <w:rsid w:val="00843831"/>
    <w:rsid w:val="0084659D"/>
    <w:rsid w:val="00851CDD"/>
    <w:rsid w:val="00852768"/>
    <w:rsid w:val="008553FE"/>
    <w:rsid w:val="0085550B"/>
    <w:rsid w:val="00857B66"/>
    <w:rsid w:val="00857F3C"/>
    <w:rsid w:val="00862CF3"/>
    <w:rsid w:val="00870D2A"/>
    <w:rsid w:val="0087597B"/>
    <w:rsid w:val="00884EC2"/>
    <w:rsid w:val="008A013C"/>
    <w:rsid w:val="008A1ABC"/>
    <w:rsid w:val="008A2FCB"/>
    <w:rsid w:val="008A3FAD"/>
    <w:rsid w:val="008A589A"/>
    <w:rsid w:val="008B1536"/>
    <w:rsid w:val="008B3669"/>
    <w:rsid w:val="008B3F60"/>
    <w:rsid w:val="008B4686"/>
    <w:rsid w:val="008B4B43"/>
    <w:rsid w:val="008B4C52"/>
    <w:rsid w:val="008B728A"/>
    <w:rsid w:val="008B7408"/>
    <w:rsid w:val="008C10A8"/>
    <w:rsid w:val="008C16D7"/>
    <w:rsid w:val="008D0D72"/>
    <w:rsid w:val="008D777A"/>
    <w:rsid w:val="008E2FAE"/>
    <w:rsid w:val="008E5925"/>
    <w:rsid w:val="008E7DB9"/>
    <w:rsid w:val="008E7FB0"/>
    <w:rsid w:val="008F7009"/>
    <w:rsid w:val="008F7B99"/>
    <w:rsid w:val="00900147"/>
    <w:rsid w:val="00902DA8"/>
    <w:rsid w:val="009030B5"/>
    <w:rsid w:val="00904FF2"/>
    <w:rsid w:val="00907AC4"/>
    <w:rsid w:val="00912B4C"/>
    <w:rsid w:val="0091558D"/>
    <w:rsid w:val="009170A1"/>
    <w:rsid w:val="00921DE2"/>
    <w:rsid w:val="00922943"/>
    <w:rsid w:val="009233B5"/>
    <w:rsid w:val="00930978"/>
    <w:rsid w:val="00931C27"/>
    <w:rsid w:val="009338ED"/>
    <w:rsid w:val="0093459C"/>
    <w:rsid w:val="00934B68"/>
    <w:rsid w:val="00936177"/>
    <w:rsid w:val="00943D78"/>
    <w:rsid w:val="00943E06"/>
    <w:rsid w:val="00944D19"/>
    <w:rsid w:val="00944DF5"/>
    <w:rsid w:val="0094558E"/>
    <w:rsid w:val="00950E8B"/>
    <w:rsid w:val="00956621"/>
    <w:rsid w:val="00957193"/>
    <w:rsid w:val="009574C6"/>
    <w:rsid w:val="00960266"/>
    <w:rsid w:val="0096042E"/>
    <w:rsid w:val="00965ECE"/>
    <w:rsid w:val="00974D14"/>
    <w:rsid w:val="0097695E"/>
    <w:rsid w:val="00977493"/>
    <w:rsid w:val="0097785C"/>
    <w:rsid w:val="00981AF3"/>
    <w:rsid w:val="00982EE6"/>
    <w:rsid w:val="009838D3"/>
    <w:rsid w:val="00984C38"/>
    <w:rsid w:val="009A1A90"/>
    <w:rsid w:val="009A2A94"/>
    <w:rsid w:val="009A3ED3"/>
    <w:rsid w:val="009A5C64"/>
    <w:rsid w:val="009B13BD"/>
    <w:rsid w:val="009B168D"/>
    <w:rsid w:val="009B7319"/>
    <w:rsid w:val="009B7FBA"/>
    <w:rsid w:val="009C6AEE"/>
    <w:rsid w:val="009C6E2A"/>
    <w:rsid w:val="009D6604"/>
    <w:rsid w:val="009E2952"/>
    <w:rsid w:val="009E56B4"/>
    <w:rsid w:val="009F089A"/>
    <w:rsid w:val="009F1907"/>
    <w:rsid w:val="009F2FF7"/>
    <w:rsid w:val="00A00854"/>
    <w:rsid w:val="00A02CDD"/>
    <w:rsid w:val="00A03443"/>
    <w:rsid w:val="00A068C9"/>
    <w:rsid w:val="00A146B2"/>
    <w:rsid w:val="00A17087"/>
    <w:rsid w:val="00A17339"/>
    <w:rsid w:val="00A177D6"/>
    <w:rsid w:val="00A20FED"/>
    <w:rsid w:val="00A2213D"/>
    <w:rsid w:val="00A2229C"/>
    <w:rsid w:val="00A24AF7"/>
    <w:rsid w:val="00A26E68"/>
    <w:rsid w:val="00A273AD"/>
    <w:rsid w:val="00A4040F"/>
    <w:rsid w:val="00A45970"/>
    <w:rsid w:val="00A52DFE"/>
    <w:rsid w:val="00A5556D"/>
    <w:rsid w:val="00A560EB"/>
    <w:rsid w:val="00A615F7"/>
    <w:rsid w:val="00A62692"/>
    <w:rsid w:val="00A66060"/>
    <w:rsid w:val="00A71CB6"/>
    <w:rsid w:val="00A7280C"/>
    <w:rsid w:val="00A7659E"/>
    <w:rsid w:val="00A85FD6"/>
    <w:rsid w:val="00A870D3"/>
    <w:rsid w:val="00A95AE4"/>
    <w:rsid w:val="00AA288F"/>
    <w:rsid w:val="00AB3973"/>
    <w:rsid w:val="00AB4817"/>
    <w:rsid w:val="00AB5B14"/>
    <w:rsid w:val="00AB73AE"/>
    <w:rsid w:val="00AC0C09"/>
    <w:rsid w:val="00AC2C3A"/>
    <w:rsid w:val="00AC2DBE"/>
    <w:rsid w:val="00AC5DFB"/>
    <w:rsid w:val="00AC686B"/>
    <w:rsid w:val="00AD17E9"/>
    <w:rsid w:val="00AD3667"/>
    <w:rsid w:val="00AD495D"/>
    <w:rsid w:val="00AD751A"/>
    <w:rsid w:val="00AE359F"/>
    <w:rsid w:val="00AE4425"/>
    <w:rsid w:val="00AE5C24"/>
    <w:rsid w:val="00AE6A08"/>
    <w:rsid w:val="00AF2431"/>
    <w:rsid w:val="00B0153C"/>
    <w:rsid w:val="00B03027"/>
    <w:rsid w:val="00B07EFB"/>
    <w:rsid w:val="00B10584"/>
    <w:rsid w:val="00B22EE5"/>
    <w:rsid w:val="00B265CC"/>
    <w:rsid w:val="00B26E87"/>
    <w:rsid w:val="00B30761"/>
    <w:rsid w:val="00B331C3"/>
    <w:rsid w:val="00B34AFC"/>
    <w:rsid w:val="00B35A6F"/>
    <w:rsid w:val="00B35F0C"/>
    <w:rsid w:val="00B374B0"/>
    <w:rsid w:val="00B40673"/>
    <w:rsid w:val="00B4270E"/>
    <w:rsid w:val="00B457A7"/>
    <w:rsid w:val="00B47E10"/>
    <w:rsid w:val="00B512D0"/>
    <w:rsid w:val="00B5475C"/>
    <w:rsid w:val="00B56CE9"/>
    <w:rsid w:val="00B57A53"/>
    <w:rsid w:val="00B605C6"/>
    <w:rsid w:val="00B62DBD"/>
    <w:rsid w:val="00B64D9C"/>
    <w:rsid w:val="00B67ECD"/>
    <w:rsid w:val="00B704CA"/>
    <w:rsid w:val="00B7370F"/>
    <w:rsid w:val="00B7415E"/>
    <w:rsid w:val="00B74240"/>
    <w:rsid w:val="00B8275B"/>
    <w:rsid w:val="00B83F2C"/>
    <w:rsid w:val="00B87019"/>
    <w:rsid w:val="00B90714"/>
    <w:rsid w:val="00B90B3B"/>
    <w:rsid w:val="00B935E9"/>
    <w:rsid w:val="00B942EC"/>
    <w:rsid w:val="00B968B2"/>
    <w:rsid w:val="00B973FC"/>
    <w:rsid w:val="00BA5C68"/>
    <w:rsid w:val="00BA6F5F"/>
    <w:rsid w:val="00BB29F9"/>
    <w:rsid w:val="00BB4621"/>
    <w:rsid w:val="00BB7310"/>
    <w:rsid w:val="00BB75C5"/>
    <w:rsid w:val="00BC36B4"/>
    <w:rsid w:val="00BC4B73"/>
    <w:rsid w:val="00BC5233"/>
    <w:rsid w:val="00BE0871"/>
    <w:rsid w:val="00BE2C22"/>
    <w:rsid w:val="00BE368C"/>
    <w:rsid w:val="00BE67AF"/>
    <w:rsid w:val="00BF51E5"/>
    <w:rsid w:val="00BF70CD"/>
    <w:rsid w:val="00BF74D9"/>
    <w:rsid w:val="00C068AE"/>
    <w:rsid w:val="00C0782D"/>
    <w:rsid w:val="00C10A61"/>
    <w:rsid w:val="00C12531"/>
    <w:rsid w:val="00C1528A"/>
    <w:rsid w:val="00C21DCC"/>
    <w:rsid w:val="00C225E7"/>
    <w:rsid w:val="00C22902"/>
    <w:rsid w:val="00C23E7D"/>
    <w:rsid w:val="00C25459"/>
    <w:rsid w:val="00C25D51"/>
    <w:rsid w:val="00C2718E"/>
    <w:rsid w:val="00C31259"/>
    <w:rsid w:val="00C33348"/>
    <w:rsid w:val="00C3377F"/>
    <w:rsid w:val="00C36F64"/>
    <w:rsid w:val="00C37733"/>
    <w:rsid w:val="00C3792D"/>
    <w:rsid w:val="00C43542"/>
    <w:rsid w:val="00C43683"/>
    <w:rsid w:val="00C43AA8"/>
    <w:rsid w:val="00C44610"/>
    <w:rsid w:val="00C464C6"/>
    <w:rsid w:val="00C46F6C"/>
    <w:rsid w:val="00C50367"/>
    <w:rsid w:val="00C52827"/>
    <w:rsid w:val="00C52F26"/>
    <w:rsid w:val="00C5319B"/>
    <w:rsid w:val="00C53343"/>
    <w:rsid w:val="00C5725E"/>
    <w:rsid w:val="00C57428"/>
    <w:rsid w:val="00C6470E"/>
    <w:rsid w:val="00C66D5A"/>
    <w:rsid w:val="00C7255C"/>
    <w:rsid w:val="00C73C7D"/>
    <w:rsid w:val="00C73D46"/>
    <w:rsid w:val="00C801DF"/>
    <w:rsid w:val="00C8565B"/>
    <w:rsid w:val="00C864E1"/>
    <w:rsid w:val="00C874A4"/>
    <w:rsid w:val="00C91D22"/>
    <w:rsid w:val="00CA3A1B"/>
    <w:rsid w:val="00CA48C8"/>
    <w:rsid w:val="00CA6C7F"/>
    <w:rsid w:val="00CB0EED"/>
    <w:rsid w:val="00CB2588"/>
    <w:rsid w:val="00CC024B"/>
    <w:rsid w:val="00CC4344"/>
    <w:rsid w:val="00CC4E10"/>
    <w:rsid w:val="00CC7FA0"/>
    <w:rsid w:val="00CD1A19"/>
    <w:rsid w:val="00CD451F"/>
    <w:rsid w:val="00CE33F7"/>
    <w:rsid w:val="00CF57B0"/>
    <w:rsid w:val="00D04463"/>
    <w:rsid w:val="00D131A5"/>
    <w:rsid w:val="00D13D1A"/>
    <w:rsid w:val="00D148D1"/>
    <w:rsid w:val="00D201F8"/>
    <w:rsid w:val="00D222C6"/>
    <w:rsid w:val="00D367E9"/>
    <w:rsid w:val="00D36A29"/>
    <w:rsid w:val="00D36CC5"/>
    <w:rsid w:val="00D427D7"/>
    <w:rsid w:val="00D427F4"/>
    <w:rsid w:val="00D46824"/>
    <w:rsid w:val="00D52250"/>
    <w:rsid w:val="00D5523A"/>
    <w:rsid w:val="00D5576F"/>
    <w:rsid w:val="00D56DF9"/>
    <w:rsid w:val="00D67EDC"/>
    <w:rsid w:val="00D732DF"/>
    <w:rsid w:val="00D7386F"/>
    <w:rsid w:val="00D76287"/>
    <w:rsid w:val="00D7671E"/>
    <w:rsid w:val="00D84563"/>
    <w:rsid w:val="00D848C6"/>
    <w:rsid w:val="00D84F45"/>
    <w:rsid w:val="00D854A6"/>
    <w:rsid w:val="00D85DE9"/>
    <w:rsid w:val="00D869D0"/>
    <w:rsid w:val="00D86D07"/>
    <w:rsid w:val="00D87C24"/>
    <w:rsid w:val="00D952E5"/>
    <w:rsid w:val="00DA3D06"/>
    <w:rsid w:val="00DA4D1F"/>
    <w:rsid w:val="00DA52F3"/>
    <w:rsid w:val="00DB3680"/>
    <w:rsid w:val="00DB45CA"/>
    <w:rsid w:val="00DB47AC"/>
    <w:rsid w:val="00DB7CC6"/>
    <w:rsid w:val="00DC561B"/>
    <w:rsid w:val="00DC761E"/>
    <w:rsid w:val="00DD113A"/>
    <w:rsid w:val="00DD57B4"/>
    <w:rsid w:val="00DE0C31"/>
    <w:rsid w:val="00DE21F2"/>
    <w:rsid w:val="00DE495B"/>
    <w:rsid w:val="00DF3664"/>
    <w:rsid w:val="00DF3D71"/>
    <w:rsid w:val="00E0055D"/>
    <w:rsid w:val="00E05D20"/>
    <w:rsid w:val="00E1572D"/>
    <w:rsid w:val="00E23624"/>
    <w:rsid w:val="00E2689C"/>
    <w:rsid w:val="00E303D7"/>
    <w:rsid w:val="00E329EF"/>
    <w:rsid w:val="00E35655"/>
    <w:rsid w:val="00E36D35"/>
    <w:rsid w:val="00E374FE"/>
    <w:rsid w:val="00E376A9"/>
    <w:rsid w:val="00E37918"/>
    <w:rsid w:val="00E42568"/>
    <w:rsid w:val="00E42EA1"/>
    <w:rsid w:val="00E448AB"/>
    <w:rsid w:val="00E45510"/>
    <w:rsid w:val="00E4615F"/>
    <w:rsid w:val="00E541EE"/>
    <w:rsid w:val="00E55082"/>
    <w:rsid w:val="00E5780E"/>
    <w:rsid w:val="00E579F9"/>
    <w:rsid w:val="00E63334"/>
    <w:rsid w:val="00E64791"/>
    <w:rsid w:val="00E65070"/>
    <w:rsid w:val="00E71276"/>
    <w:rsid w:val="00E71703"/>
    <w:rsid w:val="00E71D68"/>
    <w:rsid w:val="00E73C7B"/>
    <w:rsid w:val="00E80B96"/>
    <w:rsid w:val="00E85C21"/>
    <w:rsid w:val="00E8739D"/>
    <w:rsid w:val="00E925A5"/>
    <w:rsid w:val="00E94197"/>
    <w:rsid w:val="00EA0FE0"/>
    <w:rsid w:val="00EB2EAF"/>
    <w:rsid w:val="00EC4358"/>
    <w:rsid w:val="00EC7F41"/>
    <w:rsid w:val="00ED0B2A"/>
    <w:rsid w:val="00ED129C"/>
    <w:rsid w:val="00ED1AB8"/>
    <w:rsid w:val="00ED6A10"/>
    <w:rsid w:val="00ED789E"/>
    <w:rsid w:val="00EE4ED5"/>
    <w:rsid w:val="00EF012E"/>
    <w:rsid w:val="00EF020B"/>
    <w:rsid w:val="00EF0291"/>
    <w:rsid w:val="00EF1BC2"/>
    <w:rsid w:val="00EF4D30"/>
    <w:rsid w:val="00EF72E4"/>
    <w:rsid w:val="00F072BC"/>
    <w:rsid w:val="00F0756F"/>
    <w:rsid w:val="00F106CB"/>
    <w:rsid w:val="00F11374"/>
    <w:rsid w:val="00F129FB"/>
    <w:rsid w:val="00F25C1F"/>
    <w:rsid w:val="00F2634B"/>
    <w:rsid w:val="00F26740"/>
    <w:rsid w:val="00F26ED4"/>
    <w:rsid w:val="00F306AD"/>
    <w:rsid w:val="00F313D1"/>
    <w:rsid w:val="00F34244"/>
    <w:rsid w:val="00F3758C"/>
    <w:rsid w:val="00F420BE"/>
    <w:rsid w:val="00F42683"/>
    <w:rsid w:val="00F45A35"/>
    <w:rsid w:val="00F47FFD"/>
    <w:rsid w:val="00F51103"/>
    <w:rsid w:val="00F5232D"/>
    <w:rsid w:val="00F61152"/>
    <w:rsid w:val="00F6443C"/>
    <w:rsid w:val="00F66163"/>
    <w:rsid w:val="00F67F36"/>
    <w:rsid w:val="00F71853"/>
    <w:rsid w:val="00F71C3E"/>
    <w:rsid w:val="00F73A64"/>
    <w:rsid w:val="00F846D7"/>
    <w:rsid w:val="00F84EE3"/>
    <w:rsid w:val="00F8683C"/>
    <w:rsid w:val="00F86854"/>
    <w:rsid w:val="00F86A55"/>
    <w:rsid w:val="00F8702E"/>
    <w:rsid w:val="00F87908"/>
    <w:rsid w:val="00F90BD2"/>
    <w:rsid w:val="00F93FF8"/>
    <w:rsid w:val="00F967D1"/>
    <w:rsid w:val="00FA214D"/>
    <w:rsid w:val="00FA2CE1"/>
    <w:rsid w:val="00FA3A75"/>
    <w:rsid w:val="00FA457B"/>
    <w:rsid w:val="00FA5E92"/>
    <w:rsid w:val="00FB5054"/>
    <w:rsid w:val="00FC04AF"/>
    <w:rsid w:val="00FC5365"/>
    <w:rsid w:val="00FD043B"/>
    <w:rsid w:val="00FD5C99"/>
    <w:rsid w:val="00FD6D40"/>
    <w:rsid w:val="00FE1FCF"/>
    <w:rsid w:val="00FE423E"/>
    <w:rsid w:val="00FE5C21"/>
    <w:rsid w:val="00FE5CA3"/>
    <w:rsid w:val="00FF48A9"/>
    <w:rsid w:val="00FF7554"/>
    <w:rsid w:val="00FF77E8"/>
    <w:rsid w:val="14E7C436"/>
    <w:rsid w:val="20C8F5B5"/>
    <w:rsid w:val="7E1015A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82A5ABD"/>
  <w15:chartTrackingRefBased/>
  <w15:docId w15:val="{58FF4C36-338F-45D0-94A4-48CF6F2DB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footnote reference" w:uiPriority="99"/>
    <w:lsdException w:name="page number" w:uiPriority="99"/>
    <w:lsdException w:name="Title" w:qFormat="1"/>
    <w:lsdException w:name="Body Text" w:uiPriority="1"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1724F1"/>
    <w:rPr>
      <w:rFonts w:ascii="Arial" w:hAnsi="Arial" w:cs="Arial"/>
      <w:sz w:val="22"/>
      <w:lang w:eastAsia="de-DE"/>
    </w:rPr>
  </w:style>
  <w:style w:type="paragraph" w:styleId="berschrift1">
    <w:name w:val="heading 1"/>
    <w:basedOn w:val="Standard"/>
    <w:next w:val="Standard"/>
    <w:link w:val="berschrift1Zchn"/>
    <w:autoRedefine/>
    <w:uiPriority w:val="9"/>
    <w:qFormat/>
    <w:rsid w:val="004956E2"/>
    <w:pPr>
      <w:keepNext/>
      <w:tabs>
        <w:tab w:val="left" w:pos="0"/>
        <w:tab w:val="left" w:pos="709"/>
        <w:tab w:val="left" w:pos="851"/>
      </w:tabs>
      <w:outlineLvl w:val="0"/>
    </w:pPr>
    <w:rPr>
      <w:rFonts w:cs="Times New Roman"/>
      <w:b/>
      <w:sz w:val="28"/>
      <w:szCs w:val="28"/>
    </w:rPr>
  </w:style>
  <w:style w:type="paragraph" w:styleId="berschrift2">
    <w:name w:val="heading 2"/>
    <w:basedOn w:val="Standard"/>
    <w:next w:val="Standard"/>
    <w:link w:val="berschrift2Zchn"/>
    <w:uiPriority w:val="9"/>
    <w:qFormat/>
    <w:rsid w:val="004A35D4"/>
    <w:pPr>
      <w:keepNext/>
      <w:numPr>
        <w:ilvl w:val="1"/>
        <w:numId w:val="1"/>
      </w:numPr>
      <w:ind w:right="284"/>
      <w:outlineLvl w:val="1"/>
    </w:pPr>
    <w:rPr>
      <w:rFonts w:cs="Times New Roman"/>
      <w:b/>
      <w:szCs w:val="28"/>
    </w:rPr>
  </w:style>
  <w:style w:type="paragraph" w:styleId="berschrift3">
    <w:name w:val="heading 3"/>
    <w:basedOn w:val="Standard"/>
    <w:next w:val="Standard"/>
    <w:qFormat/>
    <w:rsid w:val="0057375D"/>
    <w:pPr>
      <w:keepNext/>
      <w:numPr>
        <w:ilvl w:val="2"/>
        <w:numId w:val="1"/>
      </w:numPr>
      <w:outlineLvl w:val="2"/>
    </w:pPr>
    <w:rPr>
      <w:b/>
      <w:bCs/>
    </w:rPr>
  </w:style>
  <w:style w:type="paragraph" w:styleId="berschrift4">
    <w:name w:val="heading 4"/>
    <w:basedOn w:val="Standard"/>
    <w:next w:val="Standard"/>
    <w:qFormat/>
    <w:pPr>
      <w:keepNext/>
      <w:numPr>
        <w:ilvl w:val="3"/>
        <w:numId w:val="1"/>
      </w:numPr>
      <w:spacing w:before="240" w:after="60"/>
      <w:outlineLvl w:val="3"/>
    </w:pPr>
    <w:rPr>
      <w:rFonts w:ascii="Times New Roman" w:hAnsi="Times New Roman" w:cs="Times New Roman"/>
      <w:b/>
      <w:bCs/>
      <w:sz w:val="28"/>
      <w:szCs w:val="28"/>
    </w:rPr>
  </w:style>
  <w:style w:type="paragraph" w:styleId="berschrift5">
    <w:name w:val="heading 5"/>
    <w:basedOn w:val="Standard"/>
    <w:next w:val="Standard"/>
    <w:qFormat/>
    <w:pPr>
      <w:numPr>
        <w:ilvl w:val="4"/>
        <w:numId w:val="1"/>
      </w:numPr>
      <w:spacing w:before="240" w:after="60"/>
      <w:outlineLvl w:val="4"/>
    </w:pPr>
    <w:rPr>
      <w:b/>
      <w:bCs/>
      <w:i/>
      <w:iCs/>
      <w:sz w:val="26"/>
      <w:szCs w:val="26"/>
    </w:rPr>
  </w:style>
  <w:style w:type="paragraph" w:styleId="berschrift6">
    <w:name w:val="heading 6"/>
    <w:basedOn w:val="Standard"/>
    <w:next w:val="Standard"/>
    <w:qFormat/>
    <w:pPr>
      <w:numPr>
        <w:ilvl w:val="5"/>
        <w:numId w:val="1"/>
      </w:numPr>
      <w:spacing w:before="240" w:after="60"/>
      <w:outlineLvl w:val="5"/>
    </w:pPr>
    <w:rPr>
      <w:rFonts w:ascii="Times New Roman" w:hAnsi="Times New Roman" w:cs="Times New Roman"/>
      <w:b/>
      <w:bCs/>
      <w:szCs w:val="22"/>
    </w:rPr>
  </w:style>
  <w:style w:type="paragraph" w:styleId="berschrift7">
    <w:name w:val="heading 7"/>
    <w:basedOn w:val="Standard"/>
    <w:next w:val="Standard"/>
    <w:qFormat/>
    <w:pPr>
      <w:numPr>
        <w:ilvl w:val="6"/>
        <w:numId w:val="1"/>
      </w:numPr>
      <w:spacing w:before="240" w:after="60"/>
      <w:outlineLvl w:val="6"/>
    </w:pPr>
    <w:rPr>
      <w:rFonts w:ascii="Times New Roman" w:hAnsi="Times New Roman" w:cs="Times New Roman"/>
      <w:szCs w:val="24"/>
    </w:rPr>
  </w:style>
  <w:style w:type="paragraph" w:styleId="berschrift8">
    <w:name w:val="heading 8"/>
    <w:basedOn w:val="Standard"/>
    <w:next w:val="Standard"/>
    <w:qFormat/>
    <w:pPr>
      <w:numPr>
        <w:ilvl w:val="7"/>
        <w:numId w:val="1"/>
      </w:numPr>
      <w:spacing w:before="240" w:after="60"/>
      <w:outlineLvl w:val="7"/>
    </w:pPr>
    <w:rPr>
      <w:rFonts w:ascii="Times New Roman" w:hAnsi="Times New Roman" w:cs="Times New Roman"/>
      <w:i/>
      <w:iCs/>
      <w:szCs w:val="24"/>
    </w:rPr>
  </w:style>
  <w:style w:type="paragraph" w:styleId="berschrift9">
    <w:name w:val="heading 9"/>
    <w:basedOn w:val="Standard"/>
    <w:next w:val="Standard"/>
    <w:qFormat/>
    <w:pPr>
      <w:numPr>
        <w:ilvl w:val="8"/>
        <w:numId w:val="1"/>
      </w:numPr>
      <w:spacing w:before="240" w:after="60"/>
      <w:outlineLvl w:val="8"/>
    </w:pPr>
    <w:rPr>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uiPriority w:val="39"/>
    <w:rsid w:val="00C36F64"/>
    <w:pPr>
      <w:tabs>
        <w:tab w:val="left" w:pos="960"/>
        <w:tab w:val="left" w:pos="1134"/>
        <w:tab w:val="right" w:leader="dot" w:pos="9072"/>
      </w:tabs>
      <w:spacing w:before="60" w:after="60"/>
      <w:ind w:left="567" w:right="567"/>
    </w:pPr>
    <w:rPr>
      <w:b/>
      <w:noProof/>
    </w:rPr>
  </w:style>
  <w:style w:type="paragraph" w:styleId="Verzeichnis9">
    <w:name w:val="toc 9"/>
    <w:basedOn w:val="Standard"/>
    <w:next w:val="Standard"/>
    <w:autoRedefine/>
    <w:semiHidden/>
    <w:pPr>
      <w:ind w:left="1600"/>
    </w:pPr>
  </w:style>
  <w:style w:type="paragraph" w:styleId="Verzeichnis2">
    <w:name w:val="toc 2"/>
    <w:basedOn w:val="Standard"/>
    <w:next w:val="Standard"/>
    <w:autoRedefine/>
    <w:uiPriority w:val="39"/>
    <w:rsid w:val="00C36F64"/>
    <w:pPr>
      <w:tabs>
        <w:tab w:val="left" w:pos="1440"/>
        <w:tab w:val="right" w:leader="dot" w:pos="9072"/>
      </w:tabs>
      <w:spacing w:after="20"/>
      <w:ind w:left="851" w:right="567"/>
    </w:pPr>
    <w:rPr>
      <w:noProof/>
      <w:sz w:val="16"/>
      <w:szCs w:val="22"/>
    </w:rPr>
  </w:style>
  <w:style w:type="character" w:styleId="Hyperlink">
    <w:name w:val="Hyperlink"/>
    <w:uiPriority w:val="99"/>
    <w:rsid w:val="00295BDE"/>
    <w:rPr>
      <w:color w:val="0000FF"/>
      <w:u w:val="single"/>
    </w:rPr>
  </w:style>
  <w:style w:type="paragraph" w:customStyle="1" w:styleId="Default">
    <w:name w:val="Default"/>
    <w:pPr>
      <w:autoSpaceDE w:val="0"/>
      <w:autoSpaceDN w:val="0"/>
      <w:adjustRightInd w:val="0"/>
    </w:pPr>
    <w:rPr>
      <w:color w:val="000000"/>
      <w:sz w:val="24"/>
      <w:szCs w:val="24"/>
      <w:lang w:val="de-DE" w:eastAsia="de-DE"/>
    </w:rPr>
  </w:style>
  <w:style w:type="paragraph" w:styleId="Kopfzeile">
    <w:name w:val="header"/>
    <w:basedOn w:val="Standard"/>
    <w:link w:val="KopfzeileZchn"/>
    <w:pPr>
      <w:tabs>
        <w:tab w:val="center" w:pos="4536"/>
        <w:tab w:val="right" w:pos="9072"/>
      </w:tabs>
    </w:pPr>
    <w:rPr>
      <w:rFonts w:ascii="Times New Roman" w:hAnsi="Times New Roman" w:cs="Times New Roman"/>
      <w:szCs w:val="24"/>
    </w:rPr>
  </w:style>
  <w:style w:type="paragraph" w:styleId="Fuzeile">
    <w:name w:val="footer"/>
    <w:basedOn w:val="Standard"/>
    <w:link w:val="FuzeileZchn"/>
    <w:uiPriority w:val="99"/>
    <w:pPr>
      <w:tabs>
        <w:tab w:val="center" w:pos="4536"/>
        <w:tab w:val="right" w:pos="9072"/>
      </w:tabs>
    </w:pPr>
    <w:rPr>
      <w:rFonts w:ascii="Times New Roman" w:hAnsi="Times New Roman" w:cs="Times New Roman"/>
      <w:szCs w:val="24"/>
    </w:rPr>
  </w:style>
  <w:style w:type="paragraph" w:styleId="Textkrper-Zeileneinzug">
    <w:name w:val="Body Text Indent"/>
    <w:basedOn w:val="Standard"/>
    <w:pPr>
      <w:ind w:left="6237"/>
    </w:pPr>
  </w:style>
  <w:style w:type="paragraph" w:styleId="Textkrper-Einzug2">
    <w:name w:val="Body Text Indent 2"/>
    <w:basedOn w:val="Standard"/>
    <w:pPr>
      <w:ind w:left="284"/>
    </w:pPr>
  </w:style>
  <w:style w:type="paragraph" w:styleId="Verzeichnis3">
    <w:name w:val="toc 3"/>
    <w:basedOn w:val="Standard"/>
    <w:next w:val="Standard"/>
    <w:autoRedefine/>
    <w:uiPriority w:val="39"/>
    <w:rsid w:val="00C36F64"/>
    <w:pPr>
      <w:tabs>
        <w:tab w:val="left" w:pos="1843"/>
        <w:tab w:val="right" w:leader="dot" w:pos="9072"/>
      </w:tabs>
      <w:spacing w:after="20"/>
      <w:ind w:left="1134" w:right="567"/>
    </w:pPr>
    <w:rPr>
      <w:noProof/>
      <w:sz w:val="16"/>
      <w:szCs w:val="16"/>
    </w:rPr>
  </w:style>
  <w:style w:type="table" w:styleId="Tabellenraster">
    <w:name w:val="Table Grid"/>
    <w:basedOn w:val="NormaleTabelle"/>
    <w:uiPriority w:val="59"/>
    <w:rsid w:val="00FA3A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link w:val="KeinLeerraumZchn"/>
    <w:uiPriority w:val="1"/>
    <w:qFormat/>
    <w:rsid w:val="0030147B"/>
    <w:rPr>
      <w:rFonts w:ascii="Calibri" w:hAnsi="Calibri"/>
      <w:sz w:val="22"/>
      <w:szCs w:val="22"/>
    </w:rPr>
  </w:style>
  <w:style w:type="character" w:customStyle="1" w:styleId="KeinLeerraumZchn">
    <w:name w:val="Kein Leerraum Zchn"/>
    <w:link w:val="KeinLeerraum"/>
    <w:uiPriority w:val="1"/>
    <w:rsid w:val="0030147B"/>
    <w:rPr>
      <w:rFonts w:ascii="Calibri" w:hAnsi="Calibri"/>
      <w:sz w:val="22"/>
      <w:szCs w:val="22"/>
    </w:rPr>
  </w:style>
  <w:style w:type="character" w:styleId="NichtaufgelsteErwhnung">
    <w:name w:val="Unresolved Mention"/>
    <w:basedOn w:val="Absatz-Standardschriftart"/>
    <w:uiPriority w:val="99"/>
    <w:semiHidden/>
    <w:unhideWhenUsed/>
    <w:rsid w:val="00C33348"/>
    <w:rPr>
      <w:color w:val="605E5C"/>
      <w:shd w:val="clear" w:color="auto" w:fill="E1DFDD"/>
    </w:rPr>
  </w:style>
  <w:style w:type="paragraph" w:styleId="StandardWeb">
    <w:name w:val="Normal (Web)"/>
    <w:basedOn w:val="Standard"/>
    <w:uiPriority w:val="99"/>
    <w:unhideWhenUsed/>
    <w:rsid w:val="005D4845"/>
    <w:pPr>
      <w:spacing w:before="100" w:beforeAutospacing="1" w:after="100" w:afterAutospacing="1"/>
    </w:pPr>
    <w:rPr>
      <w:rFonts w:ascii="Times New Roman" w:hAnsi="Times New Roman" w:cs="Times New Roman"/>
      <w:szCs w:val="24"/>
      <w:lang w:eastAsia="de-CH"/>
    </w:rPr>
  </w:style>
  <w:style w:type="paragraph" w:styleId="Listenabsatz">
    <w:name w:val="List Paragraph"/>
    <w:aliases w:val="Aufzählung"/>
    <w:basedOn w:val="Standard"/>
    <w:uiPriority w:val="34"/>
    <w:qFormat/>
    <w:rsid w:val="004717E5"/>
    <w:pPr>
      <w:ind w:left="720"/>
      <w:contextualSpacing/>
    </w:pPr>
  </w:style>
  <w:style w:type="paragraph" w:styleId="Inhaltsverzeichnisberschrift">
    <w:name w:val="TOC Heading"/>
    <w:basedOn w:val="berschrift1"/>
    <w:next w:val="Standard"/>
    <w:uiPriority w:val="39"/>
    <w:unhideWhenUsed/>
    <w:qFormat/>
    <w:rsid w:val="009F2FF7"/>
    <w:pPr>
      <w:keepLines/>
      <w:tabs>
        <w:tab w:val="clear" w:pos="0"/>
        <w:tab w:val="clear" w:pos="709"/>
        <w:tab w:val="clear" w:pos="851"/>
      </w:tabs>
      <w:spacing w:before="240" w:line="259" w:lineRule="auto"/>
      <w:outlineLvl w:val="9"/>
    </w:pPr>
    <w:rPr>
      <w:rFonts w:asciiTheme="majorHAnsi" w:eastAsiaTheme="majorEastAsia" w:hAnsiTheme="majorHAnsi" w:cstheme="majorBidi"/>
      <w:b w:val="0"/>
      <w:color w:val="2F5496" w:themeColor="accent1" w:themeShade="BF"/>
      <w:sz w:val="32"/>
      <w:szCs w:val="32"/>
      <w:lang w:eastAsia="de-CH"/>
    </w:rPr>
  </w:style>
  <w:style w:type="character" w:customStyle="1" w:styleId="KopfzeileZchn">
    <w:name w:val="Kopfzeile Zchn"/>
    <w:basedOn w:val="Absatz-Standardschriftart"/>
    <w:link w:val="Kopfzeile"/>
    <w:rsid w:val="005C142F"/>
    <w:rPr>
      <w:sz w:val="24"/>
      <w:szCs w:val="24"/>
      <w:lang w:eastAsia="de-DE"/>
    </w:rPr>
  </w:style>
  <w:style w:type="character" w:customStyle="1" w:styleId="FuzeileZchn">
    <w:name w:val="Fußzeile Zchn"/>
    <w:basedOn w:val="Absatz-Standardschriftart"/>
    <w:link w:val="Fuzeile"/>
    <w:uiPriority w:val="99"/>
    <w:rsid w:val="005C142F"/>
    <w:rPr>
      <w:sz w:val="24"/>
      <w:szCs w:val="24"/>
      <w:lang w:eastAsia="de-DE"/>
    </w:rPr>
  </w:style>
  <w:style w:type="character" w:customStyle="1" w:styleId="berschrift1Zchn">
    <w:name w:val="Überschrift 1 Zchn"/>
    <w:link w:val="berschrift1"/>
    <w:uiPriority w:val="9"/>
    <w:rsid w:val="004956E2"/>
    <w:rPr>
      <w:rFonts w:ascii="Arial" w:hAnsi="Arial"/>
      <w:b/>
      <w:sz w:val="28"/>
      <w:szCs w:val="28"/>
      <w:lang w:eastAsia="de-DE"/>
    </w:rPr>
  </w:style>
  <w:style w:type="character" w:customStyle="1" w:styleId="berschrift2Zchn">
    <w:name w:val="Überschrift 2 Zchn"/>
    <w:link w:val="berschrift2"/>
    <w:uiPriority w:val="9"/>
    <w:rsid w:val="005C142F"/>
    <w:rPr>
      <w:rFonts w:ascii="Arial" w:hAnsi="Arial"/>
      <w:b/>
      <w:sz w:val="24"/>
      <w:szCs w:val="28"/>
      <w:lang w:eastAsia="de-DE"/>
    </w:rPr>
  </w:style>
  <w:style w:type="character" w:styleId="Fett">
    <w:name w:val="Strong"/>
    <w:basedOn w:val="Absatz-Standardschriftart"/>
    <w:qFormat/>
    <w:rsid w:val="0008767E"/>
    <w:rPr>
      <w:b/>
      <w:bCs/>
    </w:rPr>
  </w:style>
  <w:style w:type="paragraph" w:styleId="Titel">
    <w:name w:val="Title"/>
    <w:basedOn w:val="Standard"/>
    <w:next w:val="Standard"/>
    <w:link w:val="TitelZchn"/>
    <w:qFormat/>
    <w:rsid w:val="0008767E"/>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rsid w:val="0008767E"/>
    <w:rPr>
      <w:rFonts w:asciiTheme="majorHAnsi" w:eastAsiaTheme="majorEastAsia" w:hAnsiTheme="majorHAnsi" w:cstheme="majorBidi"/>
      <w:spacing w:val="-10"/>
      <w:kern w:val="28"/>
      <w:sz w:val="56"/>
      <w:szCs w:val="56"/>
      <w:lang w:eastAsia="de-DE"/>
    </w:rPr>
  </w:style>
  <w:style w:type="paragraph" w:customStyle="1" w:styleId="DBA2425">
    <w:name w:val="DBA 24/25"/>
    <w:basedOn w:val="berschrift1"/>
    <w:link w:val="DBA2425Zchn"/>
    <w:rsid w:val="007C3552"/>
  </w:style>
  <w:style w:type="character" w:customStyle="1" w:styleId="DBA2425Zchn">
    <w:name w:val="DBA 24/25 Zchn"/>
    <w:basedOn w:val="berschrift1Zchn"/>
    <w:link w:val="DBA2425"/>
    <w:rsid w:val="007C3552"/>
    <w:rPr>
      <w:rFonts w:ascii="Arial" w:hAnsi="Arial"/>
      <w:b/>
      <w:sz w:val="28"/>
      <w:szCs w:val="28"/>
      <w:lang w:eastAsia="de-DE"/>
    </w:rPr>
  </w:style>
  <w:style w:type="paragraph" w:customStyle="1" w:styleId="CM33">
    <w:name w:val="CM33"/>
    <w:basedOn w:val="Standard"/>
    <w:next w:val="Standard"/>
    <w:rsid w:val="00EF4D30"/>
    <w:pPr>
      <w:widowControl w:val="0"/>
      <w:autoSpaceDE w:val="0"/>
      <w:autoSpaceDN w:val="0"/>
      <w:adjustRightInd w:val="0"/>
    </w:pPr>
    <w:rPr>
      <w:rFonts w:ascii="Times New Roman" w:hAnsi="Times New Roman" w:cs="Times New Roman"/>
      <w:szCs w:val="24"/>
      <w:lang w:eastAsia="de-CH"/>
    </w:rPr>
  </w:style>
  <w:style w:type="paragraph" w:styleId="Sprechblasentext">
    <w:name w:val="Balloon Text"/>
    <w:basedOn w:val="Standard"/>
    <w:link w:val="SprechblasentextZchn"/>
    <w:uiPriority w:val="99"/>
    <w:rsid w:val="00EF4D30"/>
    <w:rPr>
      <w:rFonts w:ascii="Tahoma" w:hAnsi="Tahoma" w:cs="Tahoma"/>
      <w:sz w:val="16"/>
      <w:szCs w:val="16"/>
      <w:lang w:eastAsia="de-CH"/>
    </w:rPr>
  </w:style>
  <w:style w:type="character" w:customStyle="1" w:styleId="SprechblasentextZchn">
    <w:name w:val="Sprechblasentext Zchn"/>
    <w:basedOn w:val="Absatz-Standardschriftart"/>
    <w:link w:val="Sprechblasentext"/>
    <w:uiPriority w:val="99"/>
    <w:rsid w:val="00EF4D30"/>
    <w:rPr>
      <w:rFonts w:ascii="Tahoma" w:hAnsi="Tahoma" w:cs="Tahoma"/>
      <w:sz w:val="16"/>
      <w:szCs w:val="16"/>
    </w:rPr>
  </w:style>
  <w:style w:type="character" w:styleId="Seitenzahl">
    <w:name w:val="page number"/>
    <w:basedOn w:val="Absatz-Standardschriftart"/>
    <w:uiPriority w:val="99"/>
    <w:rsid w:val="00EF4D30"/>
    <w:rPr>
      <w:rFonts w:cs="Times New Roman"/>
    </w:rPr>
  </w:style>
  <w:style w:type="character" w:styleId="Funotenzeichen">
    <w:name w:val="footnote reference"/>
    <w:basedOn w:val="Absatz-Standardschriftart"/>
    <w:uiPriority w:val="99"/>
    <w:rsid w:val="00EF4D30"/>
    <w:rPr>
      <w:vertAlign w:val="superscript"/>
    </w:rPr>
  </w:style>
  <w:style w:type="paragraph" w:styleId="Textkrper">
    <w:name w:val="Body Text"/>
    <w:basedOn w:val="Standard"/>
    <w:link w:val="TextkrperZchn"/>
    <w:uiPriority w:val="1"/>
    <w:qFormat/>
    <w:rsid w:val="00EF4D30"/>
    <w:pPr>
      <w:widowControl w:val="0"/>
      <w:ind w:left="293"/>
    </w:pPr>
    <w:rPr>
      <w:rFonts w:ascii="Arial Narrow" w:eastAsia="Arial Narrow" w:hAnsi="Arial Narrow" w:cstheme="minorBidi"/>
      <w:szCs w:val="22"/>
      <w:lang w:val="en-US" w:eastAsia="en-US"/>
    </w:rPr>
  </w:style>
  <w:style w:type="character" w:customStyle="1" w:styleId="TextkrperZchn">
    <w:name w:val="Textkörper Zchn"/>
    <w:basedOn w:val="Absatz-Standardschriftart"/>
    <w:link w:val="Textkrper"/>
    <w:uiPriority w:val="1"/>
    <w:rsid w:val="00EF4D30"/>
    <w:rPr>
      <w:rFonts w:ascii="Arial Narrow" w:eastAsia="Arial Narrow" w:hAnsi="Arial Narrow" w:cstheme="minorBidi"/>
      <w:sz w:val="22"/>
      <w:szCs w:val="22"/>
      <w:lang w:val="en-US" w:eastAsia="en-US"/>
    </w:rPr>
  </w:style>
  <w:style w:type="paragraph" w:customStyle="1" w:styleId="TableParagraph">
    <w:name w:val="Table Paragraph"/>
    <w:basedOn w:val="Standard"/>
    <w:uiPriority w:val="1"/>
    <w:qFormat/>
    <w:rsid w:val="00EF4D30"/>
    <w:pPr>
      <w:widowControl w:val="0"/>
    </w:pPr>
    <w:rPr>
      <w:rFonts w:asciiTheme="minorHAnsi" w:eastAsiaTheme="minorHAnsi" w:hAnsiTheme="minorHAnsi" w:cstheme="minorBidi"/>
      <w:szCs w:val="22"/>
      <w:lang w:val="en-US" w:eastAsia="en-US"/>
    </w:rPr>
  </w:style>
  <w:style w:type="paragraph" w:customStyle="1" w:styleId="Titel2">
    <w:name w:val="Titel2"/>
    <w:basedOn w:val="Titel"/>
    <w:link w:val="Titel2Zchn"/>
    <w:qFormat/>
    <w:rsid w:val="00921DE2"/>
    <w:pPr>
      <w:spacing w:after="240"/>
      <w:jc w:val="both"/>
    </w:pPr>
    <w:rPr>
      <w:rFonts w:ascii="Segoe UI" w:hAnsi="Segoe UI"/>
      <w:b/>
      <w:sz w:val="36"/>
      <w:lang w:val="fr-CH" w:eastAsia="en-US"/>
    </w:rPr>
  </w:style>
  <w:style w:type="character" w:customStyle="1" w:styleId="Titel2Zchn">
    <w:name w:val="Titel2 Zchn"/>
    <w:basedOn w:val="TitelZchn"/>
    <w:link w:val="Titel2"/>
    <w:rsid w:val="00921DE2"/>
    <w:rPr>
      <w:rFonts w:ascii="Segoe UI" w:eastAsiaTheme="majorEastAsia" w:hAnsi="Segoe UI" w:cstheme="majorBidi"/>
      <w:b/>
      <w:spacing w:val="-10"/>
      <w:kern w:val="28"/>
      <w:sz w:val="36"/>
      <w:szCs w:val="56"/>
      <w:lang w:val="fr-CH" w:eastAsia="en-US"/>
    </w:rPr>
  </w:style>
  <w:style w:type="paragraph" w:customStyle="1" w:styleId="Formatvorlage1">
    <w:name w:val="Formatvorlage1"/>
    <w:basedOn w:val="Standard"/>
    <w:link w:val="Formatvorlage1Zchn"/>
    <w:qFormat/>
    <w:rsid w:val="007769AD"/>
    <w:rPr>
      <w:szCs w:val="22"/>
    </w:rPr>
  </w:style>
  <w:style w:type="character" w:customStyle="1" w:styleId="Formatvorlage1Zchn">
    <w:name w:val="Formatvorlage1 Zchn"/>
    <w:basedOn w:val="Absatz-Standardschriftart"/>
    <w:link w:val="Formatvorlage1"/>
    <w:rsid w:val="007769AD"/>
    <w:rPr>
      <w:rFonts w:ascii="Arial" w:hAnsi="Arial" w:cs="Arial"/>
      <w:sz w:val="22"/>
      <w:szCs w:val="22"/>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810768">
      <w:bodyDiv w:val="1"/>
      <w:marLeft w:val="0"/>
      <w:marRight w:val="0"/>
      <w:marTop w:val="0"/>
      <w:marBottom w:val="0"/>
      <w:divBdr>
        <w:top w:val="none" w:sz="0" w:space="0" w:color="auto"/>
        <w:left w:val="none" w:sz="0" w:space="0" w:color="auto"/>
        <w:bottom w:val="none" w:sz="0" w:space="0" w:color="auto"/>
        <w:right w:val="none" w:sz="0" w:space="0" w:color="auto"/>
      </w:divBdr>
    </w:div>
    <w:div w:id="266738780">
      <w:bodyDiv w:val="1"/>
      <w:marLeft w:val="0"/>
      <w:marRight w:val="0"/>
      <w:marTop w:val="0"/>
      <w:marBottom w:val="0"/>
      <w:divBdr>
        <w:top w:val="none" w:sz="0" w:space="0" w:color="auto"/>
        <w:left w:val="none" w:sz="0" w:space="0" w:color="auto"/>
        <w:bottom w:val="none" w:sz="0" w:space="0" w:color="auto"/>
        <w:right w:val="none" w:sz="0" w:space="0" w:color="auto"/>
      </w:divBdr>
    </w:div>
    <w:div w:id="306980356">
      <w:bodyDiv w:val="1"/>
      <w:marLeft w:val="0"/>
      <w:marRight w:val="0"/>
      <w:marTop w:val="0"/>
      <w:marBottom w:val="0"/>
      <w:divBdr>
        <w:top w:val="none" w:sz="0" w:space="0" w:color="auto"/>
        <w:left w:val="none" w:sz="0" w:space="0" w:color="auto"/>
        <w:bottom w:val="none" w:sz="0" w:space="0" w:color="auto"/>
        <w:right w:val="none" w:sz="0" w:space="0" w:color="auto"/>
      </w:divBdr>
    </w:div>
    <w:div w:id="307131662">
      <w:bodyDiv w:val="1"/>
      <w:marLeft w:val="0"/>
      <w:marRight w:val="0"/>
      <w:marTop w:val="0"/>
      <w:marBottom w:val="0"/>
      <w:divBdr>
        <w:top w:val="none" w:sz="0" w:space="0" w:color="auto"/>
        <w:left w:val="none" w:sz="0" w:space="0" w:color="auto"/>
        <w:bottom w:val="none" w:sz="0" w:space="0" w:color="auto"/>
        <w:right w:val="none" w:sz="0" w:space="0" w:color="auto"/>
      </w:divBdr>
    </w:div>
    <w:div w:id="340275806">
      <w:bodyDiv w:val="1"/>
      <w:marLeft w:val="0"/>
      <w:marRight w:val="0"/>
      <w:marTop w:val="0"/>
      <w:marBottom w:val="0"/>
      <w:divBdr>
        <w:top w:val="none" w:sz="0" w:space="0" w:color="auto"/>
        <w:left w:val="none" w:sz="0" w:space="0" w:color="auto"/>
        <w:bottom w:val="none" w:sz="0" w:space="0" w:color="auto"/>
        <w:right w:val="none" w:sz="0" w:space="0" w:color="auto"/>
      </w:divBdr>
    </w:div>
    <w:div w:id="354427832">
      <w:bodyDiv w:val="1"/>
      <w:marLeft w:val="0"/>
      <w:marRight w:val="0"/>
      <w:marTop w:val="0"/>
      <w:marBottom w:val="0"/>
      <w:divBdr>
        <w:top w:val="none" w:sz="0" w:space="0" w:color="auto"/>
        <w:left w:val="none" w:sz="0" w:space="0" w:color="auto"/>
        <w:bottom w:val="none" w:sz="0" w:space="0" w:color="auto"/>
        <w:right w:val="none" w:sz="0" w:space="0" w:color="auto"/>
      </w:divBdr>
      <w:divsChild>
        <w:div w:id="603617218">
          <w:marLeft w:val="0"/>
          <w:marRight w:val="0"/>
          <w:marTop w:val="0"/>
          <w:marBottom w:val="0"/>
          <w:divBdr>
            <w:top w:val="none" w:sz="0" w:space="0" w:color="auto"/>
            <w:left w:val="none" w:sz="0" w:space="0" w:color="auto"/>
            <w:bottom w:val="none" w:sz="0" w:space="0" w:color="auto"/>
            <w:right w:val="none" w:sz="0" w:space="0" w:color="auto"/>
          </w:divBdr>
        </w:div>
        <w:div w:id="170686309">
          <w:marLeft w:val="0"/>
          <w:marRight w:val="0"/>
          <w:marTop w:val="0"/>
          <w:marBottom w:val="0"/>
          <w:divBdr>
            <w:top w:val="none" w:sz="0" w:space="0" w:color="auto"/>
            <w:left w:val="none" w:sz="0" w:space="0" w:color="auto"/>
            <w:bottom w:val="none" w:sz="0" w:space="0" w:color="auto"/>
            <w:right w:val="none" w:sz="0" w:space="0" w:color="auto"/>
          </w:divBdr>
        </w:div>
      </w:divsChild>
    </w:div>
    <w:div w:id="535629479">
      <w:bodyDiv w:val="1"/>
      <w:marLeft w:val="0"/>
      <w:marRight w:val="0"/>
      <w:marTop w:val="0"/>
      <w:marBottom w:val="0"/>
      <w:divBdr>
        <w:top w:val="none" w:sz="0" w:space="0" w:color="auto"/>
        <w:left w:val="none" w:sz="0" w:space="0" w:color="auto"/>
        <w:bottom w:val="none" w:sz="0" w:space="0" w:color="auto"/>
        <w:right w:val="none" w:sz="0" w:space="0" w:color="auto"/>
      </w:divBdr>
      <w:divsChild>
        <w:div w:id="1133254532">
          <w:marLeft w:val="0"/>
          <w:marRight w:val="0"/>
          <w:marTop w:val="0"/>
          <w:marBottom w:val="0"/>
          <w:divBdr>
            <w:top w:val="none" w:sz="0" w:space="0" w:color="auto"/>
            <w:left w:val="none" w:sz="0" w:space="0" w:color="auto"/>
            <w:bottom w:val="none" w:sz="0" w:space="0" w:color="auto"/>
            <w:right w:val="none" w:sz="0" w:space="0" w:color="auto"/>
          </w:divBdr>
          <w:divsChild>
            <w:div w:id="227108916">
              <w:marLeft w:val="0"/>
              <w:marRight w:val="0"/>
              <w:marTop w:val="0"/>
              <w:marBottom w:val="0"/>
              <w:divBdr>
                <w:top w:val="none" w:sz="0" w:space="0" w:color="auto"/>
                <w:left w:val="none" w:sz="0" w:space="0" w:color="auto"/>
                <w:bottom w:val="none" w:sz="0" w:space="0" w:color="auto"/>
                <w:right w:val="none" w:sz="0" w:space="0" w:color="auto"/>
              </w:divBdr>
              <w:divsChild>
                <w:div w:id="192252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089050">
      <w:bodyDiv w:val="1"/>
      <w:marLeft w:val="0"/>
      <w:marRight w:val="0"/>
      <w:marTop w:val="0"/>
      <w:marBottom w:val="0"/>
      <w:divBdr>
        <w:top w:val="none" w:sz="0" w:space="0" w:color="auto"/>
        <w:left w:val="none" w:sz="0" w:space="0" w:color="auto"/>
        <w:bottom w:val="none" w:sz="0" w:space="0" w:color="auto"/>
        <w:right w:val="none" w:sz="0" w:space="0" w:color="auto"/>
      </w:divBdr>
      <w:divsChild>
        <w:div w:id="97603721">
          <w:marLeft w:val="0"/>
          <w:marRight w:val="0"/>
          <w:marTop w:val="0"/>
          <w:marBottom w:val="0"/>
          <w:divBdr>
            <w:top w:val="none" w:sz="0" w:space="0" w:color="auto"/>
            <w:left w:val="none" w:sz="0" w:space="0" w:color="auto"/>
            <w:bottom w:val="none" w:sz="0" w:space="0" w:color="auto"/>
            <w:right w:val="none" w:sz="0" w:space="0" w:color="auto"/>
          </w:divBdr>
          <w:divsChild>
            <w:div w:id="1483546309">
              <w:marLeft w:val="0"/>
              <w:marRight w:val="0"/>
              <w:marTop w:val="0"/>
              <w:marBottom w:val="0"/>
              <w:divBdr>
                <w:top w:val="none" w:sz="0" w:space="0" w:color="auto"/>
                <w:left w:val="none" w:sz="0" w:space="0" w:color="auto"/>
                <w:bottom w:val="none" w:sz="0" w:space="0" w:color="auto"/>
                <w:right w:val="none" w:sz="0" w:space="0" w:color="auto"/>
              </w:divBdr>
              <w:divsChild>
                <w:div w:id="106333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932047">
      <w:bodyDiv w:val="1"/>
      <w:marLeft w:val="0"/>
      <w:marRight w:val="0"/>
      <w:marTop w:val="0"/>
      <w:marBottom w:val="0"/>
      <w:divBdr>
        <w:top w:val="none" w:sz="0" w:space="0" w:color="auto"/>
        <w:left w:val="none" w:sz="0" w:space="0" w:color="auto"/>
        <w:bottom w:val="none" w:sz="0" w:space="0" w:color="auto"/>
        <w:right w:val="none" w:sz="0" w:space="0" w:color="auto"/>
      </w:divBdr>
    </w:div>
    <w:div w:id="713502162">
      <w:bodyDiv w:val="1"/>
      <w:marLeft w:val="0"/>
      <w:marRight w:val="0"/>
      <w:marTop w:val="0"/>
      <w:marBottom w:val="0"/>
      <w:divBdr>
        <w:top w:val="none" w:sz="0" w:space="0" w:color="auto"/>
        <w:left w:val="none" w:sz="0" w:space="0" w:color="auto"/>
        <w:bottom w:val="none" w:sz="0" w:space="0" w:color="auto"/>
        <w:right w:val="none" w:sz="0" w:space="0" w:color="auto"/>
      </w:divBdr>
    </w:div>
    <w:div w:id="729883340">
      <w:bodyDiv w:val="1"/>
      <w:marLeft w:val="0"/>
      <w:marRight w:val="0"/>
      <w:marTop w:val="0"/>
      <w:marBottom w:val="0"/>
      <w:divBdr>
        <w:top w:val="none" w:sz="0" w:space="0" w:color="auto"/>
        <w:left w:val="none" w:sz="0" w:space="0" w:color="auto"/>
        <w:bottom w:val="none" w:sz="0" w:space="0" w:color="auto"/>
        <w:right w:val="none" w:sz="0" w:space="0" w:color="auto"/>
      </w:divBdr>
    </w:div>
    <w:div w:id="771247468">
      <w:bodyDiv w:val="1"/>
      <w:marLeft w:val="0"/>
      <w:marRight w:val="0"/>
      <w:marTop w:val="0"/>
      <w:marBottom w:val="0"/>
      <w:divBdr>
        <w:top w:val="none" w:sz="0" w:space="0" w:color="auto"/>
        <w:left w:val="none" w:sz="0" w:space="0" w:color="auto"/>
        <w:bottom w:val="none" w:sz="0" w:space="0" w:color="auto"/>
        <w:right w:val="none" w:sz="0" w:space="0" w:color="auto"/>
      </w:divBdr>
    </w:div>
    <w:div w:id="866020431">
      <w:bodyDiv w:val="1"/>
      <w:marLeft w:val="0"/>
      <w:marRight w:val="0"/>
      <w:marTop w:val="0"/>
      <w:marBottom w:val="0"/>
      <w:divBdr>
        <w:top w:val="none" w:sz="0" w:space="0" w:color="auto"/>
        <w:left w:val="none" w:sz="0" w:space="0" w:color="auto"/>
        <w:bottom w:val="none" w:sz="0" w:space="0" w:color="auto"/>
        <w:right w:val="none" w:sz="0" w:space="0" w:color="auto"/>
      </w:divBdr>
    </w:div>
    <w:div w:id="922224639">
      <w:bodyDiv w:val="1"/>
      <w:marLeft w:val="0"/>
      <w:marRight w:val="0"/>
      <w:marTop w:val="0"/>
      <w:marBottom w:val="0"/>
      <w:divBdr>
        <w:top w:val="none" w:sz="0" w:space="0" w:color="auto"/>
        <w:left w:val="none" w:sz="0" w:space="0" w:color="auto"/>
        <w:bottom w:val="none" w:sz="0" w:space="0" w:color="auto"/>
        <w:right w:val="none" w:sz="0" w:space="0" w:color="auto"/>
      </w:divBdr>
    </w:div>
    <w:div w:id="932977447">
      <w:bodyDiv w:val="1"/>
      <w:marLeft w:val="0"/>
      <w:marRight w:val="0"/>
      <w:marTop w:val="0"/>
      <w:marBottom w:val="0"/>
      <w:divBdr>
        <w:top w:val="none" w:sz="0" w:space="0" w:color="auto"/>
        <w:left w:val="none" w:sz="0" w:space="0" w:color="auto"/>
        <w:bottom w:val="none" w:sz="0" w:space="0" w:color="auto"/>
        <w:right w:val="none" w:sz="0" w:space="0" w:color="auto"/>
      </w:divBdr>
      <w:divsChild>
        <w:div w:id="2090036485">
          <w:marLeft w:val="0"/>
          <w:marRight w:val="0"/>
          <w:marTop w:val="0"/>
          <w:marBottom w:val="0"/>
          <w:divBdr>
            <w:top w:val="none" w:sz="0" w:space="0" w:color="auto"/>
            <w:left w:val="none" w:sz="0" w:space="0" w:color="auto"/>
            <w:bottom w:val="none" w:sz="0" w:space="0" w:color="auto"/>
            <w:right w:val="none" w:sz="0" w:space="0" w:color="auto"/>
          </w:divBdr>
        </w:div>
        <w:div w:id="747190058">
          <w:marLeft w:val="0"/>
          <w:marRight w:val="0"/>
          <w:marTop w:val="0"/>
          <w:marBottom w:val="0"/>
          <w:divBdr>
            <w:top w:val="none" w:sz="0" w:space="0" w:color="auto"/>
            <w:left w:val="none" w:sz="0" w:space="0" w:color="auto"/>
            <w:bottom w:val="none" w:sz="0" w:space="0" w:color="auto"/>
            <w:right w:val="none" w:sz="0" w:space="0" w:color="auto"/>
          </w:divBdr>
        </w:div>
      </w:divsChild>
    </w:div>
    <w:div w:id="1000160637">
      <w:bodyDiv w:val="1"/>
      <w:marLeft w:val="0"/>
      <w:marRight w:val="0"/>
      <w:marTop w:val="0"/>
      <w:marBottom w:val="0"/>
      <w:divBdr>
        <w:top w:val="none" w:sz="0" w:space="0" w:color="auto"/>
        <w:left w:val="none" w:sz="0" w:space="0" w:color="auto"/>
        <w:bottom w:val="none" w:sz="0" w:space="0" w:color="auto"/>
        <w:right w:val="none" w:sz="0" w:space="0" w:color="auto"/>
      </w:divBdr>
    </w:div>
    <w:div w:id="1007710857">
      <w:bodyDiv w:val="1"/>
      <w:marLeft w:val="0"/>
      <w:marRight w:val="0"/>
      <w:marTop w:val="0"/>
      <w:marBottom w:val="0"/>
      <w:divBdr>
        <w:top w:val="none" w:sz="0" w:space="0" w:color="auto"/>
        <w:left w:val="none" w:sz="0" w:space="0" w:color="auto"/>
        <w:bottom w:val="none" w:sz="0" w:space="0" w:color="auto"/>
        <w:right w:val="none" w:sz="0" w:space="0" w:color="auto"/>
      </w:divBdr>
    </w:div>
    <w:div w:id="1031490559">
      <w:bodyDiv w:val="1"/>
      <w:marLeft w:val="0"/>
      <w:marRight w:val="0"/>
      <w:marTop w:val="0"/>
      <w:marBottom w:val="0"/>
      <w:divBdr>
        <w:top w:val="none" w:sz="0" w:space="0" w:color="auto"/>
        <w:left w:val="none" w:sz="0" w:space="0" w:color="auto"/>
        <w:bottom w:val="none" w:sz="0" w:space="0" w:color="auto"/>
        <w:right w:val="none" w:sz="0" w:space="0" w:color="auto"/>
      </w:divBdr>
    </w:div>
    <w:div w:id="1056466653">
      <w:bodyDiv w:val="1"/>
      <w:marLeft w:val="0"/>
      <w:marRight w:val="0"/>
      <w:marTop w:val="0"/>
      <w:marBottom w:val="0"/>
      <w:divBdr>
        <w:top w:val="none" w:sz="0" w:space="0" w:color="auto"/>
        <w:left w:val="none" w:sz="0" w:space="0" w:color="auto"/>
        <w:bottom w:val="none" w:sz="0" w:space="0" w:color="auto"/>
        <w:right w:val="none" w:sz="0" w:space="0" w:color="auto"/>
      </w:divBdr>
    </w:div>
    <w:div w:id="1127240221">
      <w:bodyDiv w:val="1"/>
      <w:marLeft w:val="0"/>
      <w:marRight w:val="0"/>
      <w:marTop w:val="0"/>
      <w:marBottom w:val="0"/>
      <w:divBdr>
        <w:top w:val="none" w:sz="0" w:space="0" w:color="auto"/>
        <w:left w:val="none" w:sz="0" w:space="0" w:color="auto"/>
        <w:bottom w:val="none" w:sz="0" w:space="0" w:color="auto"/>
        <w:right w:val="none" w:sz="0" w:space="0" w:color="auto"/>
      </w:divBdr>
      <w:divsChild>
        <w:div w:id="1242717999">
          <w:marLeft w:val="0"/>
          <w:marRight w:val="0"/>
          <w:marTop w:val="0"/>
          <w:marBottom w:val="0"/>
          <w:divBdr>
            <w:top w:val="none" w:sz="0" w:space="0" w:color="auto"/>
            <w:left w:val="none" w:sz="0" w:space="0" w:color="auto"/>
            <w:bottom w:val="none" w:sz="0" w:space="0" w:color="auto"/>
            <w:right w:val="none" w:sz="0" w:space="0" w:color="auto"/>
          </w:divBdr>
        </w:div>
        <w:div w:id="1042166764">
          <w:marLeft w:val="0"/>
          <w:marRight w:val="0"/>
          <w:marTop w:val="0"/>
          <w:marBottom w:val="0"/>
          <w:divBdr>
            <w:top w:val="none" w:sz="0" w:space="0" w:color="auto"/>
            <w:left w:val="none" w:sz="0" w:space="0" w:color="auto"/>
            <w:bottom w:val="none" w:sz="0" w:space="0" w:color="auto"/>
            <w:right w:val="none" w:sz="0" w:space="0" w:color="auto"/>
          </w:divBdr>
        </w:div>
      </w:divsChild>
    </w:div>
    <w:div w:id="1232617943">
      <w:bodyDiv w:val="1"/>
      <w:marLeft w:val="0"/>
      <w:marRight w:val="0"/>
      <w:marTop w:val="0"/>
      <w:marBottom w:val="0"/>
      <w:divBdr>
        <w:top w:val="none" w:sz="0" w:space="0" w:color="auto"/>
        <w:left w:val="none" w:sz="0" w:space="0" w:color="auto"/>
        <w:bottom w:val="none" w:sz="0" w:space="0" w:color="auto"/>
        <w:right w:val="none" w:sz="0" w:space="0" w:color="auto"/>
      </w:divBdr>
    </w:div>
    <w:div w:id="1245341925">
      <w:bodyDiv w:val="1"/>
      <w:marLeft w:val="0"/>
      <w:marRight w:val="0"/>
      <w:marTop w:val="0"/>
      <w:marBottom w:val="0"/>
      <w:divBdr>
        <w:top w:val="none" w:sz="0" w:space="0" w:color="auto"/>
        <w:left w:val="none" w:sz="0" w:space="0" w:color="auto"/>
        <w:bottom w:val="none" w:sz="0" w:space="0" w:color="auto"/>
        <w:right w:val="none" w:sz="0" w:space="0" w:color="auto"/>
      </w:divBdr>
    </w:div>
    <w:div w:id="1365206450">
      <w:bodyDiv w:val="1"/>
      <w:marLeft w:val="0"/>
      <w:marRight w:val="0"/>
      <w:marTop w:val="0"/>
      <w:marBottom w:val="0"/>
      <w:divBdr>
        <w:top w:val="none" w:sz="0" w:space="0" w:color="auto"/>
        <w:left w:val="none" w:sz="0" w:space="0" w:color="auto"/>
        <w:bottom w:val="none" w:sz="0" w:space="0" w:color="auto"/>
        <w:right w:val="none" w:sz="0" w:space="0" w:color="auto"/>
      </w:divBdr>
    </w:div>
    <w:div w:id="1489321162">
      <w:bodyDiv w:val="1"/>
      <w:marLeft w:val="0"/>
      <w:marRight w:val="0"/>
      <w:marTop w:val="0"/>
      <w:marBottom w:val="0"/>
      <w:divBdr>
        <w:top w:val="none" w:sz="0" w:space="0" w:color="auto"/>
        <w:left w:val="none" w:sz="0" w:space="0" w:color="auto"/>
        <w:bottom w:val="none" w:sz="0" w:space="0" w:color="auto"/>
        <w:right w:val="none" w:sz="0" w:space="0" w:color="auto"/>
      </w:divBdr>
    </w:div>
    <w:div w:id="1505198033">
      <w:bodyDiv w:val="1"/>
      <w:marLeft w:val="0"/>
      <w:marRight w:val="0"/>
      <w:marTop w:val="0"/>
      <w:marBottom w:val="0"/>
      <w:divBdr>
        <w:top w:val="none" w:sz="0" w:space="0" w:color="auto"/>
        <w:left w:val="none" w:sz="0" w:space="0" w:color="auto"/>
        <w:bottom w:val="none" w:sz="0" w:space="0" w:color="auto"/>
        <w:right w:val="none" w:sz="0" w:space="0" w:color="auto"/>
      </w:divBdr>
    </w:div>
    <w:div w:id="1643147632">
      <w:bodyDiv w:val="1"/>
      <w:marLeft w:val="0"/>
      <w:marRight w:val="0"/>
      <w:marTop w:val="0"/>
      <w:marBottom w:val="0"/>
      <w:divBdr>
        <w:top w:val="none" w:sz="0" w:space="0" w:color="auto"/>
        <w:left w:val="none" w:sz="0" w:space="0" w:color="auto"/>
        <w:bottom w:val="none" w:sz="0" w:space="0" w:color="auto"/>
        <w:right w:val="none" w:sz="0" w:space="0" w:color="auto"/>
      </w:divBdr>
    </w:div>
    <w:div w:id="1712880210">
      <w:bodyDiv w:val="1"/>
      <w:marLeft w:val="0"/>
      <w:marRight w:val="0"/>
      <w:marTop w:val="0"/>
      <w:marBottom w:val="0"/>
      <w:divBdr>
        <w:top w:val="none" w:sz="0" w:space="0" w:color="auto"/>
        <w:left w:val="none" w:sz="0" w:space="0" w:color="auto"/>
        <w:bottom w:val="none" w:sz="0" w:space="0" w:color="auto"/>
        <w:right w:val="none" w:sz="0" w:space="0" w:color="auto"/>
      </w:divBdr>
    </w:div>
    <w:div w:id="1744445689">
      <w:bodyDiv w:val="1"/>
      <w:marLeft w:val="0"/>
      <w:marRight w:val="0"/>
      <w:marTop w:val="0"/>
      <w:marBottom w:val="0"/>
      <w:divBdr>
        <w:top w:val="none" w:sz="0" w:space="0" w:color="auto"/>
        <w:left w:val="none" w:sz="0" w:space="0" w:color="auto"/>
        <w:bottom w:val="none" w:sz="0" w:space="0" w:color="auto"/>
        <w:right w:val="none" w:sz="0" w:space="0" w:color="auto"/>
      </w:divBdr>
    </w:div>
    <w:div w:id="1824276836">
      <w:bodyDiv w:val="1"/>
      <w:marLeft w:val="0"/>
      <w:marRight w:val="0"/>
      <w:marTop w:val="0"/>
      <w:marBottom w:val="0"/>
      <w:divBdr>
        <w:top w:val="none" w:sz="0" w:space="0" w:color="auto"/>
        <w:left w:val="none" w:sz="0" w:space="0" w:color="auto"/>
        <w:bottom w:val="none" w:sz="0" w:space="0" w:color="auto"/>
        <w:right w:val="none" w:sz="0" w:space="0" w:color="auto"/>
      </w:divBdr>
      <w:divsChild>
        <w:div w:id="299772768">
          <w:marLeft w:val="0"/>
          <w:marRight w:val="0"/>
          <w:marTop w:val="0"/>
          <w:marBottom w:val="0"/>
          <w:divBdr>
            <w:top w:val="none" w:sz="0" w:space="0" w:color="auto"/>
            <w:left w:val="none" w:sz="0" w:space="0" w:color="auto"/>
            <w:bottom w:val="none" w:sz="0" w:space="0" w:color="auto"/>
            <w:right w:val="none" w:sz="0" w:space="0" w:color="auto"/>
          </w:divBdr>
        </w:div>
        <w:div w:id="174345741">
          <w:marLeft w:val="0"/>
          <w:marRight w:val="0"/>
          <w:marTop w:val="0"/>
          <w:marBottom w:val="0"/>
          <w:divBdr>
            <w:top w:val="none" w:sz="0" w:space="0" w:color="auto"/>
            <w:left w:val="none" w:sz="0" w:space="0" w:color="auto"/>
            <w:bottom w:val="none" w:sz="0" w:space="0" w:color="auto"/>
            <w:right w:val="none" w:sz="0" w:space="0" w:color="auto"/>
          </w:divBdr>
        </w:div>
      </w:divsChild>
    </w:div>
    <w:div w:id="1834224469">
      <w:bodyDiv w:val="1"/>
      <w:marLeft w:val="0"/>
      <w:marRight w:val="0"/>
      <w:marTop w:val="0"/>
      <w:marBottom w:val="0"/>
      <w:divBdr>
        <w:top w:val="none" w:sz="0" w:space="0" w:color="auto"/>
        <w:left w:val="none" w:sz="0" w:space="0" w:color="auto"/>
        <w:bottom w:val="none" w:sz="0" w:space="0" w:color="auto"/>
        <w:right w:val="none" w:sz="0" w:space="0" w:color="auto"/>
      </w:divBdr>
    </w:div>
    <w:div w:id="1863207445">
      <w:bodyDiv w:val="1"/>
      <w:marLeft w:val="0"/>
      <w:marRight w:val="0"/>
      <w:marTop w:val="0"/>
      <w:marBottom w:val="0"/>
      <w:divBdr>
        <w:top w:val="none" w:sz="0" w:space="0" w:color="auto"/>
        <w:left w:val="none" w:sz="0" w:space="0" w:color="auto"/>
        <w:bottom w:val="none" w:sz="0" w:space="0" w:color="auto"/>
        <w:right w:val="none" w:sz="0" w:space="0" w:color="auto"/>
      </w:divBdr>
      <w:divsChild>
        <w:div w:id="1003509554">
          <w:marLeft w:val="0"/>
          <w:marRight w:val="0"/>
          <w:marTop w:val="0"/>
          <w:marBottom w:val="0"/>
          <w:divBdr>
            <w:top w:val="none" w:sz="0" w:space="0" w:color="auto"/>
            <w:left w:val="none" w:sz="0" w:space="0" w:color="auto"/>
            <w:bottom w:val="none" w:sz="0" w:space="0" w:color="auto"/>
            <w:right w:val="none" w:sz="0" w:space="0" w:color="auto"/>
          </w:divBdr>
        </w:div>
        <w:div w:id="1821387260">
          <w:marLeft w:val="0"/>
          <w:marRight w:val="0"/>
          <w:marTop w:val="0"/>
          <w:marBottom w:val="0"/>
          <w:divBdr>
            <w:top w:val="none" w:sz="0" w:space="0" w:color="auto"/>
            <w:left w:val="none" w:sz="0" w:space="0" w:color="auto"/>
            <w:bottom w:val="none" w:sz="0" w:space="0" w:color="auto"/>
            <w:right w:val="none" w:sz="0" w:space="0" w:color="auto"/>
          </w:divBdr>
        </w:div>
      </w:divsChild>
    </w:div>
    <w:div w:id="1992975229">
      <w:bodyDiv w:val="1"/>
      <w:marLeft w:val="0"/>
      <w:marRight w:val="0"/>
      <w:marTop w:val="0"/>
      <w:marBottom w:val="0"/>
      <w:divBdr>
        <w:top w:val="none" w:sz="0" w:space="0" w:color="auto"/>
        <w:left w:val="none" w:sz="0" w:space="0" w:color="auto"/>
        <w:bottom w:val="none" w:sz="0" w:space="0" w:color="auto"/>
        <w:right w:val="none" w:sz="0" w:space="0" w:color="auto"/>
      </w:divBdr>
    </w:div>
    <w:div w:id="2027171885">
      <w:bodyDiv w:val="1"/>
      <w:marLeft w:val="0"/>
      <w:marRight w:val="0"/>
      <w:marTop w:val="0"/>
      <w:marBottom w:val="0"/>
      <w:divBdr>
        <w:top w:val="none" w:sz="0" w:space="0" w:color="auto"/>
        <w:left w:val="none" w:sz="0" w:space="0" w:color="auto"/>
        <w:bottom w:val="none" w:sz="0" w:space="0" w:color="auto"/>
        <w:right w:val="none" w:sz="0" w:space="0" w:color="auto"/>
      </w:divBdr>
    </w:div>
    <w:div w:id="2142188312">
      <w:bodyDiv w:val="1"/>
      <w:marLeft w:val="0"/>
      <w:marRight w:val="0"/>
      <w:marTop w:val="0"/>
      <w:marBottom w:val="0"/>
      <w:divBdr>
        <w:top w:val="none" w:sz="0" w:space="0" w:color="auto"/>
        <w:left w:val="none" w:sz="0" w:space="0" w:color="auto"/>
        <w:bottom w:val="none" w:sz="0" w:space="0" w:color="auto"/>
        <w:right w:val="none" w:sz="0" w:space="0" w:color="auto"/>
      </w:divBdr>
      <w:divsChild>
        <w:div w:id="711149166">
          <w:marLeft w:val="0"/>
          <w:marRight w:val="0"/>
          <w:marTop w:val="0"/>
          <w:marBottom w:val="0"/>
          <w:divBdr>
            <w:top w:val="none" w:sz="0" w:space="0" w:color="auto"/>
            <w:left w:val="none" w:sz="0" w:space="0" w:color="auto"/>
            <w:bottom w:val="none" w:sz="0" w:space="0" w:color="auto"/>
            <w:right w:val="none" w:sz="0" w:space="0" w:color="auto"/>
          </w:divBdr>
        </w:div>
        <w:div w:id="16085382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m.maetzler@gmx.ch"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footer" Target="footer2.xml"/><Relationship Id="rId21" Type="http://schemas.openxmlformats.org/officeDocument/2006/relationships/image" Target="media/image9.jpeg"/><Relationship Id="rId34" Type="http://schemas.openxmlformats.org/officeDocument/2006/relationships/image" Target="media/image18.png"/><Relationship Id="rId42" Type="http://schemas.openxmlformats.org/officeDocument/2006/relationships/image" Target="media/image2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miro.com/lit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jpeg"/><Relationship Id="rId32" Type="http://schemas.openxmlformats.org/officeDocument/2006/relationships/image" Target="media/image16.png"/><Relationship Id="rId37" Type="http://schemas.openxmlformats.org/officeDocument/2006/relationships/header" Target="header1.xml"/><Relationship Id="rId40" Type="http://schemas.openxmlformats.org/officeDocument/2006/relationships/hyperlink" Target="mailto:patrick.krummenacher@sluz.ch"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hyperlink" Target="https://diagrams.net/" TargetMode="External"/><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hyperlink" Target="https://mergeedu.com/cube" TargetMode="External"/><Relationship Id="rId44" Type="http://schemas.openxmlformats.org/officeDocument/2006/relationships/image" Target="media/image2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m.maetzler@gmx.ch"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hyperlink" Target="https://de.padlet.com/" TargetMode="External"/><Relationship Id="rId35" Type="http://schemas.openxmlformats.org/officeDocument/2006/relationships/image" Target="media/image19.png"/><Relationship Id="rId43"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footer" Target="footer1.xml"/><Relationship Id="rId46"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Joe\Anwendungsdaten\Microsoft\Vorlagen\V%20%20Vorlage%20(Leere%20Seite%20mit%20BBZL-Logo)%20B.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474F511FE9344346B3B565D439640D46" ma:contentTypeVersion="9" ma:contentTypeDescription="Ein neues Dokument erstellen." ma:contentTypeScope="" ma:versionID="223abcb6be867e05dce571585155e0e1">
  <xsd:schema xmlns:xsd="http://www.w3.org/2001/XMLSchema" xmlns:xs="http://www.w3.org/2001/XMLSchema" xmlns:p="http://schemas.microsoft.com/office/2006/metadata/properties" xmlns:ns3="7428d6b1-3919-45ca-a810-a9f24c98c389" targetNamespace="http://schemas.microsoft.com/office/2006/metadata/properties" ma:root="true" ma:fieldsID="b94ff3ac42e8c998f66d2e0c30057adf" ns3:_="">
    <xsd:import namespace="7428d6b1-3919-45ca-a810-a9f24c98c389"/>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28d6b1-3919-45ca-a810-a9f24c98c389"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8456C98-01F0-4F7B-9930-3BE537F2EB6F}">
  <ds:schemaRefs>
    <ds:schemaRef ds:uri="http://schemas.microsoft.com/sharepoint/v3/contenttype/forms"/>
  </ds:schemaRefs>
</ds:datastoreItem>
</file>

<file path=customXml/itemProps2.xml><?xml version="1.0" encoding="utf-8"?>
<ds:datastoreItem xmlns:ds="http://schemas.openxmlformats.org/officeDocument/2006/customXml" ds:itemID="{798AA923-36CA-46E9-9A4C-E625D84954D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4E5F0A6-2F56-4A99-AE81-294D127ACEAF}">
  <ds:schemaRefs>
    <ds:schemaRef ds:uri="http://schemas.openxmlformats.org/officeDocument/2006/bibliography"/>
  </ds:schemaRefs>
</ds:datastoreItem>
</file>

<file path=customXml/itemProps4.xml><?xml version="1.0" encoding="utf-8"?>
<ds:datastoreItem xmlns:ds="http://schemas.openxmlformats.org/officeDocument/2006/customXml" ds:itemID="{1046F23C-4C71-4B07-94BE-EF24255368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28d6b1-3919-45ca-a810-a9f24c98c3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V  Vorlage (Leere Seite mit BBZL-Logo) B.dot</Template>
  <TotalTime>0</TotalTime>
  <Pages>22</Pages>
  <Words>4148</Words>
  <Characters>29870</Characters>
  <Application>Microsoft Office Word</Application>
  <DocSecurity>0</DocSecurity>
  <Lines>248</Lines>
  <Paragraphs>67</Paragraphs>
  <ScaleCrop>false</ScaleCrop>
  <HeadingPairs>
    <vt:vector size="2" baseType="variant">
      <vt:variant>
        <vt:lpstr>Titel</vt:lpstr>
      </vt:variant>
      <vt:variant>
        <vt:i4>1</vt:i4>
      </vt:variant>
    </vt:vector>
  </HeadingPairs>
  <TitlesOfParts>
    <vt:vector size="1" baseType="lpstr">
      <vt:lpstr>Projektarbeit</vt:lpstr>
    </vt:vector>
  </TitlesOfParts>
  <Company/>
  <LinksUpToDate>false</LinksUpToDate>
  <CharactersWithSpaces>33951</CharactersWithSpaces>
  <SharedDoc>false</SharedDoc>
  <HLinks>
    <vt:vector size="114" baseType="variant">
      <vt:variant>
        <vt:i4>6619252</vt:i4>
      </vt:variant>
      <vt:variant>
        <vt:i4>111</vt:i4>
      </vt:variant>
      <vt:variant>
        <vt:i4>0</vt:i4>
      </vt:variant>
      <vt:variant>
        <vt:i4>5</vt:i4>
      </vt:variant>
      <vt:variant>
        <vt:lpwstr>http://www.abc.ch/</vt:lpwstr>
      </vt:variant>
      <vt:variant>
        <vt:lpwstr/>
      </vt:variant>
      <vt:variant>
        <vt:i4>1245245</vt:i4>
      </vt:variant>
      <vt:variant>
        <vt:i4>104</vt:i4>
      </vt:variant>
      <vt:variant>
        <vt:i4>0</vt:i4>
      </vt:variant>
      <vt:variant>
        <vt:i4>5</vt:i4>
      </vt:variant>
      <vt:variant>
        <vt:lpwstr/>
      </vt:variant>
      <vt:variant>
        <vt:lpwstr>_Toc86156720</vt:lpwstr>
      </vt:variant>
      <vt:variant>
        <vt:i4>1703998</vt:i4>
      </vt:variant>
      <vt:variant>
        <vt:i4>98</vt:i4>
      </vt:variant>
      <vt:variant>
        <vt:i4>0</vt:i4>
      </vt:variant>
      <vt:variant>
        <vt:i4>5</vt:i4>
      </vt:variant>
      <vt:variant>
        <vt:lpwstr/>
      </vt:variant>
      <vt:variant>
        <vt:lpwstr>_Toc86156719</vt:lpwstr>
      </vt:variant>
      <vt:variant>
        <vt:i4>1769534</vt:i4>
      </vt:variant>
      <vt:variant>
        <vt:i4>92</vt:i4>
      </vt:variant>
      <vt:variant>
        <vt:i4>0</vt:i4>
      </vt:variant>
      <vt:variant>
        <vt:i4>5</vt:i4>
      </vt:variant>
      <vt:variant>
        <vt:lpwstr/>
      </vt:variant>
      <vt:variant>
        <vt:lpwstr>_Toc86156718</vt:lpwstr>
      </vt:variant>
      <vt:variant>
        <vt:i4>1310782</vt:i4>
      </vt:variant>
      <vt:variant>
        <vt:i4>86</vt:i4>
      </vt:variant>
      <vt:variant>
        <vt:i4>0</vt:i4>
      </vt:variant>
      <vt:variant>
        <vt:i4>5</vt:i4>
      </vt:variant>
      <vt:variant>
        <vt:lpwstr/>
      </vt:variant>
      <vt:variant>
        <vt:lpwstr>_Toc86156717</vt:lpwstr>
      </vt:variant>
      <vt:variant>
        <vt:i4>1376318</vt:i4>
      </vt:variant>
      <vt:variant>
        <vt:i4>80</vt:i4>
      </vt:variant>
      <vt:variant>
        <vt:i4>0</vt:i4>
      </vt:variant>
      <vt:variant>
        <vt:i4>5</vt:i4>
      </vt:variant>
      <vt:variant>
        <vt:lpwstr/>
      </vt:variant>
      <vt:variant>
        <vt:lpwstr>_Toc86156716</vt:lpwstr>
      </vt:variant>
      <vt:variant>
        <vt:i4>1441854</vt:i4>
      </vt:variant>
      <vt:variant>
        <vt:i4>74</vt:i4>
      </vt:variant>
      <vt:variant>
        <vt:i4>0</vt:i4>
      </vt:variant>
      <vt:variant>
        <vt:i4>5</vt:i4>
      </vt:variant>
      <vt:variant>
        <vt:lpwstr/>
      </vt:variant>
      <vt:variant>
        <vt:lpwstr>_Toc86156715</vt:lpwstr>
      </vt:variant>
      <vt:variant>
        <vt:i4>1507390</vt:i4>
      </vt:variant>
      <vt:variant>
        <vt:i4>68</vt:i4>
      </vt:variant>
      <vt:variant>
        <vt:i4>0</vt:i4>
      </vt:variant>
      <vt:variant>
        <vt:i4>5</vt:i4>
      </vt:variant>
      <vt:variant>
        <vt:lpwstr/>
      </vt:variant>
      <vt:variant>
        <vt:lpwstr>_Toc86156714</vt:lpwstr>
      </vt:variant>
      <vt:variant>
        <vt:i4>1048638</vt:i4>
      </vt:variant>
      <vt:variant>
        <vt:i4>62</vt:i4>
      </vt:variant>
      <vt:variant>
        <vt:i4>0</vt:i4>
      </vt:variant>
      <vt:variant>
        <vt:i4>5</vt:i4>
      </vt:variant>
      <vt:variant>
        <vt:lpwstr/>
      </vt:variant>
      <vt:variant>
        <vt:lpwstr>_Toc86156713</vt:lpwstr>
      </vt:variant>
      <vt:variant>
        <vt:i4>1114174</vt:i4>
      </vt:variant>
      <vt:variant>
        <vt:i4>56</vt:i4>
      </vt:variant>
      <vt:variant>
        <vt:i4>0</vt:i4>
      </vt:variant>
      <vt:variant>
        <vt:i4>5</vt:i4>
      </vt:variant>
      <vt:variant>
        <vt:lpwstr/>
      </vt:variant>
      <vt:variant>
        <vt:lpwstr>_Toc86156712</vt:lpwstr>
      </vt:variant>
      <vt:variant>
        <vt:i4>1179710</vt:i4>
      </vt:variant>
      <vt:variant>
        <vt:i4>50</vt:i4>
      </vt:variant>
      <vt:variant>
        <vt:i4>0</vt:i4>
      </vt:variant>
      <vt:variant>
        <vt:i4>5</vt:i4>
      </vt:variant>
      <vt:variant>
        <vt:lpwstr/>
      </vt:variant>
      <vt:variant>
        <vt:lpwstr>_Toc86156711</vt:lpwstr>
      </vt:variant>
      <vt:variant>
        <vt:i4>1245246</vt:i4>
      </vt:variant>
      <vt:variant>
        <vt:i4>44</vt:i4>
      </vt:variant>
      <vt:variant>
        <vt:i4>0</vt:i4>
      </vt:variant>
      <vt:variant>
        <vt:i4>5</vt:i4>
      </vt:variant>
      <vt:variant>
        <vt:lpwstr/>
      </vt:variant>
      <vt:variant>
        <vt:lpwstr>_Toc86156710</vt:lpwstr>
      </vt:variant>
      <vt:variant>
        <vt:i4>1703999</vt:i4>
      </vt:variant>
      <vt:variant>
        <vt:i4>38</vt:i4>
      </vt:variant>
      <vt:variant>
        <vt:i4>0</vt:i4>
      </vt:variant>
      <vt:variant>
        <vt:i4>5</vt:i4>
      </vt:variant>
      <vt:variant>
        <vt:lpwstr/>
      </vt:variant>
      <vt:variant>
        <vt:lpwstr>_Toc86156709</vt:lpwstr>
      </vt:variant>
      <vt:variant>
        <vt:i4>1769535</vt:i4>
      </vt:variant>
      <vt:variant>
        <vt:i4>32</vt:i4>
      </vt:variant>
      <vt:variant>
        <vt:i4>0</vt:i4>
      </vt:variant>
      <vt:variant>
        <vt:i4>5</vt:i4>
      </vt:variant>
      <vt:variant>
        <vt:lpwstr/>
      </vt:variant>
      <vt:variant>
        <vt:lpwstr>_Toc86156708</vt:lpwstr>
      </vt:variant>
      <vt:variant>
        <vt:i4>1310783</vt:i4>
      </vt:variant>
      <vt:variant>
        <vt:i4>26</vt:i4>
      </vt:variant>
      <vt:variant>
        <vt:i4>0</vt:i4>
      </vt:variant>
      <vt:variant>
        <vt:i4>5</vt:i4>
      </vt:variant>
      <vt:variant>
        <vt:lpwstr/>
      </vt:variant>
      <vt:variant>
        <vt:lpwstr>_Toc86156707</vt:lpwstr>
      </vt:variant>
      <vt:variant>
        <vt:i4>1376319</vt:i4>
      </vt:variant>
      <vt:variant>
        <vt:i4>20</vt:i4>
      </vt:variant>
      <vt:variant>
        <vt:i4>0</vt:i4>
      </vt:variant>
      <vt:variant>
        <vt:i4>5</vt:i4>
      </vt:variant>
      <vt:variant>
        <vt:lpwstr/>
      </vt:variant>
      <vt:variant>
        <vt:lpwstr>_Toc86156706</vt:lpwstr>
      </vt:variant>
      <vt:variant>
        <vt:i4>1441855</vt:i4>
      </vt:variant>
      <vt:variant>
        <vt:i4>14</vt:i4>
      </vt:variant>
      <vt:variant>
        <vt:i4>0</vt:i4>
      </vt:variant>
      <vt:variant>
        <vt:i4>5</vt:i4>
      </vt:variant>
      <vt:variant>
        <vt:lpwstr/>
      </vt:variant>
      <vt:variant>
        <vt:lpwstr>_Toc86156705</vt:lpwstr>
      </vt:variant>
      <vt:variant>
        <vt:i4>1507391</vt:i4>
      </vt:variant>
      <vt:variant>
        <vt:i4>8</vt:i4>
      </vt:variant>
      <vt:variant>
        <vt:i4>0</vt:i4>
      </vt:variant>
      <vt:variant>
        <vt:i4>5</vt:i4>
      </vt:variant>
      <vt:variant>
        <vt:lpwstr/>
      </vt:variant>
      <vt:variant>
        <vt:lpwstr>_Toc86156704</vt:lpwstr>
      </vt:variant>
      <vt:variant>
        <vt:i4>1048639</vt:i4>
      </vt:variant>
      <vt:variant>
        <vt:i4>2</vt:i4>
      </vt:variant>
      <vt:variant>
        <vt:i4>0</vt:i4>
      </vt:variant>
      <vt:variant>
        <vt:i4>5</vt:i4>
      </vt:variant>
      <vt:variant>
        <vt:lpwstr/>
      </vt:variant>
      <vt:variant>
        <vt:lpwstr>_Toc86156703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Projektarbeit</dc:title>
  <dc:subject>IT</dc:subject>
  <dc:creator>Hans ...</dc:creator>
  <cp:keywords/>
  <dc:description/>
  <cp:lastModifiedBy>WBZLU; Maetzler Martin (Lehrperson)</cp:lastModifiedBy>
  <cp:revision>599</cp:revision>
  <cp:lastPrinted>2006-06-05T13:12:00Z</cp:lastPrinted>
  <dcterms:created xsi:type="dcterms:W3CDTF">2024-09-08T14:15:00Z</dcterms:created>
  <dcterms:modified xsi:type="dcterms:W3CDTF">2025-03-03T17:18:00Z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0x010100474F511FE9344346B3B565D439640D46</vt:lpwstr>
  </property>
</Properties>
</file>